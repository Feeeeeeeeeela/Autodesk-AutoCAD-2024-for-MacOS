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450838574"/>
      <w:bookmarkStart w:id="7" w:name="_Toc64362798"/>
      <w:r>
        <w:lastRenderedPageBreak/>
        <w:t>Abstrakt</w:t>
      </w:r>
      <w:bookmarkEnd w:id="1"/>
      <w:bookmarkEnd w:id="2"/>
      <w:bookmarkEnd w:id="3"/>
      <w:bookmarkEnd w:id="4"/>
      <w:bookmarkEnd w:id="5"/>
      <w:bookmarkEnd w:id="7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8" w:name="_Toc64362799"/>
      <w:r>
        <w:lastRenderedPageBreak/>
        <w:t>Obsah</w:t>
      </w:r>
      <w:bookmarkEnd w:id="6"/>
      <w:bookmarkEnd w:id="8"/>
    </w:p>
    <w:p w:rsidR="00981AA2" w:rsidRDefault="002611D5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362799" w:history="1">
        <w:r w:rsidR="00981AA2" w:rsidRPr="003335CD">
          <w:rPr>
            <w:rStyle w:val="Hypertextovodkaz"/>
            <w:noProof/>
          </w:rPr>
          <w:t>Obsah</w:t>
        </w:r>
        <w:r w:rsidR="00981AA2">
          <w:rPr>
            <w:noProof/>
            <w:webHidden/>
          </w:rPr>
          <w:tab/>
        </w:r>
        <w:r w:rsidR="00981AA2"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_Toc64362799 \h </w:instrText>
        </w:r>
        <w:r w:rsidR="00981AA2">
          <w:rPr>
            <w:noProof/>
            <w:webHidden/>
          </w:rPr>
        </w:r>
        <w:r w:rsidR="00981AA2"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5</w:t>
        </w:r>
        <w:r w:rsidR="00981AA2"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0" w:history="1">
        <w:r w:rsidRPr="003335CD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1" w:history="1">
        <w:r w:rsidRPr="003335CD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2" w:history="1">
        <w:r w:rsidRPr="003335CD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3" w:history="1">
        <w:r w:rsidRPr="003335CD">
          <w:rPr>
            <w:rStyle w:val="Hypertextovodkaz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Úvod do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4" w:history="1">
        <w:r w:rsidRPr="003335CD">
          <w:rPr>
            <w:rStyle w:val="Hypertextovodkaz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Historie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5" w:history="1">
        <w:r w:rsidRPr="003335CD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wxPython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6" w:history="1">
        <w:r w:rsidRPr="003335CD">
          <w:rPr>
            <w:rStyle w:val="Hypertextovodkaz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Historie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7" w:history="1">
        <w:r w:rsidRPr="003335CD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8" w:history="1">
        <w:r w:rsidRPr="003335CD">
          <w:rPr>
            <w:rStyle w:val="Hypertextovodkaz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Historie 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9" w:history="1">
        <w:r w:rsidRPr="003335CD">
          <w:rPr>
            <w:rStyle w:val="Hypertextovodkaz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Jupyter Notebook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0" w:history="1">
        <w:r w:rsidRPr="003335CD">
          <w:rPr>
            <w:rStyle w:val="Hypertextovodkaz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Historie Jupyter Notebooku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1" w:history="1">
        <w:r w:rsidRPr="003335CD">
          <w:rPr>
            <w:rStyle w:val="Hypertextovodkaz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Project Jupyter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2" w:history="1">
        <w:r w:rsidRPr="003335CD">
          <w:rPr>
            <w:rStyle w:val="Hypertextovodkaz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IPython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3" w:history="1">
        <w:r w:rsidRPr="003335CD">
          <w:rPr>
            <w:rStyle w:val="Hypertextovodkaz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4" w:history="1">
        <w:r w:rsidRPr="003335CD">
          <w:rPr>
            <w:rStyle w:val="Hypertextovodkaz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5" w:history="1">
        <w:r w:rsidRPr="003335CD">
          <w:rPr>
            <w:rStyle w:val="Hypertextovodkaz"/>
            <w:noProof/>
          </w:rPr>
          <w:t>1.8.1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6" w:history="1">
        <w:r w:rsidRPr="003335CD">
          <w:rPr>
            <w:rStyle w:val="Hypertextovodkaz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7" w:history="1">
        <w:r w:rsidRPr="003335CD">
          <w:rPr>
            <w:rStyle w:val="Hypertextovodkaz"/>
            <w:noProof/>
          </w:rPr>
          <w:t>1.9.1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Programovací paradigmata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8" w:history="1">
        <w:r w:rsidRPr="003335CD">
          <w:rPr>
            <w:rStyle w:val="Hypertextovodkaz"/>
            <w:noProof/>
          </w:rPr>
          <w:t>1.9.2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9" w:history="1">
        <w:r w:rsidRPr="003335CD">
          <w:rPr>
            <w:rStyle w:val="Hypertextovodkaz"/>
            <w:noProof/>
          </w:rPr>
          <w:t>1.9.3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Funkcionalita OOP v 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0" w:history="1">
        <w:r w:rsidRPr="003335CD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Praktická část - wxTutorial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1" w:history="1">
        <w:r w:rsidRPr="003335CD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Prostředí Pythonu a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2" w:history="1">
        <w:r w:rsidRPr="003335CD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Jupyter Notebook a 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3" w:history="1">
        <w:r w:rsidRPr="003335CD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Struktura Tutoriálů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4" w:history="1">
        <w:r w:rsidRPr="003335CD">
          <w:rPr>
            <w:rStyle w:val="Hypertextovodkaz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Instalace a 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5" w:history="1">
        <w:r w:rsidRPr="003335CD">
          <w:rPr>
            <w:rStyle w:val="Hypertextovodkaz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Sada tutoriálů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6" w:history="1">
        <w:r w:rsidRPr="003335CD">
          <w:rPr>
            <w:rStyle w:val="Hypertextovodkaz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Příklady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7" w:history="1">
        <w:r w:rsidRPr="003335CD">
          <w:rPr>
            <w:rStyle w:val="Hypertextovodkaz"/>
            <w:noProof/>
          </w:rPr>
          <w:t>2.3.4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WxGlade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8" w:history="1">
        <w:r w:rsidRPr="003335CD">
          <w:rPr>
            <w:rStyle w:val="Hypertextovodkaz"/>
            <w:noProof/>
          </w:rPr>
          <w:t>2.3.5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335CD">
          <w:rPr>
            <w:rStyle w:val="Hypertextovodkaz"/>
            <w:noProof/>
          </w:rPr>
          <w:t>Základní widgety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9" w:history="1">
        <w:r w:rsidRPr="003335CD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30" w:history="1">
        <w:r w:rsidRPr="003335CD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31" w:history="1">
        <w:r w:rsidRPr="003335CD">
          <w:rPr>
            <w:rStyle w:val="Hypertextovodkaz"/>
            <w:rFonts w:eastAsia="LMRoman12-Regular-Identity-H"/>
            <w:noProof/>
          </w:rPr>
          <w:t>Seznam obrázků a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81AA2" w:rsidRDefault="00981AA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32" w:history="1">
        <w:r w:rsidRPr="003335CD">
          <w:rPr>
            <w:rStyle w:val="Hypertextovodkaz"/>
            <w:rFonts w:eastAsia="LMRoman12-Regular-Identity-H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_Toc64362832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35EF7" w:rsidRDefault="002611D5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9" w:name="_Toc450838575"/>
      <w:bookmarkStart w:id="10" w:name="_Toc64362800"/>
      <w:r>
        <w:lastRenderedPageBreak/>
        <w:t>Úvod</w:t>
      </w:r>
      <w:bookmarkEnd w:id="9"/>
      <w:bookmarkEnd w:id="10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1" w:name="_Toc64362801"/>
      <w:r>
        <w:lastRenderedPageBreak/>
        <w:t>Teoretická část</w:t>
      </w:r>
      <w:bookmarkEnd w:id="11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2" w:name="_Toc64362802"/>
      <w:r>
        <w:t>Python</w:t>
      </w:r>
      <w:r w:rsidR="001F2027">
        <w:rPr>
          <w:rStyle w:val="Znakapoznpodarou"/>
        </w:rPr>
        <w:footnoteReference w:id="2"/>
      </w:r>
      <w:bookmarkEnd w:id="12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3" w:name="_Toc64362803"/>
      <w:r>
        <w:t>Úvod do jazyka python</w:t>
      </w:r>
      <w:bookmarkEnd w:id="13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4" w:name="_Toc64362804"/>
      <w:r>
        <w:t>Historie</w:t>
      </w:r>
      <w:bookmarkEnd w:id="14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</w:t>
      </w:r>
      <w:r w:rsidR="00394397">
        <w:t>P</w:t>
      </w:r>
      <w:r w:rsidRPr="00A8206B">
        <w:t xml:space="preserve">ythonu </w:t>
      </w:r>
      <w:r w:rsidRPr="00A8206B">
        <w:lastRenderedPageBreak/>
        <w:t xml:space="preserve">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string, list či dict</w:t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>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>
        <w:rPr>
          <w:rStyle w:val="Znakapoznpodarou"/>
        </w:rPr>
        <w:footnoteReference w:id="17"/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5" w:name="_Toc64362805"/>
      <w:r>
        <w:t>wxPython</w:t>
      </w:r>
      <w:r w:rsidR="001F2027">
        <w:rPr>
          <w:rStyle w:val="Znakapoznpodarou"/>
        </w:rPr>
        <w:footnoteReference w:id="21"/>
      </w:r>
      <w:bookmarkEnd w:id="15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rPr>
          <w:rStyle w:val="Znakapoznpodarou"/>
        </w:rPr>
        <w:footnoteReference w:id="22"/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6" w:name="_Toc64362806"/>
      <w:r>
        <w:t>Historie</w:t>
      </w:r>
      <w:r w:rsidR="00576CC1">
        <w:t xml:space="preserve"> wxPythonu</w:t>
      </w:r>
      <w:bookmarkEnd w:id="16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2611D5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7" w:name="_Toc64362807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17"/>
    </w:p>
    <w:p w:rsidR="000966BA" w:rsidRDefault="00F13A2C" w:rsidP="000966BA">
      <w:r>
        <w:t xml:space="preserve">Samotná sada </w:t>
      </w:r>
      <w:r w:rsidR="000966BA">
        <w:t xml:space="preserve">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lastRenderedPageBreak/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18" w:name="_Toc64362808"/>
      <w:r>
        <w:t>Historie wxWidgets</w:t>
      </w:r>
      <w:bookmarkEnd w:id="18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F027FA" w:rsidRPr="00F027FA" w:rsidRDefault="00B45A8B" w:rsidP="00AE1EF4">
      <w:pPr>
        <w:pStyle w:val="Nadpis2"/>
      </w:pPr>
      <w:bookmarkStart w:id="19" w:name="_Toc64362809"/>
      <w:r>
        <w:t>Jupyter Notebook</w:t>
      </w:r>
      <w:bookmarkEnd w:id="19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3"/>
      </w:r>
      <w:r w:rsidRPr="00B45A8B">
        <w:t xml:space="preserve"> (formát slovníku). 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4"/>
      </w:r>
      <w:r w:rsidRPr="00B45A8B">
        <w:t>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B45A8B" w:rsidRDefault="00B45A8B" w:rsidP="00B45A8B">
      <w:pPr>
        <w:pStyle w:val="Nadpis3"/>
      </w:pPr>
      <w:bookmarkStart w:id="20" w:name="_Toc64362810"/>
      <w:r>
        <w:t>Historie Jupyter Notebooku</w:t>
      </w:r>
      <w:bookmarkEnd w:id="20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806DC">
        <w:rPr>
          <w:rStyle w:val="Znakapoznpodarou"/>
        </w:rPr>
        <w:footnoteReference w:id="35"/>
      </w:r>
      <w:r>
        <w:t xml:space="preserve"> a projekt Jupyter oznámili nativní vykreslování formátu souborů notebooků Jupyter (soubory .ipynb) na platformě GitHub.</w:t>
      </w:r>
    </w:p>
    <w:p w:rsidR="00D806DC" w:rsidRDefault="00152F74" w:rsidP="00C96E02">
      <w:pPr>
        <w:pStyle w:val="Nadpis2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-22860</wp:posOffset>
            </wp:positionV>
            <wp:extent cx="5459730" cy="270637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11D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17.35pt;width:429.9pt;height:51pt;z-index:251669504;mso-position-horizontal-relative:text;mso-position-vertical-relative:text" stroked="f">
            <v:textbox style="mso-fit-shape-to-text:t" inset="0,0,0,0">
              <w:txbxContent>
                <w:p w:rsidR="00E26BF9" w:rsidRDefault="00E26BF9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1" w:name="_Toc63710564"/>
                  <w:bookmarkStart w:id="22" w:name="_Toc64061122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2611D5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2611D5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2611D5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1"/>
                  <w:bookmarkEnd w:id="22"/>
                </w:p>
                <w:p w:rsidR="00E26BF9" w:rsidRPr="00C96E02" w:rsidRDefault="00E26BF9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3" w:name="_Toc64362811"/>
      <w:r w:rsidR="00C96E02">
        <w:t>Project Jupyter</w:t>
      </w:r>
      <w:r>
        <w:rPr>
          <w:rStyle w:val="Znakapoznpodarou"/>
        </w:rPr>
        <w:footnoteReference w:id="36"/>
      </w:r>
      <w:bookmarkEnd w:id="23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7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4" w:name="_Toc64362812"/>
      <w:r>
        <w:t>IPython</w:t>
      </w:r>
      <w:r w:rsidR="00804147">
        <w:rPr>
          <w:rStyle w:val="Znakapoznpodarou"/>
        </w:rPr>
        <w:footnoteReference w:id="38"/>
      </w:r>
      <w:bookmarkEnd w:id="24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39"/>
      </w:r>
      <w:r w:rsidRPr="00C96E02">
        <w:t xml:space="preserve"> (příkazový řádek pro práci s počítačem) 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0"/>
      </w:r>
      <w:r w:rsidRPr="00C96E02">
        <w:t>, introspekci</w:t>
      </w:r>
      <w:r>
        <w:rPr>
          <w:rStyle w:val="Znakapoznpodarou"/>
        </w:rPr>
        <w:footnoteReference w:id="41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2"/>
      </w:r>
      <w:r>
        <w:t xml:space="preserve"> </w:t>
      </w:r>
      <w:r w:rsidRPr="00C96E02">
        <w:t xml:space="preserve">(výpočet komplikovaných příkladů pomocí rozdělení na </w:t>
      </w:r>
      <w:r w:rsidRPr="00C96E02">
        <w:lastRenderedPageBreak/>
        <w:t>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3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5" w:name="_Toc64362813"/>
      <w:r>
        <w:t>NbViewer</w:t>
      </w:r>
      <w:bookmarkEnd w:id="25"/>
    </w:p>
    <w:p w:rsidR="000108BD" w:rsidRPr="000108BD" w:rsidRDefault="00804147" w:rsidP="000108BD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890270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4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5"/>
      </w:r>
      <w:r w:rsidR="0007773F">
        <w:t>, který zobrazí jako webovou stránku.</w:t>
      </w:r>
    </w:p>
    <w:p w:rsidR="00BF3EB7" w:rsidRDefault="002611D5" w:rsidP="00325F4C">
      <w:pPr>
        <w:pStyle w:val="Nadpis2"/>
      </w:pPr>
      <w:r>
        <w:rPr>
          <w:noProof/>
        </w:rPr>
        <w:pict>
          <v:shape id="_x0000_s1027" type="#_x0000_t202" style="position:absolute;left:0;text-align:left;margin-left:6.4pt;margin-top:193.7pt;width:322.75pt;height:1in;z-index:251673600" stroked="f">
            <v:textbox style="mso-fit-shape-to-text:t" inset="0,0,0,0">
              <w:txbxContent>
                <w:p w:rsidR="00E26BF9" w:rsidRPr="0007773F" w:rsidRDefault="00E26BF9" w:rsidP="0007773F">
                  <w:pPr>
                    <w:pStyle w:val="Titulek"/>
                    <w:rPr>
                      <w:i w:val="0"/>
                    </w:rPr>
                  </w:pPr>
                  <w:bookmarkStart w:id="26" w:name="_Toc63710565"/>
                  <w:bookmarkStart w:id="27" w:name="_Toc64061123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2611D5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2611D5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2611D5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6"/>
                  <w:bookmarkEnd w:id="27"/>
                </w:p>
                <w:p w:rsidR="00E26BF9" w:rsidRDefault="00E26BF9" w:rsidP="0007773F">
                  <w:r>
                    <w:t xml:space="preserve">Zdroj: screenshot z </w:t>
                  </w:r>
                  <w:hyperlink r:id="rId15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26BF9" w:rsidRPr="0007773F" w:rsidRDefault="00E26BF9" w:rsidP="0007773F"/>
              </w:txbxContent>
            </v:textbox>
            <w10:wrap type="topAndBottom"/>
          </v:shape>
        </w:pict>
      </w:r>
      <w:bookmarkStart w:id="28" w:name="_Toc64362814"/>
      <w:r w:rsidR="00BF3EB7">
        <w:t>GitHub</w:t>
      </w:r>
      <w:bookmarkEnd w:id="28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6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7"/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lastRenderedPageBreak/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48"/>
      </w:r>
      <w:r w:rsidR="00302320">
        <w:t xml:space="preserve"> (veřejným kódem), 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>
        <w:rPr>
          <w:rStyle w:val="Znakapoznpodarou"/>
        </w:rPr>
        <w:footnoteReference w:id="49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0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1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29" w:name="_Toc64362815"/>
      <w:r>
        <w:t>Git</w:t>
      </w:r>
      <w:r w:rsidR="009C7AEC">
        <w:rPr>
          <w:rStyle w:val="Znakapoznpodarou"/>
        </w:rPr>
        <w:footnoteReference w:id="52"/>
      </w:r>
      <w:bookmarkEnd w:id="29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3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0" w:name="_Toc64362816"/>
      <w:r>
        <w:t>Objektově orientované programování</w:t>
      </w:r>
      <w:bookmarkEnd w:id="30"/>
    </w:p>
    <w:p w:rsidR="001B3072" w:rsidRPr="001B3072" w:rsidRDefault="001B3072" w:rsidP="001B3072">
      <w:r>
        <w:t>Téma téhle kapitoly je programovací paradigma OOP.</w:t>
      </w:r>
    </w:p>
    <w:p w:rsidR="00325F4C" w:rsidRPr="00325F4C" w:rsidRDefault="00325F4C" w:rsidP="00325F4C">
      <w:pPr>
        <w:pStyle w:val="Nadpis3"/>
      </w:pPr>
      <w:bookmarkStart w:id="31" w:name="_Toc64362817"/>
      <w:r>
        <w:t>Programovací paradigmata</w:t>
      </w:r>
      <w:r w:rsidR="009C7AEC">
        <w:rPr>
          <w:rStyle w:val="Znakapoznpodarou"/>
        </w:rPr>
        <w:footnoteReference w:id="54"/>
      </w:r>
      <w:bookmarkEnd w:id="31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5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421420">
        <w:rPr>
          <w:rStyle w:val="Znakapoznpodarou"/>
        </w:rPr>
        <w:footnoteReference w:id="56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7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8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647065</wp:posOffset>
            </wp:positionV>
            <wp:extent cx="4617085" cy="2703830"/>
            <wp:effectExtent l="190500" t="152400" r="164465" b="13462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70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611D5">
        <w:rPr>
          <w:noProof/>
        </w:rPr>
        <w:pict>
          <v:shape id="_x0000_s1029" type="#_x0000_t202" style="position:absolute;left:0;text-align:left;margin-left:35.2pt;margin-top:287.65pt;width:364.4pt;height:.05pt;z-index:251677696;mso-position-horizontal-relative:text;mso-position-vertical-relative:text" stroked="f">
            <v:textbox style="mso-fit-shape-to-text:t" inset="0,0,0,0">
              <w:txbxContent>
                <w:p w:rsidR="00E26BF9" w:rsidRDefault="00E26BF9" w:rsidP="00D11E43">
                  <w:pPr>
                    <w:pStyle w:val="Titulek"/>
                    <w:rPr>
                      <w:i w:val="0"/>
                    </w:rPr>
                  </w:pPr>
                  <w:bookmarkStart w:id="32" w:name="_Toc64061124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2611D5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2611D5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2611D5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2"/>
                </w:p>
                <w:p w:rsidR="00E26BF9" w:rsidRDefault="00E26BF9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7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t>Logické programování</w:t>
      </w:r>
      <w:r>
        <w:rPr>
          <w:rStyle w:val="Znakapoznpodarou"/>
        </w:rPr>
        <w:footnoteReference w:id="59"/>
      </w:r>
      <w:r>
        <w:t xml:space="preserve">: </w:t>
      </w:r>
      <w:r w:rsidRPr="00D11E43">
        <w:t>je psán sadami vět v logické podobě, které řeší programové problémy.</w:t>
      </w:r>
    </w:p>
    <w:p w:rsidR="00D11E43" w:rsidRDefault="00D11E43" w:rsidP="00D11E43">
      <w:pPr>
        <w:pStyle w:val="Odstavecseseznamem"/>
        <w:ind w:left="927" w:firstLine="0"/>
      </w:pP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C96E02" w:rsidP="00D806DC">
      <w:pPr>
        <w:ind w:firstLine="0"/>
      </w:pPr>
    </w:p>
    <w:p w:rsidR="00C96E02" w:rsidRDefault="00325F4C" w:rsidP="00325F4C">
      <w:pPr>
        <w:pStyle w:val="Nadpis3"/>
      </w:pPr>
      <w:bookmarkStart w:id="33" w:name="_Toc64362818"/>
      <w:r>
        <w:t>OOP</w:t>
      </w:r>
      <w:r w:rsidR="00E05AEF">
        <w:rPr>
          <w:rStyle w:val="Znakapoznpodarou"/>
        </w:rPr>
        <w:footnoteReference w:id="61"/>
      </w:r>
      <w:bookmarkEnd w:id="33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2"/>
      </w:r>
      <w:r w:rsidR="00325F4C">
        <w:t xml:space="preserve"> (atributy, vlastnosti) nebo funkce</w:t>
      </w:r>
      <w:r>
        <w:rPr>
          <w:rStyle w:val="Znakapoznpodarou"/>
        </w:rPr>
        <w:footnoteReference w:id="63"/>
      </w:r>
      <w:r w:rsidR="00325F4C">
        <w:t xml:space="preserve"> (metody).</w:t>
      </w:r>
    </w:p>
    <w:p w:rsidR="00864FF9" w:rsidRDefault="008C6F13" w:rsidP="00E05AEF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791210</wp:posOffset>
            </wp:positionV>
            <wp:extent cx="4713605" cy="2274570"/>
            <wp:effectExtent l="19050" t="0" r="0" b="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F4C">
        <w:t xml:space="preserve">Funkce objektů spočívá v tom, že objekty mohou přistupovat a upravovat datová pole podle sebe sama (podle jednoho atributu se upraví atribut z jiného objektu). Tudíž objekty mezi sebou interagují.    </w:t>
      </w:r>
    </w:p>
    <w:p w:rsidR="00325F4C" w:rsidRDefault="002611D5" w:rsidP="00325F4C">
      <w:r>
        <w:rPr>
          <w:noProof/>
        </w:rPr>
        <w:pict>
          <v:shape id="_x0000_s1030" type="#_x0000_t202" style="position:absolute;left:0;text-align:left;margin-left:33.25pt;margin-top:186.7pt;width:371.15pt;height:93.05pt;z-index:251681792" stroked="f">
            <v:textbox inset="0,0,0,0">
              <w:txbxContent>
                <w:p w:rsidR="00E26BF9" w:rsidRPr="008C6F13" w:rsidRDefault="00E26BF9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34" w:name="_Toc64061125"/>
                  <w:r w:rsidRPr="008C6F13">
                    <w:rPr>
                      <w:i w:val="0"/>
                    </w:rPr>
                    <w:t xml:space="preserve">Obrázek č. </w:t>
                  </w:r>
                  <w:r w:rsidR="002611D5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2611D5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2611D5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34"/>
                </w:p>
                <w:p w:rsidR="00E26BF9" w:rsidRDefault="00E26BF9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obrázek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z</w:t>
                  </w:r>
                  <w:r>
                    <w:rPr>
                      <w:i w:val="0"/>
                    </w:rPr>
                    <w:t> </w:t>
                  </w:r>
                  <w:r w:rsidRPr="008C6F13">
                    <w:rPr>
                      <w:i w:val="0"/>
                    </w:rPr>
                    <w:t>videa</w:t>
                  </w:r>
                  <w:r>
                    <w:rPr>
                      <w:i w:val="0"/>
                    </w:rPr>
                    <w:t xml:space="preserve"> Simple Snippets o OOP v Javě</w:t>
                  </w:r>
                </w:p>
                <w:p w:rsidR="00E26BF9" w:rsidRPr="00F16525" w:rsidRDefault="00E26BF9" w:rsidP="008C6F13">
                  <w:pPr>
                    <w:pStyle w:val="Titulek"/>
                    <w:ind w:firstLine="0"/>
                    <w:jc w:val="left"/>
                    <w:rPr>
                      <w:u w:val="single"/>
                    </w:rPr>
                  </w:pPr>
                  <w:r>
                    <w:rPr>
                      <w:i w:val="0"/>
                    </w:rPr>
                    <w:t xml:space="preserve">Odkaz: </w:t>
                  </w:r>
                  <w:hyperlink r:id="rId19" w:history="1">
                    <w:r w:rsidRPr="008C6F13">
                      <w:rPr>
                        <w:rStyle w:val="Hypertextovodkaz"/>
                        <w:i w:val="0"/>
                      </w:rPr>
                      <w:t>https://www.youtube.com/watch?v=Jt13s8RYAVg</w:t>
                    </w:r>
                  </w:hyperlink>
                </w:p>
                <w:p w:rsidR="00E26BF9" w:rsidRPr="00E05AEF" w:rsidRDefault="00E26BF9" w:rsidP="00E05AEF"/>
                <w:p w:rsidR="00E26BF9" w:rsidRPr="008C6F13" w:rsidRDefault="00E26BF9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r w:rsidR="00325F4C"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4"/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rPr>
          <w:rStyle w:val="Znakapoznpodarou"/>
        </w:rPr>
        <w:footnoteReference w:id="65"/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66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7"/>
      </w:r>
      <w:r>
        <w:t xml:space="preserve">atd.)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35" w:name="_Toc64362819"/>
      <w:r>
        <w:t>Funkcionalita OOP v Pythonu</w:t>
      </w:r>
      <w:bookmarkEnd w:id="35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8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864FF9" w:rsidP="00864FF9"/>
    <w:p w:rsidR="00864FF9" w:rsidRDefault="004107DA" w:rsidP="00864FF9"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69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0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36" w:name="_Toc64362820"/>
      <w:r>
        <w:lastRenderedPageBreak/>
        <w:t>Praktická část</w:t>
      </w:r>
      <w:r w:rsidR="00B21517">
        <w:t xml:space="preserve"> - wxTutorial</w:t>
      </w:r>
      <w:bookmarkEnd w:id="36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37" w:name="_Toc64362821"/>
      <w:r>
        <w:t>Prostředí Pythonu</w:t>
      </w:r>
      <w:r w:rsidR="00621A8A">
        <w:t xml:space="preserve"> a Git</w:t>
      </w:r>
      <w:bookmarkEnd w:id="37"/>
    </w:p>
    <w:p w:rsidR="00004D85" w:rsidRDefault="00004D85" w:rsidP="00004D85">
      <w:r>
        <w:t>Při tvorbě tutoriálu byly využity stabilní verze Pythonu 3.8.6</w:t>
      </w:r>
      <w:r>
        <w:rPr>
          <w:rStyle w:val="Znakapoznpodarou"/>
        </w:rPr>
        <w:footnoteReference w:id="71"/>
      </w:r>
      <w:r w:rsidR="0098651B">
        <w:t xml:space="preserve"> </w:t>
      </w:r>
      <w:r>
        <w:t>a  3.7.9</w:t>
      </w:r>
      <w:r>
        <w:rPr>
          <w:rStyle w:val="Znakapoznpodarou"/>
        </w:rPr>
        <w:footnoteReference w:id="72"/>
      </w:r>
      <w:r>
        <w:t>.</w:t>
      </w:r>
    </w:p>
    <w:p w:rsidR="00004D85" w:rsidRDefault="00004D85" w:rsidP="00004D85">
      <w:r>
        <w:t>Nejnovější verze 3.9.0</w:t>
      </w:r>
      <w:r w:rsidR="004854C2">
        <w:rPr>
          <w:rStyle w:val="Znakapoznpodarou"/>
        </w:rPr>
        <w:footnoteReference w:id="73"/>
      </w:r>
      <w:r w:rsidR="00AB111B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4"/>
      </w:r>
      <w:r>
        <w:t xml:space="preserve"> a příležitostně ve Visual Studio Code</w:t>
      </w:r>
      <w:r>
        <w:rPr>
          <w:rStyle w:val="Znakapoznpodarou"/>
        </w:rPr>
        <w:footnoteReference w:id="75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76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38" w:name="_Toc64362822"/>
      <w:r>
        <w:t>Jupyter N</w:t>
      </w:r>
      <w:r w:rsidR="007D0049">
        <w:t>otebook</w:t>
      </w:r>
      <w:r>
        <w:t xml:space="preserve"> a NBViewer</w:t>
      </w:r>
      <w:bookmarkEnd w:id="38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6C26BB" w:rsidP="00D806DC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-111760</wp:posOffset>
            </wp:positionV>
            <wp:extent cx="5382895" cy="2134870"/>
            <wp:effectExtent l="190500" t="152400" r="179705" b="132080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13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611D5">
        <w:rPr>
          <w:noProof/>
        </w:rPr>
        <w:pict>
          <v:shape id="_x0000_s1033" type="#_x0000_t202" style="position:absolute;left:0;text-align:left;margin-left:-38.2pt;margin-top:400.25pt;width:435.1pt;height:51pt;z-index:251689984;mso-position-horizontal-relative:text;mso-position-vertical-relative:text" stroked="f">
            <v:textbox style="mso-fit-shape-to-text:t" inset="0,0,0,0">
              <w:txbxContent>
                <w:p w:rsidR="00E26BF9" w:rsidRPr="006C26BB" w:rsidRDefault="00E26BF9" w:rsidP="006C26BB">
                  <w:pPr>
                    <w:pStyle w:val="Titulek"/>
                    <w:rPr>
                      <w:i w:val="0"/>
                    </w:rPr>
                  </w:pPr>
                  <w:r w:rsidRPr="006C26BB">
                    <w:rPr>
                      <w:i w:val="0"/>
                    </w:rPr>
                    <w:t xml:space="preserve">Obrázek č. </w:t>
                  </w:r>
                  <w:r w:rsidR="002611D5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2611D5" w:rsidRPr="006C26BB">
                    <w:rPr>
                      <w:i w:val="0"/>
                    </w:rPr>
                    <w:fldChar w:fldCharType="separate"/>
                  </w:r>
                  <w:r w:rsidRPr="006C26BB">
                    <w:rPr>
                      <w:i w:val="0"/>
                      <w:noProof/>
                    </w:rPr>
                    <w:t>6</w:t>
                  </w:r>
                  <w:r w:rsidR="002611D5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</w:p>
                <w:p w:rsidR="00E26BF9" w:rsidRPr="006C26BB" w:rsidRDefault="00E26BF9" w:rsidP="006C26BB">
                  <w:r>
                    <w:t xml:space="preserve">Zdroj: </w:t>
                  </w:r>
                  <w:hyperlink r:id="rId21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2843530</wp:posOffset>
            </wp:positionV>
            <wp:extent cx="5533390" cy="2131695"/>
            <wp:effectExtent l="190500" t="152400" r="162560" b="13525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13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611D5">
        <w:rPr>
          <w:noProof/>
        </w:rPr>
        <w:pict>
          <v:shape id="_x0000_s1032" type="#_x0000_t202" style="position:absolute;left:0;text-align:left;margin-left:-38.2pt;margin-top:167.55pt;width:479.3pt;height:51pt;z-index:251685888;mso-position-horizontal-relative:text;mso-position-vertical-relative:text" stroked="f">
            <v:textbox style="mso-fit-shape-to-text:t" inset="0,0,0,0">
              <w:txbxContent>
                <w:p w:rsidR="00E26BF9" w:rsidRDefault="00E26BF9" w:rsidP="009934B1">
                  <w:pPr>
                    <w:pStyle w:val="Titulek"/>
                    <w:rPr>
                      <w:i w:val="0"/>
                    </w:rPr>
                  </w:pPr>
                  <w:r w:rsidRPr="009934B1">
                    <w:rPr>
                      <w:i w:val="0"/>
                    </w:rPr>
                    <w:t xml:space="preserve">Obrázek č. </w:t>
                  </w:r>
                  <w:r w:rsidR="002611D5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2611D5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2611D5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</w:p>
                <w:p w:rsidR="00E26BF9" w:rsidRPr="009934B1" w:rsidRDefault="00E26BF9" w:rsidP="006C26BB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3" w:history="1">
        <w:r w:rsidR="00F16525">
          <w:rPr>
            <w:rStyle w:val="Hypertextovodkaz"/>
          </w:rPr>
          <w:t>NBViewer menu</w:t>
        </w:r>
      </w:hyperlink>
    </w:p>
    <w:p w:rsidR="00C56920" w:rsidRDefault="00C56920" w:rsidP="00C56920">
      <w:pPr>
        <w:pStyle w:val="Nadpis2"/>
      </w:pPr>
      <w:bookmarkStart w:id="39" w:name="_Toc64362823"/>
      <w:r>
        <w:t>Struktura Tutoriálů</w:t>
      </w:r>
      <w:bookmarkEnd w:id="39"/>
    </w:p>
    <w:p w:rsidR="001747F9" w:rsidRDefault="001747F9" w:rsidP="001747F9">
      <w:r>
        <w:t>Samotný</w:t>
      </w:r>
      <w:r w:rsidR="000C0043">
        <w:t xml:space="preserve"> tutoriál</w:t>
      </w:r>
      <w:r>
        <w:t xml:space="preserve"> se rozděluje do 5 sekcí</w:t>
      </w:r>
      <w:r w:rsidR="000E4677">
        <w:t>:</w:t>
      </w:r>
    </w:p>
    <w:p w:rsidR="001747F9" w:rsidRDefault="001747F9" w:rsidP="00CE498C">
      <w:pPr>
        <w:pStyle w:val="Nadpis3"/>
      </w:pPr>
      <w:bookmarkStart w:id="40" w:name="_Toc64362824"/>
      <w:r>
        <w:t>Instalace a úvod</w:t>
      </w:r>
      <w:bookmarkEnd w:id="40"/>
    </w:p>
    <w:p w:rsidR="00921896" w:rsidRPr="00921896" w:rsidRDefault="00921896" w:rsidP="00921896">
      <w:r>
        <w:t xml:space="preserve">Tato část obsahuje 2 soubory.  </w:t>
      </w:r>
      <w:r w:rsidR="00167996">
        <w:t>Instalaci</w:t>
      </w:r>
      <w:r>
        <w:t xml:space="preserve"> a úvod</w:t>
      </w:r>
      <w:r w:rsidR="00167996">
        <w:t xml:space="preserve"> do</w:t>
      </w:r>
      <w:r>
        <w:t xml:space="preserve"> wxPythonu a Jupyter Notebooku.</w:t>
      </w:r>
      <w:r w:rsidR="00F95E61">
        <w:t xml:space="preserve"> Obsahují hned několik alternativ instalace a praktický úvod.</w:t>
      </w:r>
    </w:p>
    <w:p w:rsidR="001747F9" w:rsidRDefault="001747F9" w:rsidP="00CE498C">
      <w:pPr>
        <w:pStyle w:val="Nadpis3"/>
      </w:pPr>
      <w:bookmarkStart w:id="41" w:name="_Toc64362825"/>
      <w:r>
        <w:lastRenderedPageBreak/>
        <w:t>Sada tutoriálů</w:t>
      </w:r>
      <w:bookmarkEnd w:id="41"/>
    </w:p>
    <w:p w:rsidR="00483052" w:rsidRDefault="00483052" w:rsidP="00483052">
      <w:r>
        <w:t>Hlavní sada po sobě jdoucích tutoriálů.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OOP Teorie - uvádí uživatele do Objektově Orientovaného programování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OOP Praxe - názorná ukázka syntaxe tříd a dědění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První program - nejjednodušší aplikace ve wx v procedurálním programování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Přepsání do OOP - Přepsání prvního programu do OOP s třídou wx.Frame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 xml:space="preserve">Velikost a pozice framu - Alternativy pro nastavování velikosti framu, funkce </w:t>
      </w:r>
      <w:r>
        <w:rPr>
          <w:i/>
        </w:rPr>
        <w:t xml:space="preserve">SetSizeHints() </w:t>
      </w:r>
      <w:r>
        <w:t>a pozicování na obrazovce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Tlačítko - Popsaný příklad základní syntaxe pro vytvoření tlačítka (konkrétně tzv. „exitbutton“)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 xml:space="preserve">Vstupy pro uživatele - V lekci se podobněji probere práce s </w:t>
      </w:r>
      <w:r>
        <w:rPr>
          <w:i/>
        </w:rPr>
        <w:t>TextCtrl()</w:t>
      </w:r>
      <w:r>
        <w:t xml:space="preserve">. Proberou se metody </w:t>
      </w:r>
      <w:r>
        <w:rPr>
          <w:i/>
        </w:rPr>
        <w:t>GetValue()/SetValue()</w:t>
      </w:r>
      <w:r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9028C1" w:rsidP="00483052">
      <w:pPr>
        <w:pStyle w:val="Odstavecseseznamem"/>
        <w:numPr>
          <w:ilvl w:val="0"/>
          <w:numId w:val="6"/>
        </w:numPr>
      </w:pPr>
      <w:r>
        <w:t>Menubar - v lekci je názorná ukázka vytvoření lišty</w:t>
      </w:r>
    </w:p>
    <w:p w:rsidR="009028C1" w:rsidRDefault="009028C1" w:rsidP="00483052">
      <w:pPr>
        <w:pStyle w:val="Odstavecseseznamem"/>
        <w:numPr>
          <w:ilvl w:val="0"/>
          <w:numId w:val="6"/>
        </w:numPr>
      </w:pPr>
      <w:r>
        <w:t>Třída wx.App - Další přepsání základního programu do OOP, kdy vytvoříme třídu samotné instanci wx.App.</w:t>
      </w:r>
    </w:p>
    <w:p w:rsidR="009028C1" w:rsidRPr="00483052" w:rsidRDefault="00E26BF9" w:rsidP="00483052">
      <w:pPr>
        <w:pStyle w:val="Odstavecseseznamem"/>
        <w:numPr>
          <w:ilvl w:val="0"/>
          <w:numId w:val="6"/>
        </w:numPr>
      </w:pPr>
      <w:r>
        <w:t xml:space="preserve">Sizery - práce </w:t>
      </w:r>
      <w:r w:rsidR="009028C1">
        <w:t>s rozv</w:t>
      </w:r>
      <w:r>
        <w:t>ržení</w:t>
      </w:r>
      <w:r w:rsidR="009028C1">
        <w:t xml:space="preserve"> prvků a jejich responzivitou</w:t>
      </w:r>
      <w:r>
        <w:t xml:space="preserve"> při měnění velikosti okna</w:t>
      </w:r>
    </w:p>
    <w:p w:rsidR="001747F9" w:rsidRDefault="001747F9" w:rsidP="00CE498C">
      <w:pPr>
        <w:pStyle w:val="Nadpis3"/>
      </w:pPr>
      <w:bookmarkStart w:id="42" w:name="_Toc64362826"/>
      <w:r>
        <w:t>Příklady</w:t>
      </w:r>
      <w:bookmarkEnd w:id="42"/>
    </w:p>
    <w:p w:rsidR="00D018DC" w:rsidRDefault="00D018DC" w:rsidP="00D018DC">
      <w:r>
        <w:t xml:space="preserve">Názorné příklady obsahují další práci se sizery. </w:t>
      </w:r>
    </w:p>
    <w:p w:rsidR="00D018DC" w:rsidRDefault="00D018DC" w:rsidP="00D018DC">
      <w:pPr>
        <w:pStyle w:val="Odstavecseseznamem"/>
        <w:numPr>
          <w:ilvl w:val="0"/>
          <w:numId w:val="7"/>
        </w:numPr>
      </w:pPr>
      <w:r>
        <w:t>Mixér barev</w:t>
      </w:r>
    </w:p>
    <w:p w:rsidR="00D018DC" w:rsidRDefault="00D018DC" w:rsidP="00D018DC">
      <w:pPr>
        <w:pStyle w:val="Odstavecseseznamem"/>
        <w:numPr>
          <w:ilvl w:val="0"/>
          <w:numId w:val="7"/>
        </w:numPr>
      </w:pPr>
      <w:r>
        <w:t>Kalkulačka</w:t>
      </w:r>
    </w:p>
    <w:p w:rsidR="00D018DC" w:rsidRPr="00D018DC" w:rsidRDefault="00D018DC" w:rsidP="00D018DC">
      <w:pPr>
        <w:pStyle w:val="Odstavecseseznamem"/>
        <w:numPr>
          <w:ilvl w:val="0"/>
          <w:numId w:val="7"/>
        </w:numPr>
      </w:pPr>
      <w:r>
        <w:t>Práce s více panely</w:t>
      </w:r>
    </w:p>
    <w:p w:rsidR="001747F9" w:rsidRDefault="001747F9" w:rsidP="00CE498C">
      <w:pPr>
        <w:pStyle w:val="Nadpis3"/>
      </w:pPr>
      <w:bookmarkStart w:id="43" w:name="_Toc64362827"/>
      <w:r>
        <w:t>WxGlade</w:t>
      </w:r>
      <w:bookmarkEnd w:id="43"/>
    </w:p>
    <w:p w:rsidR="000C0043" w:rsidRPr="000C0043" w:rsidRDefault="000C0043" w:rsidP="000C0043">
      <w:r>
        <w:t>Část je rozdělena na instalaci/úvod a na názorný příklad mixéru barev.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44" w:name="_Toc64362828"/>
      <w:r>
        <w:t>Základní widgety</w:t>
      </w:r>
      <w:bookmarkEnd w:id="44"/>
    </w:p>
    <w:p w:rsidR="000C0043" w:rsidRPr="000C0043" w:rsidRDefault="000C0043" w:rsidP="000C0043">
      <w:r>
        <w:t xml:space="preserve">Seznam všech základních widgetů wx s náhledy a parametry. </w:t>
      </w:r>
    </w:p>
    <w:p w:rsidR="001747F9" w:rsidRPr="001747F9" w:rsidRDefault="001747F9" w:rsidP="001747F9">
      <w:pPr>
        <w:pStyle w:val="Odstavecseseznamem"/>
        <w:ind w:left="1287" w:firstLine="0"/>
      </w:pP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45" w:name="_Toc443934378"/>
      <w:bookmarkStart w:id="46" w:name="_Toc450838584"/>
      <w:bookmarkStart w:id="47" w:name="_Toc64362829"/>
      <w:r>
        <w:lastRenderedPageBreak/>
        <w:t>Z</w:t>
      </w:r>
      <w:r w:rsidR="000C2CBF" w:rsidRPr="00FA5AF4">
        <w:t>ávěr</w:t>
      </w:r>
      <w:bookmarkEnd w:id="45"/>
      <w:bookmarkEnd w:id="46"/>
      <w:bookmarkEnd w:id="47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Pr="00527936" w:rsidRDefault="000C2CBF" w:rsidP="00527936">
      <w:pPr>
        <w:pStyle w:val="Nadpis1"/>
        <w:numPr>
          <w:ilvl w:val="0"/>
          <w:numId w:val="0"/>
        </w:numPr>
      </w:pPr>
      <w:bookmarkStart w:id="48" w:name="_Toc443934379"/>
      <w:bookmarkStart w:id="49" w:name="_Toc450838585"/>
      <w:bookmarkStart w:id="50" w:name="_Toc64362830"/>
      <w:r w:rsidRPr="00FA5AF4">
        <w:lastRenderedPageBreak/>
        <w:t>Seznam použité literatury</w:t>
      </w:r>
      <w:bookmarkEnd w:id="48"/>
      <w:bookmarkEnd w:id="49"/>
      <w:bookmarkEnd w:id="50"/>
    </w:p>
    <w:p w:rsidR="00527936" w:rsidRDefault="00623262" w:rsidP="00D442B2">
      <w:pPr>
        <w:tabs>
          <w:tab w:val="left" w:pos="426"/>
        </w:tabs>
        <w:ind w:firstLine="0"/>
      </w:pPr>
      <w:r>
        <w:t>Python</w:t>
      </w:r>
      <w:r w:rsidR="00527936">
        <w:t>:</w:t>
      </w:r>
    </w:p>
    <w:p w:rsidR="0093768D" w:rsidRDefault="002611D5" w:rsidP="00D442B2">
      <w:pPr>
        <w:tabs>
          <w:tab w:val="left" w:pos="426"/>
        </w:tabs>
        <w:ind w:firstLine="0"/>
      </w:pPr>
      <w:hyperlink r:id="rId24" w:history="1">
        <w:r w:rsidR="00623262" w:rsidRPr="00864AAE">
          <w:rPr>
            <w:rStyle w:val="Hypertextovodkaz"/>
          </w:rPr>
          <w:t>https://en.wikipedia.org/wiki/Python_(programming_language)</w:t>
        </w:r>
      </w:hyperlink>
    </w:p>
    <w:p w:rsidR="0093768D" w:rsidRDefault="0093768D" w:rsidP="00D442B2">
      <w:pPr>
        <w:tabs>
          <w:tab w:val="left" w:pos="426"/>
        </w:tabs>
        <w:ind w:firstLine="0"/>
      </w:pPr>
      <w:r>
        <w:t>Poznámky:</w:t>
      </w:r>
    </w:p>
    <w:p w:rsidR="007D76AD" w:rsidRPr="00623262" w:rsidRDefault="0093768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 w:rsidR="007D76AD">
        <w:rPr>
          <w:sz w:val="24"/>
        </w:rPr>
        <w:t>1</w:t>
      </w:r>
      <w:r w:rsidRPr="007D76AD">
        <w:rPr>
          <w:sz w:val="24"/>
        </w:rPr>
        <w:t>]</w:t>
      </w:r>
      <w:r w:rsidR="007D76AD">
        <w:rPr>
          <w:sz w:val="24"/>
        </w:rPr>
        <w:t xml:space="preserve"> definice programovacího jazyka: </w:t>
      </w:r>
      <w:hyperlink r:id="rId25" w:history="1">
        <w:r w:rsidR="007D76AD" w:rsidRPr="00864AAE">
          <w:rPr>
            <w:rStyle w:val="Hypertextovodkaz"/>
            <w:sz w:val="24"/>
          </w:rPr>
          <w:t>https://en.wikipedia.org/wiki/Programming_language</w:t>
        </w:r>
      </w:hyperlink>
    </w:p>
    <w:p w:rsidR="007D76AD" w:rsidRPr="00623262" w:rsidRDefault="007D76AD" w:rsidP="007D76AD">
      <w:pPr>
        <w:pStyle w:val="Textpoznpodarou"/>
        <w:ind w:firstLine="0"/>
        <w:jc w:val="left"/>
        <w:rPr>
          <w:sz w:val="24"/>
        </w:rPr>
      </w:pPr>
      <w:r>
        <w:rPr>
          <w:sz w:val="24"/>
        </w:rPr>
        <w:t>[2</w:t>
      </w:r>
      <w:r w:rsidRPr="007D76AD">
        <w:rPr>
          <w:sz w:val="24"/>
        </w:rPr>
        <w:t>]</w:t>
      </w:r>
      <w:r>
        <w:rPr>
          <w:sz w:val="24"/>
        </w:rPr>
        <w:t xml:space="preserve"> wiki stránka Guido van Rossuma: </w:t>
      </w:r>
      <w:hyperlink r:id="rId26" w:history="1">
        <w:r w:rsidRPr="00864AAE">
          <w:rPr>
            <w:rStyle w:val="Hypertextovodkaz"/>
            <w:sz w:val="24"/>
          </w:rPr>
          <w:t>https://en.wikipedia.org/wiki/Guido_van_Rossum</w:t>
        </w:r>
      </w:hyperlink>
    </w:p>
    <w:p w:rsidR="0093768D" w:rsidRDefault="007D76A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>
        <w:rPr>
          <w:sz w:val="24"/>
        </w:rPr>
        <w:t>3</w:t>
      </w:r>
      <w:r w:rsidRPr="007D76AD">
        <w:rPr>
          <w:sz w:val="24"/>
        </w:rPr>
        <w:t xml:space="preserve">] </w:t>
      </w:r>
      <w:r>
        <w:rPr>
          <w:sz w:val="24"/>
        </w:rPr>
        <w:t xml:space="preserve">Bližší informace o CWI: </w:t>
      </w:r>
      <w:hyperlink r:id="rId27" w:history="1">
        <w:r w:rsidR="0093768D" w:rsidRPr="00864AAE">
          <w:rPr>
            <w:rStyle w:val="Hypertextovodkaz"/>
            <w:sz w:val="24"/>
          </w:rPr>
          <w:t>https://en.wikipedia.org/wiki/Centrum_Wiskunde_%26_Informatica</w:t>
        </w:r>
      </w:hyperlink>
    </w:p>
    <w:p w:rsidR="007D76AD" w:rsidRPr="007D76AD" w:rsidRDefault="007D76AD" w:rsidP="007D76AD">
      <w:pPr>
        <w:pStyle w:val="Textpoznpodarou"/>
        <w:ind w:firstLine="0"/>
        <w:jc w:val="left"/>
        <w:rPr>
          <w:sz w:val="32"/>
        </w:rPr>
      </w:pPr>
      <w:r w:rsidRPr="007D76AD">
        <w:rPr>
          <w:sz w:val="24"/>
        </w:rPr>
        <w:t>[4]</w:t>
      </w:r>
      <w:r>
        <w:rPr>
          <w:sz w:val="24"/>
        </w:rPr>
        <w:t xml:space="preserve"> televizní seriál Monty Pythonův létající cirkus: </w:t>
      </w:r>
      <w:hyperlink r:id="rId28" w:history="1">
        <w:r w:rsidRPr="00864AAE">
          <w:rPr>
            <w:rStyle w:val="Hypertextovodkaz"/>
            <w:sz w:val="24"/>
          </w:rPr>
          <w:t>https://en.wikipedia.org/wiki/Monty_Python%27s_Flying_Circus</w:t>
        </w:r>
      </w:hyperlink>
    </w:p>
    <w:p w:rsidR="00623262" w:rsidRDefault="00623262" w:rsidP="00D442B2">
      <w:pPr>
        <w:tabs>
          <w:tab w:val="left" w:pos="426"/>
        </w:tabs>
        <w:ind w:firstLine="0"/>
      </w:pPr>
    </w:p>
    <w:p w:rsidR="00527936" w:rsidRDefault="002611D5" w:rsidP="00D442B2">
      <w:pPr>
        <w:tabs>
          <w:tab w:val="left" w:pos="426"/>
        </w:tabs>
        <w:ind w:firstLine="0"/>
      </w:pPr>
      <w:hyperlink r:id="rId29" w:history="1">
        <w:r w:rsidR="00527936" w:rsidRPr="001825F0">
          <w:rPr>
            <w:rStyle w:val="Hypertextovodkaz"/>
          </w:rPr>
          <w:t>https://cs.wikipedia.org/wiki/Python</w:t>
        </w:r>
      </w:hyperlink>
    </w:p>
    <w:p w:rsidR="00527936" w:rsidRDefault="002611D5" w:rsidP="00D442B2">
      <w:pPr>
        <w:tabs>
          <w:tab w:val="left" w:pos="426"/>
        </w:tabs>
        <w:ind w:firstLine="0"/>
      </w:pPr>
      <w:hyperlink r:id="rId30" w:history="1">
        <w:r w:rsidR="00A8206B" w:rsidRPr="001825F0">
          <w:rPr>
            <w:rStyle w:val="Hypertextovodkaz"/>
          </w:rPr>
          <w:t>https://cs.wikipedia.org/wiki/Programovac%C3%AD_jazyk</w:t>
        </w:r>
      </w:hyperlink>
    </w:p>
    <w:p w:rsidR="00A8206B" w:rsidRDefault="00A8206B" w:rsidP="00D442B2">
      <w:pPr>
        <w:tabs>
          <w:tab w:val="left" w:pos="426"/>
        </w:tabs>
        <w:ind w:firstLine="0"/>
      </w:pPr>
      <w:r w:rsidRPr="00A8206B">
        <w:t>https://en.wikipedia.org/wiki/Guido_van_Rossum</w:t>
      </w: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51" w:name="_Toc64362831"/>
      <w:r>
        <w:rPr>
          <w:rFonts w:eastAsia="LMRoman12-Regular-Identity-H"/>
        </w:rPr>
        <w:lastRenderedPageBreak/>
        <w:t>Seznam obrázků a tabulek</w:t>
      </w:r>
      <w:bookmarkEnd w:id="51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3805E2" w:rsidRDefault="002611D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31" w:anchor="_Toc64061122" w:history="1">
        <w:r w:rsidR="003805E2" w:rsidRPr="00150F19">
          <w:rPr>
            <w:rStyle w:val="Hypertextovodkaz"/>
            <w:noProof/>
          </w:rPr>
          <w:t>Obrázek č. 1 - Zobrazení souborů .ipynb na GitHubu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05E2" w:rsidRDefault="002611D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64061123" w:history="1">
        <w:r w:rsidR="003805E2" w:rsidRPr="00150F19">
          <w:rPr>
            <w:rStyle w:val="Hypertextovodkaz"/>
            <w:noProof/>
          </w:rPr>
          <w:t>Obrázek č. 2 - webové rozhraní NbViewer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05E2" w:rsidRDefault="002611D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64061124" w:history="1">
        <w:r w:rsidR="003805E2" w:rsidRPr="00150F19">
          <w:rPr>
            <w:rStyle w:val="Hypertextovodkaz"/>
            <w:noProof/>
          </w:rPr>
          <w:t>Obrázek č. 3 - Příklad logického programování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05E2" w:rsidRDefault="002611D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64061125" w:history="1">
        <w:r w:rsidR="003805E2" w:rsidRPr="00150F19">
          <w:rPr>
            <w:rStyle w:val="Hypertextovodkaz"/>
            <w:noProof/>
          </w:rPr>
          <w:t>Obrázek č. 4 - Rozdíl mezi procedurálním „klasickým“ a objektově orientovaným.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96E64" w:rsidRDefault="002611D5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2611D5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2611D5" w:rsidP="00E80C50">
      <w:r>
        <w:fldChar w:fldCharType="end"/>
      </w:r>
    </w:p>
    <w:p w:rsidR="003E596A" w:rsidRDefault="002611D5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2611D5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52" w:name="_Toc64362832"/>
      <w:r>
        <w:rPr>
          <w:rFonts w:eastAsia="LMRoman12-Regular-Identity-H"/>
        </w:rPr>
        <w:lastRenderedPageBreak/>
        <w:t>Přílohy</w:t>
      </w:r>
      <w:bookmarkEnd w:id="52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53" w:name="_GoBack"/>
      <w:bookmarkEnd w:id="53"/>
    </w:p>
    <w:sectPr w:rsidR="002A5D5C" w:rsidRPr="002A5D5C" w:rsidSect="00D552B4">
      <w:headerReference w:type="default" r:id="rId35"/>
      <w:footerReference w:type="default" r:id="rId36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0505" w:rsidRDefault="00EF0505">
      <w:r>
        <w:separator/>
      </w:r>
    </w:p>
  </w:endnote>
  <w:endnote w:type="continuationSeparator" w:id="1">
    <w:p w:rsidR="00EF0505" w:rsidRDefault="00EF05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6BF9" w:rsidRDefault="002611D5">
    <w:pPr>
      <w:pStyle w:val="Zpat"/>
      <w:jc w:val="right"/>
    </w:pPr>
    <w:fldSimple w:instr=" PAGE   \* MERGEFORMAT ">
      <w:r w:rsidR="00981AA2">
        <w:rPr>
          <w:noProof/>
        </w:rPr>
        <w:t>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0505" w:rsidRDefault="00EF0505">
      <w:r>
        <w:separator/>
      </w:r>
    </w:p>
  </w:footnote>
  <w:footnote w:type="continuationSeparator" w:id="1">
    <w:p w:rsidR="00EF0505" w:rsidRDefault="00EF0505">
      <w:r>
        <w:continuationSeparator/>
      </w:r>
    </w:p>
  </w:footnote>
  <w:footnote w:id="2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26BF9" w:rsidRDefault="00E26BF9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E26BF9" w:rsidRDefault="00E26BF9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Guido van Rossum:</w:t>
      </w:r>
    </w:p>
    <w:p w:rsidR="00E26BF9" w:rsidRDefault="002611D5" w:rsidP="00CF106C">
      <w:pPr>
        <w:pStyle w:val="Textpoznpodarou"/>
        <w:ind w:firstLine="0"/>
        <w:jc w:val="left"/>
      </w:pPr>
      <w:hyperlink r:id="rId3" w:history="1">
        <w:r w:rsidR="00E26BF9"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E26BF9" w:rsidRDefault="00E26BF9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E26BF9" w:rsidRDefault="00E26BF9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E26BF9" w:rsidRDefault="00E26BF9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E26BF9" w:rsidRDefault="00E26BF9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26BF9" w:rsidRDefault="00E26BF9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26BF9" w:rsidRDefault="00E26BF9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CRNI - </w:t>
      </w:r>
      <w:hyperlink r:id="rId12" w:history="1">
        <w:r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Pojmenovatelné parametry - </w:t>
      </w:r>
      <w:hyperlink r:id="rId13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4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E26BF9" w:rsidRDefault="00E26BF9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5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Definice seznamu - </w:t>
      </w:r>
      <w:hyperlink r:id="rId16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E26BF9" w:rsidRDefault="00E26BF9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 - </w:t>
      </w:r>
      <w:hyperlink r:id="rId17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E26BF9" w:rsidRDefault="00E26BF9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zmražení kódu - </w:t>
      </w:r>
      <w:hyperlink r:id="rId18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Wiki WxPythonu 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Definice GUI - </w:t>
      </w:r>
      <w:hyperlink r:id="rId21" w:history="1">
        <w:r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Robin Dunn - </w:t>
      </w:r>
      <w:hyperlink r:id="rId23" w:history="1">
        <w:r w:rsidRPr="00864AAE">
          <w:rPr>
            <w:rStyle w:val="Hypertextovodkaz"/>
          </w:rPr>
          <w:t>https://wiki.wxpython.org/RobinDunn</w:t>
        </w:r>
      </w:hyperlink>
    </w:p>
  </w:footnote>
  <w:footnote w:id="25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Nástroj SWIG - </w:t>
      </w:r>
      <w:hyperlink r:id="rId24" w:history="1">
        <w:r w:rsidRPr="00864AAE">
          <w:rPr>
            <w:rStyle w:val="Hypertextovodkaz"/>
          </w:rPr>
          <w:t>https://cs.qaz.wiki/wiki/SWIG</w:t>
        </w:r>
      </w:hyperlink>
    </w:p>
  </w:footnote>
  <w:footnote w:id="26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WxWidgets licence - </w:t>
      </w:r>
      <w:hyperlink r:id="rId28" w:anchor="License" w:history="1">
        <w:r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Julian Smart - </w:t>
      </w:r>
      <w:hyperlink r:id="rId29" w:history="1">
        <w:r w:rsidRPr="00864AAE">
          <w:rPr>
            <w:rStyle w:val="Hypertextovodkaz"/>
          </w:rPr>
          <w:t>http://www.anthemion.co.uk/julian.htm</w:t>
        </w:r>
      </w:hyperlink>
    </w:p>
  </w:footnote>
  <w:footnote w:id="31">
    <w:p w:rsidR="00E26BF9" w:rsidRDefault="00E26BF9" w:rsidP="00AE1EF4">
      <w:pPr>
        <w:pStyle w:val="Textpoznpodarou"/>
      </w:pPr>
      <w:r>
        <w:rPr>
          <w:rStyle w:val="Znakapoznpodarou"/>
        </w:rPr>
        <w:footnoteRef/>
      </w:r>
      <w:r>
        <w:t xml:space="preserve"> Edinburská Univerzita - </w:t>
      </w:r>
      <w:hyperlink r:id="rId30" w:history="1">
        <w:r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Typ souboru Markdown - </w:t>
      </w:r>
      <w:hyperlink r:id="rId3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33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Typ souboru JSON - </w:t>
      </w:r>
      <w:hyperlink r:id="rId32" w:history="1">
        <w:r w:rsidRPr="00864AAE">
          <w:rPr>
            <w:rStyle w:val="Hypertextovodkaz"/>
          </w:rPr>
          <w:t>https://en.wikipedia.org/wiki/JSON</w:t>
        </w:r>
      </w:hyperlink>
    </w:p>
  </w:footnote>
  <w:footnote w:id="34">
    <w:p w:rsidR="00E26BF9" w:rsidRDefault="00E26BF9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Seznam programovacích jazyků - </w:t>
      </w:r>
      <w:hyperlink r:id="rId33" w:history="1">
        <w:r w:rsidRPr="00864AAE">
          <w:rPr>
            <w:rStyle w:val="Hypertextovodkaz"/>
          </w:rPr>
          <w:t>https://jupyter4edu.github.io/jupyter-edu-book/jupyter.html</w:t>
        </w:r>
      </w:hyperlink>
    </w:p>
  </w:footnote>
  <w:footnote w:id="35">
    <w:p w:rsidR="00E26BF9" w:rsidRDefault="00E26BF9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Wiki GitHubu - </w:t>
      </w:r>
      <w:hyperlink r:id="rId34" w:history="1">
        <w:r w:rsidRPr="00864AAE">
          <w:rPr>
            <w:rStyle w:val="Hypertextovodkaz"/>
          </w:rPr>
          <w:t>https://en.wikipedia.org/wiki/GitHub</w:t>
        </w:r>
      </w:hyperlink>
      <w:r>
        <w:t xml:space="preserve"> (dále v GitHub kapitole a praktické části)</w:t>
      </w:r>
    </w:p>
  </w:footnote>
  <w:footnote w:id="36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5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7">
    <w:p w:rsidR="00E26BF9" w:rsidRDefault="00E26BF9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Fernando Pérez - </w:t>
      </w:r>
      <w:hyperlink r:id="rId36" w:history="1">
        <w:r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8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7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39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Příkazový řádek - </w:t>
      </w:r>
      <w:hyperlink r:id="rId38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40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Definice multimédií - </w:t>
      </w:r>
      <w:hyperlink r:id="rId39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41">
    <w:p w:rsidR="00E26BF9" w:rsidRDefault="00E26BF9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40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42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Paralelní výpočty - </w:t>
      </w:r>
      <w:hyperlink r:id="rId41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43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Rozhraní poznámkového bloku - </w:t>
      </w:r>
      <w:hyperlink r:id="rId42" w:history="1">
        <w:r w:rsidRPr="00864AAE">
          <w:rPr>
            <w:rStyle w:val="Hypertextovodkaz"/>
          </w:rPr>
          <w:t>https://en.wikipedia.org/wiki/Notebook_interface</w:t>
        </w:r>
      </w:hyperlink>
    </w:p>
  </w:footnote>
  <w:footnote w:id="44">
    <w:p w:rsidR="00E26BF9" w:rsidRDefault="00E26BF9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- </w:t>
      </w:r>
      <w:hyperlink r:id="rId43" w:history="1">
        <w:r w:rsidRPr="00864AAE">
          <w:rPr>
            <w:rStyle w:val="Hypertextovodkaz"/>
          </w:rPr>
          <w:t>https://en.wikipedia.org/wiki/URL</w:t>
        </w:r>
      </w:hyperlink>
    </w:p>
  </w:footnote>
  <w:footnote w:id="45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44" w:history="1">
        <w:r w:rsidRPr="00864AAE">
          <w:rPr>
            <w:rStyle w:val="Hypertextovodkaz"/>
          </w:rPr>
          <w:t>https://en.wikipedia.org/wiki/HTML</w:t>
        </w:r>
      </w:hyperlink>
    </w:p>
  </w:footnote>
  <w:footnote w:id="46">
    <w:p w:rsidR="00E26BF9" w:rsidRDefault="00E26BF9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45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47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Vývoj softwaru - </w:t>
      </w:r>
      <w:hyperlink r:id="rId46" w:history="1">
        <w:r w:rsidRPr="00864AAE">
          <w:rPr>
            <w:rStyle w:val="Hypertextovodkaz"/>
          </w:rPr>
          <w:t>https://en.wikipedia.org/wiki/Software_development</w:t>
        </w:r>
      </w:hyperlink>
    </w:p>
  </w:footnote>
  <w:footnote w:id="48">
    <w:p w:rsidR="00E26BF9" w:rsidRDefault="00E26BF9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47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49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Repositář - </w:t>
      </w:r>
      <w:hyperlink r:id="rId48" w:history="1">
        <w:r w:rsidRPr="00864AAE">
          <w:rPr>
            <w:rStyle w:val="Hypertextovodkaz"/>
          </w:rPr>
          <w:t>https://en.wikipedia.org/wiki/Repository_%28version_control%29</w:t>
        </w:r>
      </w:hyperlink>
    </w:p>
  </w:footnote>
  <w:footnote w:id="50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Počet uživatelů - </w:t>
      </w:r>
      <w:hyperlink r:id="rId49" w:history="1">
        <w:r w:rsidRPr="00864AAE">
          <w:rPr>
            <w:rStyle w:val="Hypertextovodkaz"/>
          </w:rPr>
          <w:t>https://github.com/search?q=type:user&amp;type=Users</w:t>
        </w:r>
      </w:hyperlink>
    </w:p>
  </w:footnote>
  <w:footnote w:id="51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Počet úložišť - </w:t>
      </w:r>
      <w:hyperlink r:id="rId50" w:history="1">
        <w:r w:rsidRPr="00864AAE">
          <w:rPr>
            <w:rStyle w:val="Hypertextovodkaz"/>
          </w:rPr>
          <w:t>https://github.com/search</w:t>
        </w:r>
      </w:hyperlink>
    </w:p>
  </w:footnote>
  <w:footnote w:id="52">
    <w:p w:rsidR="00E26BF9" w:rsidRDefault="00E26BF9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1" w:history="1">
        <w:r w:rsidRPr="00864AAE">
          <w:rPr>
            <w:rStyle w:val="Hypertextovodkaz"/>
          </w:rPr>
          <w:t>https://en.wikipedia.org/wiki/Git</w:t>
        </w:r>
      </w:hyperlink>
    </w:p>
  </w:footnote>
  <w:footnote w:id="53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Integrita (jednotvárnost) dat - </w:t>
      </w:r>
      <w:hyperlink r:id="rId52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54">
    <w:p w:rsidR="00E26BF9" w:rsidRDefault="00E26BF9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3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5">
    <w:p w:rsidR="00E26BF9" w:rsidRDefault="00E26B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imperativních paradigmat  - </w:t>
      </w:r>
      <w:hyperlink r:id="rId54" w:history="1">
        <w:r w:rsidRPr="00864AAE">
          <w:rPr>
            <w:rStyle w:val="Hypertextovodkaz"/>
          </w:rPr>
          <w:t>https://en.wikipedia.org/wiki/Imperative_programming</w:t>
        </w:r>
      </w:hyperlink>
    </w:p>
  </w:footnote>
  <w:footnote w:id="56">
    <w:p w:rsidR="00E26BF9" w:rsidRDefault="00E26B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procedurálního programování - </w:t>
      </w:r>
      <w:hyperlink r:id="rId55" w:history="1">
        <w:r w:rsidRPr="00864AAE">
          <w:rPr>
            <w:rStyle w:val="Hypertextovodkaz"/>
          </w:rPr>
          <w:t>https://en.wikipedia.org/wiki/Procedural_programming</w:t>
        </w:r>
      </w:hyperlink>
    </w:p>
  </w:footnote>
  <w:footnote w:id="57">
    <w:p w:rsidR="00E26BF9" w:rsidRDefault="00E26B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deklarativních paradigmat -  </w:t>
      </w:r>
      <w:hyperlink r:id="rId56" w:history="1">
        <w:r w:rsidRPr="00864AAE">
          <w:rPr>
            <w:rStyle w:val="Hypertextovodkaz"/>
          </w:rPr>
          <w:t>https://en.wikipedia.org/wiki/Declarative_programming</w:t>
        </w:r>
      </w:hyperlink>
    </w:p>
  </w:footnote>
  <w:footnote w:id="58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Funkcionální programování - </w:t>
      </w:r>
      <w:hyperlink r:id="rId57" w:history="1">
        <w:r w:rsidRPr="00864AAE">
          <w:rPr>
            <w:rStyle w:val="Hypertextovodkaz"/>
          </w:rPr>
          <w:t>https://en.wikipedia.org/wiki/Functional_programming</w:t>
        </w:r>
      </w:hyperlink>
    </w:p>
  </w:footnote>
  <w:footnote w:id="59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Logické programování - </w:t>
      </w:r>
      <w:hyperlink r:id="rId58" w:history="1">
        <w:r w:rsidRPr="00864AAE">
          <w:rPr>
            <w:rStyle w:val="Hypertextovodkaz"/>
          </w:rPr>
          <w:t>https://en.wikipedia.org/wiki/Logic_programming</w:t>
        </w:r>
      </w:hyperlink>
    </w:p>
  </w:footnote>
  <w:footnote w:id="60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Matematické programování - </w:t>
      </w:r>
      <w:hyperlink r:id="rId59" w:history="1">
        <w:r w:rsidRPr="00864AAE">
          <w:rPr>
            <w:rStyle w:val="Hypertextovodkaz"/>
          </w:rPr>
          <w:t>https://en.wikipedia.org/wiki/Mathematical_optimization</w:t>
        </w:r>
      </w:hyperlink>
    </w:p>
  </w:footnote>
  <w:footnote w:id="61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0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2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Definice dat - </w:t>
      </w:r>
      <w:hyperlink r:id="rId61" w:history="1">
        <w:r w:rsidRPr="00864AAE">
          <w:rPr>
            <w:rStyle w:val="Hypertextovodkaz"/>
          </w:rPr>
          <w:t>https://en.wikipedia.org/wiki/Data_type</w:t>
        </w:r>
      </w:hyperlink>
    </w:p>
  </w:footnote>
  <w:footnote w:id="63">
    <w:p w:rsidR="00E26BF9" w:rsidRDefault="00E26B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funkce/metody - </w:t>
      </w:r>
      <w:hyperlink r:id="rId62" w:history="1">
        <w:r w:rsidRPr="00864AAE">
          <w:rPr>
            <w:rStyle w:val="Hypertextovodkaz"/>
          </w:rPr>
          <w:t>https://en.wikipedia.org/wiki/Method_%28computer_programming%29</w:t>
        </w:r>
      </w:hyperlink>
    </w:p>
  </w:footnote>
  <w:footnote w:id="64">
    <w:p w:rsidR="00E26BF9" w:rsidRDefault="00E26B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Programování založené na třídách - </w:t>
      </w:r>
      <w:hyperlink r:id="rId63" w:history="1">
        <w:r w:rsidRPr="00864AAE">
          <w:rPr>
            <w:rStyle w:val="Hypertextovodkaz"/>
          </w:rPr>
          <w:t>https://en.wikipedia.org/wiki/Class-based_programming</w:t>
        </w:r>
      </w:hyperlink>
    </w:p>
  </w:footnote>
  <w:footnote w:id="65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Definice třídy - </w:t>
      </w:r>
      <w:hyperlink r:id="rId64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66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Instance třídy - </w:t>
      </w:r>
      <w:hyperlink r:id="rId65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67">
    <w:p w:rsidR="00E26BF9" w:rsidRDefault="00E26B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6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8">
    <w:p w:rsidR="00E26BF9" w:rsidRDefault="00E26B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 funkcí mezi třídami (objekty) - </w:t>
      </w:r>
      <w:hyperlink r:id="rId67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69">
    <w:p w:rsidR="00E26BF9" w:rsidRDefault="00E26B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68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70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69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71">
    <w:p w:rsidR="00E26BF9" w:rsidRDefault="00E26BF9" w:rsidP="0093768D">
      <w:pPr>
        <w:pStyle w:val="Textpoznpodarou"/>
      </w:pPr>
      <w:r>
        <w:rPr>
          <w:rStyle w:val="Znakapoznpodarou"/>
        </w:rPr>
        <w:footnoteRef/>
      </w:r>
      <w:r>
        <w:t xml:space="preserve"> Python verze 3.8.6 - </w:t>
      </w:r>
      <w:hyperlink r:id="rId70" w:history="1">
        <w:r w:rsidRPr="00304DC2">
          <w:rPr>
            <w:rStyle w:val="Hypertextovodkaz"/>
          </w:rPr>
          <w:t>https://www.python.org/downloads/release/python-386/</w:t>
        </w:r>
      </w:hyperlink>
    </w:p>
  </w:footnote>
  <w:footnote w:id="72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Python verze 3.7.9 - </w:t>
      </w:r>
      <w:hyperlink r:id="rId71" w:history="1">
        <w:r w:rsidRPr="00304DC2">
          <w:rPr>
            <w:rStyle w:val="Hypertextovodkaz"/>
          </w:rPr>
          <w:t>https://www.python.org/downloads/release/python-379/</w:t>
        </w:r>
      </w:hyperlink>
    </w:p>
  </w:footnote>
  <w:footnote w:id="73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Python verze 3.9.0 - </w:t>
      </w:r>
      <w:hyperlink r:id="rId72" w:history="1">
        <w:r w:rsidRPr="00304DC2">
          <w:rPr>
            <w:rStyle w:val="Hypertextovodkaz"/>
          </w:rPr>
          <w:t>https://www.python.org/downloads/release/python-390/</w:t>
        </w:r>
      </w:hyperlink>
    </w:p>
  </w:footnote>
  <w:footnote w:id="74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73" w:history="1">
        <w:r w:rsidRPr="00304DC2">
          <w:rPr>
            <w:rStyle w:val="Hypertextovodkaz"/>
          </w:rPr>
          <w:t>https://atom.io/</w:t>
        </w:r>
      </w:hyperlink>
    </w:p>
  </w:footnote>
  <w:footnote w:id="75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74" w:history="1">
        <w:r w:rsidRPr="00304DC2">
          <w:rPr>
            <w:rStyle w:val="Hypertextovodkaz"/>
          </w:rPr>
          <w:t>https://code.visualstudio.com/</w:t>
        </w:r>
      </w:hyperlink>
    </w:p>
  </w:footnote>
  <w:footnote w:id="76">
    <w:p w:rsidR="00E26BF9" w:rsidRDefault="00E26BF9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75" w:history="1">
        <w:r w:rsidRPr="00304DC2">
          <w:rPr>
            <w:rStyle w:val="Hypertextovodkaz"/>
          </w:rPr>
          <w:t>https://desktop.github.com/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6BF9" w:rsidRDefault="00E26BF9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655E16A3"/>
    <w:multiLevelType w:val="hybridMultilevel"/>
    <w:tmpl w:val="1C205DBE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72706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B0175"/>
    <w:rsid w:val="000B0B08"/>
    <w:rsid w:val="000B32AC"/>
    <w:rsid w:val="000B58E9"/>
    <w:rsid w:val="000B5C59"/>
    <w:rsid w:val="000B60BB"/>
    <w:rsid w:val="000C0043"/>
    <w:rsid w:val="000C2728"/>
    <w:rsid w:val="000C2CBF"/>
    <w:rsid w:val="000C53F1"/>
    <w:rsid w:val="000C6E19"/>
    <w:rsid w:val="000C7469"/>
    <w:rsid w:val="000D1471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F74"/>
    <w:rsid w:val="00155F76"/>
    <w:rsid w:val="001670BE"/>
    <w:rsid w:val="00167996"/>
    <w:rsid w:val="0017018B"/>
    <w:rsid w:val="0017334C"/>
    <w:rsid w:val="001747F9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488E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382F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190C"/>
    <w:rsid w:val="003D3ABB"/>
    <w:rsid w:val="003D7350"/>
    <w:rsid w:val="003E2630"/>
    <w:rsid w:val="003E596A"/>
    <w:rsid w:val="003F0287"/>
    <w:rsid w:val="003F2A7A"/>
    <w:rsid w:val="003F5100"/>
    <w:rsid w:val="003F605D"/>
    <w:rsid w:val="00404BB1"/>
    <w:rsid w:val="00405594"/>
    <w:rsid w:val="004107DA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1B17"/>
    <w:rsid w:val="004F7297"/>
    <w:rsid w:val="004F7A93"/>
    <w:rsid w:val="004F7B58"/>
    <w:rsid w:val="005016E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322B"/>
    <w:rsid w:val="00563F3B"/>
    <w:rsid w:val="005661E9"/>
    <w:rsid w:val="00571F59"/>
    <w:rsid w:val="00576CC1"/>
    <w:rsid w:val="005771B5"/>
    <w:rsid w:val="00577A6B"/>
    <w:rsid w:val="00577B7C"/>
    <w:rsid w:val="00591D47"/>
    <w:rsid w:val="005935E7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1A8A"/>
    <w:rsid w:val="00622169"/>
    <w:rsid w:val="00623262"/>
    <w:rsid w:val="00630771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5204"/>
    <w:rsid w:val="00677322"/>
    <w:rsid w:val="00684D0B"/>
    <w:rsid w:val="00687275"/>
    <w:rsid w:val="006902C7"/>
    <w:rsid w:val="00694DAB"/>
    <w:rsid w:val="00697998"/>
    <w:rsid w:val="006B19AE"/>
    <w:rsid w:val="006B2B6F"/>
    <w:rsid w:val="006B42B5"/>
    <w:rsid w:val="006C09EE"/>
    <w:rsid w:val="006C1A65"/>
    <w:rsid w:val="006C1E15"/>
    <w:rsid w:val="006C26BB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1B6C"/>
    <w:rsid w:val="0072268A"/>
    <w:rsid w:val="00723655"/>
    <w:rsid w:val="00726438"/>
    <w:rsid w:val="0072773F"/>
    <w:rsid w:val="00732174"/>
    <w:rsid w:val="00742341"/>
    <w:rsid w:val="00754456"/>
    <w:rsid w:val="007574D1"/>
    <w:rsid w:val="007605B1"/>
    <w:rsid w:val="00763578"/>
    <w:rsid w:val="00763AC4"/>
    <w:rsid w:val="00764806"/>
    <w:rsid w:val="00764DD3"/>
    <w:rsid w:val="00765B89"/>
    <w:rsid w:val="00766D59"/>
    <w:rsid w:val="007674D8"/>
    <w:rsid w:val="00767E1C"/>
    <w:rsid w:val="00770F65"/>
    <w:rsid w:val="00771B4A"/>
    <w:rsid w:val="0077523C"/>
    <w:rsid w:val="00776824"/>
    <w:rsid w:val="0078020A"/>
    <w:rsid w:val="00783148"/>
    <w:rsid w:val="00787955"/>
    <w:rsid w:val="00787BDD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5A6F"/>
    <w:rsid w:val="007C5F05"/>
    <w:rsid w:val="007C615A"/>
    <w:rsid w:val="007D0049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4FC3"/>
    <w:rsid w:val="008253F8"/>
    <w:rsid w:val="0083082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4DCD"/>
    <w:rsid w:val="00914E77"/>
    <w:rsid w:val="009209E4"/>
    <w:rsid w:val="00921896"/>
    <w:rsid w:val="0092378A"/>
    <w:rsid w:val="00930CDA"/>
    <w:rsid w:val="0093314A"/>
    <w:rsid w:val="0093591A"/>
    <w:rsid w:val="0093768D"/>
    <w:rsid w:val="009540DB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30AE"/>
    <w:rsid w:val="00A50227"/>
    <w:rsid w:val="00A51A46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7BD5"/>
    <w:rsid w:val="00B17D84"/>
    <w:rsid w:val="00B21517"/>
    <w:rsid w:val="00B248D7"/>
    <w:rsid w:val="00B25471"/>
    <w:rsid w:val="00B25E5E"/>
    <w:rsid w:val="00B26D77"/>
    <w:rsid w:val="00B27D1E"/>
    <w:rsid w:val="00B330BC"/>
    <w:rsid w:val="00B34918"/>
    <w:rsid w:val="00B4254C"/>
    <w:rsid w:val="00B45A8B"/>
    <w:rsid w:val="00B45DD1"/>
    <w:rsid w:val="00B529B0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5CCC"/>
    <w:rsid w:val="00C56920"/>
    <w:rsid w:val="00C640B5"/>
    <w:rsid w:val="00C66EA1"/>
    <w:rsid w:val="00C67FEC"/>
    <w:rsid w:val="00C72143"/>
    <w:rsid w:val="00C74323"/>
    <w:rsid w:val="00C754E6"/>
    <w:rsid w:val="00C96E02"/>
    <w:rsid w:val="00C979BB"/>
    <w:rsid w:val="00CC15AD"/>
    <w:rsid w:val="00CC3392"/>
    <w:rsid w:val="00CC3DF5"/>
    <w:rsid w:val="00CC715D"/>
    <w:rsid w:val="00CD4282"/>
    <w:rsid w:val="00CD75CC"/>
    <w:rsid w:val="00CD7844"/>
    <w:rsid w:val="00CE166B"/>
    <w:rsid w:val="00CE2802"/>
    <w:rsid w:val="00CE410F"/>
    <w:rsid w:val="00CE498C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423D"/>
    <w:rsid w:val="00E05AEF"/>
    <w:rsid w:val="00E06FB6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27FA"/>
    <w:rsid w:val="00F05614"/>
    <w:rsid w:val="00F056C8"/>
    <w:rsid w:val="00F079D7"/>
    <w:rsid w:val="00F11508"/>
    <w:rsid w:val="00F124ED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270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en.wikipedia.org/wiki/Guido_van_Rossum" TargetMode="External"/><Relationship Id="rId3" Type="http://schemas.openxmlformats.org/officeDocument/2006/relationships/styles" Target="styles.xml"/><Relationship Id="rId21" Type="http://schemas.openxmlformats.org/officeDocument/2006/relationships/hyperlink" Target="https://nbviewer.jupyter.org/github/Feeeeeeeeeela/WxTutorial/blob/master/00%20Jupyter%20Notebook.ipynb" TargetMode="External"/><Relationship Id="rId3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wxwidgets.org/" TargetMode="External"/><Relationship Id="rId17" Type="http://schemas.openxmlformats.org/officeDocument/2006/relationships/hyperlink" Target="https://www.inf.upol.cz/downloads/ruzne/LPproSS.pdf" TargetMode="External"/><Relationship Id="rId25" Type="http://schemas.openxmlformats.org/officeDocument/2006/relationships/hyperlink" Target="https://en.wikipedia.org/wiki/Programming_language" TargetMode="External"/><Relationship Id="rId33" Type="http://schemas.openxmlformats.org/officeDocument/2006/relationships/hyperlink" Target="file:///D:\a&#352;KOLA\maturitn&#237;%20pr&#225;ce\Dokumentace\DPM.doc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cs.wikipedia.org/wiki/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en.wikipedia.org/wiki/Python_(programming_language)" TargetMode="External"/><Relationship Id="rId32" Type="http://schemas.openxmlformats.org/officeDocument/2006/relationships/hyperlink" Target="file:///D:\a&#352;KOLA\maturitn&#237;%20pr&#225;ce\Dokumentace\DPM.doc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nbviewer.jupyter.org/" TargetMode="External"/><Relationship Id="rId23" Type="http://schemas.openxmlformats.org/officeDocument/2006/relationships/hyperlink" Target="https://nbviewer.jupyter.org/github/Feeeeeeeeeela/WxTutorial/blob/master/Main.ipynb" TargetMode="External"/><Relationship Id="rId28" Type="http://schemas.openxmlformats.org/officeDocument/2006/relationships/hyperlink" Target="https://en.wikipedia.org/wiki/Monty_Python%27s_Flying_Circus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hyperlink" Target="file:///D:\a&#352;KOLA\maturitn&#237;%20pr&#225;ce\Dokumentace\DPM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en.wikipedia.org/wiki/Centrum_Wiskunde_%26_Informatica" TargetMode="External"/><Relationship Id="rId30" Type="http://schemas.openxmlformats.org/officeDocument/2006/relationships/hyperlink" Target="https://cs.wikipedia.org/wiki/Programovac%C3%AD_jazyk" TargetMode="External"/><Relationship Id="rId35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Interactive_media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en.wikipedia.org/wiki/GitHub" TargetMode="External"/><Relationship Id="rId42" Type="http://schemas.openxmlformats.org/officeDocument/2006/relationships/hyperlink" Target="https://en.wikipedia.org/wiki/Notebook_interface" TargetMode="External"/><Relationship Id="rId47" Type="http://schemas.openxmlformats.org/officeDocument/2006/relationships/hyperlink" Target="https://en.wikipedia.org/wiki/Open_source" TargetMode="External"/><Relationship Id="rId50" Type="http://schemas.openxmlformats.org/officeDocument/2006/relationships/hyperlink" Target="https://github.com/search" TargetMode="External"/><Relationship Id="rId55" Type="http://schemas.openxmlformats.org/officeDocument/2006/relationships/hyperlink" Target="https://en.wikipedia.org/wiki/Procedural_programming" TargetMode="External"/><Relationship Id="rId63" Type="http://schemas.openxmlformats.org/officeDocument/2006/relationships/hyperlink" Target="https://en.wikipedia.org/wiki/Class-based_programming" TargetMode="External"/><Relationship Id="rId68" Type="http://schemas.openxmlformats.org/officeDocument/2006/relationships/hyperlink" Target="https://en.wikipedia.org/wiki/Field_%28computer_science%29" TargetMode="External"/><Relationship Id="rId7" Type="http://schemas.openxmlformats.org/officeDocument/2006/relationships/hyperlink" Target="https://www.w3schools.com/python/python_lambda.asp" TargetMode="External"/><Relationship Id="rId71" Type="http://schemas.openxmlformats.org/officeDocument/2006/relationships/hyperlink" Target="https://www.python.org/downloads/release/python-379/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JSON" TargetMode="External"/><Relationship Id="rId37" Type="http://schemas.openxmlformats.org/officeDocument/2006/relationships/hyperlink" Target="https://en.wikipedia.org/wiki/IPython" TargetMode="External"/><Relationship Id="rId40" Type="http://schemas.openxmlformats.org/officeDocument/2006/relationships/hyperlink" Target="https://en.wikipedia.org/wiki/Type_introspection" TargetMode="External"/><Relationship Id="rId45" Type="http://schemas.openxmlformats.org/officeDocument/2006/relationships/hyperlink" Target="https://en.wikipedia.org/wiki/Internet_hosting_service" TargetMode="External"/><Relationship Id="rId53" Type="http://schemas.openxmlformats.org/officeDocument/2006/relationships/hyperlink" Target="https://en.wikipedia.org/wiki/Programming_paradigm" TargetMode="External"/><Relationship Id="rId58" Type="http://schemas.openxmlformats.org/officeDocument/2006/relationships/hyperlink" Target="https://en.wikipedia.org/wiki/Logic_programming" TargetMode="External"/><Relationship Id="rId66" Type="http://schemas.openxmlformats.org/officeDocument/2006/relationships/hyperlink" Target="https://en.wikipedia.org/wiki/Java_(programming_language)" TargetMode="External"/><Relationship Id="rId74" Type="http://schemas.openxmlformats.org/officeDocument/2006/relationships/hyperlink" Target="https://code.visualstudio.com/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" TargetMode="External"/><Relationship Id="rId36" Type="http://schemas.openxmlformats.org/officeDocument/2006/relationships/hyperlink" Target="https://en.wikipedia.org/wiki/Fernando_P%C3%A9rez_%28software_developer%29" TargetMode="External"/><Relationship Id="rId49" Type="http://schemas.openxmlformats.org/officeDocument/2006/relationships/hyperlink" Target="https://github.com/search?q=type:user&amp;type=Users" TargetMode="External"/><Relationship Id="rId57" Type="http://schemas.openxmlformats.org/officeDocument/2006/relationships/hyperlink" Target="https://en.wikipedia.org/wiki/Functional_programming" TargetMode="External"/><Relationship Id="rId61" Type="http://schemas.openxmlformats.org/officeDocument/2006/relationships/hyperlink" Target="https://en.wikipedia.org/wiki/Data_type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s://en.wikipedia.org/wiki/Markdown" TargetMode="External"/><Relationship Id="rId44" Type="http://schemas.openxmlformats.org/officeDocument/2006/relationships/hyperlink" Target="https://en.wikipedia.org/wiki/HTML" TargetMode="External"/><Relationship Id="rId52" Type="http://schemas.openxmlformats.org/officeDocument/2006/relationships/hyperlink" Target="https://en.wikipedia.org/wiki/Data_integrity" TargetMode="External"/><Relationship Id="rId60" Type="http://schemas.openxmlformats.org/officeDocument/2006/relationships/hyperlink" Target="https://en.wikipedia.org/wiki/Object-oriented_programming" TargetMode="External"/><Relationship Id="rId65" Type="http://schemas.openxmlformats.org/officeDocument/2006/relationships/hyperlink" Target="https://en.wikipedia.org/wiki/Instance_%28computer_science%29" TargetMode="External"/><Relationship Id="rId73" Type="http://schemas.openxmlformats.org/officeDocument/2006/relationships/hyperlink" Target="https://atom.io/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Project_Jupyter" TargetMode="External"/><Relationship Id="rId43" Type="http://schemas.openxmlformats.org/officeDocument/2006/relationships/hyperlink" Target="https://en.wikipedia.org/wiki/URL" TargetMode="External"/><Relationship Id="rId48" Type="http://schemas.openxmlformats.org/officeDocument/2006/relationships/hyperlink" Target="https://en.wikipedia.org/wiki/Repository_%28version_control%29" TargetMode="External"/><Relationship Id="rId56" Type="http://schemas.openxmlformats.org/officeDocument/2006/relationships/hyperlink" Target="https://en.wikipedia.org/wiki/Declarative_programming" TargetMode="External"/><Relationship Id="rId64" Type="http://schemas.openxmlformats.org/officeDocument/2006/relationships/hyperlink" Target="https://en.wikipedia.org/wiki/Class_%28computer_programming%29" TargetMode="External"/><Relationship Id="rId69" Type="http://schemas.openxmlformats.org/officeDocument/2006/relationships/hyperlink" Target="https://en.wikipedia.org/wiki/Member_variable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en.wikipedia.org/wiki/Git" TargetMode="External"/><Relationship Id="rId72" Type="http://schemas.openxmlformats.org/officeDocument/2006/relationships/hyperlink" Target="https://www.python.org/downloads/release/python-390/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jupyter4edu.github.io/jupyter-edu-book/jupyter.html" TargetMode="External"/><Relationship Id="rId38" Type="http://schemas.openxmlformats.org/officeDocument/2006/relationships/hyperlink" Target="https://en.wikipedia.org/wiki/Shell_%28computing%29" TargetMode="External"/><Relationship Id="rId46" Type="http://schemas.openxmlformats.org/officeDocument/2006/relationships/hyperlink" Target="https://en.wikipedia.org/wiki/Software_development" TargetMode="External"/><Relationship Id="rId59" Type="http://schemas.openxmlformats.org/officeDocument/2006/relationships/hyperlink" Target="https://en.wikipedia.org/wiki/Mathematical_optimization" TargetMode="External"/><Relationship Id="rId67" Type="http://schemas.openxmlformats.org/officeDocument/2006/relationships/hyperlink" Target="https://en.wikipedia.org/wiki/Inheritance_%28object-oriented_programming%29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Parallel_computing" TargetMode="External"/><Relationship Id="rId54" Type="http://schemas.openxmlformats.org/officeDocument/2006/relationships/hyperlink" Target="https://en.wikipedia.org/wiki/Imperative_programming" TargetMode="External"/><Relationship Id="rId62" Type="http://schemas.openxmlformats.org/officeDocument/2006/relationships/hyperlink" Target="https://en.wikipedia.org/wiki/Method_%28computer_programming%29" TargetMode="External"/><Relationship Id="rId70" Type="http://schemas.openxmlformats.org/officeDocument/2006/relationships/hyperlink" Target="https://www.python.org/downloads/release/python-386/" TargetMode="External"/><Relationship Id="rId75" Type="http://schemas.openxmlformats.org/officeDocument/2006/relationships/hyperlink" Target="https://desktop.github.com/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BF3AED2-6D90-4D83-865B-5460CA90F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1620</TotalTime>
  <Pages>25</Pages>
  <Words>3436</Words>
  <Characters>20278</Characters>
  <Application>Microsoft Office Word</Application>
  <DocSecurity>0</DocSecurity>
  <Lines>168</Lines>
  <Paragraphs>47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23667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75</cp:revision>
  <cp:lastPrinted>2011-08-28T13:45:00Z</cp:lastPrinted>
  <dcterms:created xsi:type="dcterms:W3CDTF">2020-11-16T13:42:00Z</dcterms:created>
  <dcterms:modified xsi:type="dcterms:W3CDTF">2021-02-16T09:13:00Z</dcterms:modified>
</cp:coreProperties>
</file>
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základní zkušenosti s P</w:t>
      </w:r>
      <w:r>
        <w:t xml:space="preserve">ythonem. Součástí tutoriálů je </w:t>
      </w:r>
      <w:r w:rsidR="002E541A">
        <w:t xml:space="preserve">i </w:t>
      </w:r>
      <w:r>
        <w:t>úvod do objektově orientovaného programování, které se při tvorbě grafického rozhraní využívá. Po dokončen</w:t>
      </w:r>
      <w:r w:rsidR="00F17301">
        <w:t xml:space="preserve">í </w:t>
      </w:r>
      <w:r>
        <w:t>tutoriálů j</w:t>
      </w:r>
      <w:r w:rsidR="002E541A">
        <w:t>e</w:t>
      </w:r>
      <w:r>
        <w:t xml:space="preserve">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F75C7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93D4D" w:rsidRDefault="00F75C7B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5EF7" w:rsidRDefault="00F75C7B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F75C7B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F75C7B">
        <w:fldChar w:fldCharType="begin"/>
      </w:r>
      <w:r w:rsidR="003E146A">
        <w:instrText xml:space="preserve"> PAGEREF _Ref64534700 \h </w:instrText>
      </w:r>
      <w:r w:rsidR="00F75C7B">
        <w:fldChar w:fldCharType="separate"/>
      </w:r>
      <w:r w:rsidR="003E146A">
        <w:rPr>
          <w:noProof/>
        </w:rPr>
        <w:t>24</w:t>
      </w:r>
      <w:r w:rsidR="00F75C7B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F75C7B">
        <w:fldChar w:fldCharType="begin"/>
      </w:r>
      <w:r w:rsidR="00D16692">
        <w:instrText xml:space="preserve"> REF _Ref64809284 \r \h </w:instrText>
      </w:r>
      <w:r w:rsidR="00F75C7B">
        <w:fldChar w:fldCharType="separate"/>
      </w:r>
      <w:r w:rsidR="00D16692">
        <w:t>1.9</w:t>
      </w:r>
      <w:r w:rsidR="00F75C7B">
        <w:fldChar w:fldCharType="end"/>
      </w:r>
      <w:r w:rsidR="00D16692">
        <w:t>)</w:t>
      </w:r>
    </w:p>
    <w:p w:rsidR="00D16692" w:rsidRDefault="00D16692" w:rsidP="00B45A8B"/>
    <w:p w:rsidR="00D806DC" w:rsidRDefault="00F75C7B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35.9pt;width:429.9pt;height:51pt;z-index:251669504" stroked="f">
            <v:textbox style="mso-fit-shape-to-text:t" inset="0,0,0,0">
              <w:txbxContent>
                <w:p w:rsidR="00EA4EE2" w:rsidRDefault="00EA4EE2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F75C7B"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="00F75C7B"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="00F75C7B"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EA4EE2" w:rsidRPr="00C96E02" w:rsidRDefault="00EA4EE2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lastRenderedPageBreak/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F75C7B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EA4EE2" w:rsidRPr="0007773F" w:rsidRDefault="00EA4EE2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="00F75C7B"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="00F75C7B"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="00F75C7B"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EA4EE2" w:rsidRDefault="00EA4EE2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EA4EE2" w:rsidRPr="0007773F" w:rsidRDefault="00EA4EE2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>
        <w:t xml:space="preserve"> určený pro vývoj softwaru</w:t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 xml:space="preserve">nejzákladnější/nejjednodušší paradigma, které </w:t>
      </w:r>
      <w:r w:rsidR="00421420" w:rsidRPr="00421420">
        <w:lastRenderedPageBreak/>
        <w:t>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F75C7B">
        <w:fldChar w:fldCharType="begin"/>
      </w:r>
      <w:r w:rsidR="00175A63">
        <w:instrText xml:space="preserve"> REF _Ref64809880 \r \h </w:instrText>
      </w:r>
      <w:r w:rsidR="00F75C7B">
        <w:fldChar w:fldCharType="separate"/>
      </w:r>
      <w:r w:rsidR="00175A63">
        <w:t>1.10</w:t>
      </w:r>
      <w:r w:rsidR="00F75C7B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75A63">
      <w:pPr>
        <w:pStyle w:val="Odstavecseseznamem"/>
        <w:numPr>
          <w:ilvl w:val="1"/>
          <w:numId w:val="3"/>
        </w:numPr>
      </w:pPr>
      <w:r>
        <w:t xml:space="preserve">Logické programování: </w:t>
      </w:r>
      <w:r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Pr="00D11E43">
        <w:t>.</w:t>
      </w:r>
    </w:p>
    <w:p w:rsidR="00C96E02" w:rsidRDefault="00EA3D52" w:rsidP="001039B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609600</wp:posOffset>
            </wp:positionV>
            <wp:extent cx="4620260" cy="2696845"/>
            <wp:effectExtent l="190500" t="152400" r="180340" b="141605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2696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F75C7B" w:rsidP="006B704D">
      <w:pPr>
        <w:pStyle w:val="Odstavecseseznamem"/>
        <w:ind w:left="927" w:firstLine="0"/>
      </w:pPr>
      <w:r>
        <w:rPr>
          <w:noProof/>
        </w:rPr>
        <w:pict>
          <v:shape id="_x0000_s1029" type="#_x0000_t202" style="position:absolute;left:0;text-align:left;margin-left:-3.4pt;margin-top:235.4pt;width:364.4pt;height:69pt;z-index:251677696" stroked="f">
            <v:textbox style="mso-next-textbox:#_x0000_s1029;mso-fit-shape-to-text:t" inset="0,0,0,0">
              <w:txbxContent>
                <w:p w:rsidR="00EA4EE2" w:rsidRDefault="00EA4EE2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F75C7B"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="00F75C7B"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="00F75C7B"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EA4EE2" w:rsidRDefault="00EA4EE2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samotné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.    </w:t>
      </w:r>
    </w:p>
    <w:p w:rsidR="00325F4C" w:rsidRDefault="00F75C7B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EA4EE2" w:rsidRPr="008C6F13" w:rsidRDefault="00EA4EE2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="00F75C7B"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="00F75C7B"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="00F75C7B"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EA4EE2" w:rsidRPr="008C6F13" w:rsidRDefault="00EA4EE2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 xml:space="preserve">Jazyků </w:t>
      </w:r>
      <w:r w:rsidR="00EA3D52">
        <w:t xml:space="preserve">využívající </w:t>
      </w:r>
      <w:r w:rsidR="00325F4C">
        <w:t xml:space="preserve">OOP </w:t>
      </w:r>
      <w:r w:rsidR="00EA3D52">
        <w:t xml:space="preserve">paradigma </w:t>
      </w:r>
      <w:r w:rsidR="00325F4C">
        <w:t xml:space="preserve">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 xml:space="preserve">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CE2AAE" w:rsidP="004854C2">
      <w:r>
        <w:t>Atom je svobodný</w:t>
      </w:r>
      <w:r w:rsidR="003D3ABB">
        <w:t xml:space="preserve"> IDE navržen týmem GitHubu roku 2014, jehož </w:t>
      </w:r>
      <w:r w:rsidR="007F3122">
        <w:t>esenciální</w:t>
      </w:r>
      <w:r w:rsidR="003D3ABB">
        <w:t xml:space="preserve"> součástí jsou stahovatelné balíčky od komunity</w:t>
      </w:r>
      <w:r w:rsidR="007F3122">
        <w:t xml:space="preserve"> upravující samotný editor</w:t>
      </w:r>
      <w:r w:rsidR="003D3ABB"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 w:rsidR="00CE2AAE">
        <w:t xml:space="preserve"> a NB</w:t>
      </w:r>
      <w:r>
        <w:t>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 xml:space="preserve">jeden z doporučených </w:t>
      </w:r>
      <w:r w:rsidR="00CE2AAE">
        <w:t xml:space="preserve">nástrojů </w:t>
      </w:r>
      <w:r w:rsidR="007D0049">
        <w:t>mým vedoucí</w:t>
      </w:r>
      <w:r w:rsidR="00CD4282">
        <w:t>m</w:t>
      </w:r>
      <w:r w:rsidR="00CE2AAE">
        <w:t xml:space="preserve"> pro prostředí samotných tutoriálů</w:t>
      </w:r>
      <w:r w:rsidR="00CD4282">
        <w:t xml:space="preserve"> během mého učení knihovny wx. Pro tutoriál je ideální díky své kombinaci </w:t>
      </w:r>
      <w:r w:rsidR="00CE2AAE">
        <w:t>markdownu</w:t>
      </w:r>
      <w:r w:rsidR="00CD4282">
        <w:t xml:space="preserve">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 xml:space="preserve">Využití NBVieweru vedlo k úpravě tutoriálů tak, že bylo nutné přidat zobrazení </w:t>
      </w:r>
      <w:r w:rsidR="00CE2AAE">
        <w:t>výstupů</w:t>
      </w:r>
      <w:r>
        <w:t xml:space="preserve">, neboť NBViewer buňky s kódem zobrazuje, avšak </w:t>
      </w:r>
      <w:r w:rsidR="00FB7FE1">
        <w:t>je nedokáže spustit</w:t>
      </w:r>
      <w:r>
        <w:t>.</w:t>
      </w:r>
    </w:p>
    <w:p w:rsidR="00004D85" w:rsidRDefault="00F75C7B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EA4EE2" w:rsidRPr="006C26BB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="00F75C7B"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="00F75C7B"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="00F75C7B"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EA4EE2" w:rsidRPr="006C26BB" w:rsidRDefault="00EA4EE2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EA4EE2" w:rsidRPr="003B4FFA" w:rsidRDefault="00EA4EE2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EA4EE2" w:rsidRDefault="00EA4EE2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="00F75C7B"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="00F75C7B"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="00F75C7B"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EA4EE2" w:rsidRPr="003B4FFA" w:rsidRDefault="00EA4EE2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>Dalším šikovn</w:t>
      </w:r>
      <w:r w:rsidR="009C3DC4">
        <w:t>ý</w:t>
      </w:r>
      <w:r>
        <w:t>m využití</w:t>
      </w:r>
      <w:r w:rsidR="009C3DC4">
        <w:t>m</w:t>
      </w:r>
      <w:r>
        <w:t xml:space="preserve">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</w:t>
        </w:r>
        <w:r w:rsidR="00F16525">
          <w:rPr>
            <w:rStyle w:val="Hypertextovodkaz"/>
          </w:rPr>
          <w:t>r</w:t>
        </w:r>
        <w:r w:rsidR="00F16525">
          <w:rPr>
            <w:rStyle w:val="Hypertextovodkaz"/>
          </w:rPr>
          <w:t xml:space="preserve">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F75C7B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F75C7B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9C3DC4" w:rsidP="00CE498C">
      <w:pPr>
        <w:pStyle w:val="Nadpis3"/>
      </w:pPr>
      <w:bookmarkStart w:id="52" w:name="_Toc64810590"/>
      <w:r>
        <w:t>Hlavní s</w:t>
      </w:r>
      <w:r w:rsidR="001747F9">
        <w:t>ada tutoriálů</w:t>
      </w:r>
      <w:bookmarkEnd w:id="52"/>
    </w:p>
    <w:p w:rsidR="00483052" w:rsidRDefault="009C3DC4" w:rsidP="00483052">
      <w:r>
        <w:t>S</w:t>
      </w:r>
      <w:r w:rsidR="002F06C3">
        <w:t xml:space="preserve">ada po sobě jdoucích tutoriálů popisující základní logiku/syntaxi knihovny wx. Do sady jsou i zahrnuty 2 tutoriály </w:t>
      </w:r>
      <w:r w:rsidR="00526F4D">
        <w:t>O</w:t>
      </w:r>
      <w:r w:rsidR="002F06C3">
        <w:t xml:space="preserve">OP. </w:t>
      </w:r>
    </w:p>
    <w:p w:rsidR="00483052" w:rsidRDefault="00F75C7B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F75C7B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dědění</w:t>
      </w:r>
      <w:r w:rsidR="003117CE">
        <w:t xml:space="preserve"> mezi nimi</w:t>
      </w:r>
    </w:p>
    <w:p w:rsidR="00483052" w:rsidRDefault="00F75C7B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F75C7B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F75C7B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F75C7B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F75C7B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F75C7B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F75C7B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F75C7B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F75C7B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F75C7B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EA4EE2" w:rsidRDefault="00EA4EE2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F75C7B"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="00F75C7B"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="00F75C7B"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EA4EE2" w:rsidRPr="00FF3615" w:rsidRDefault="00EA4EE2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F75C7B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EA4EE2" w:rsidRDefault="00EA4EE2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F75C7B"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="00F75C7B"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="00F75C7B"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EA4EE2" w:rsidRPr="00C779FB" w:rsidRDefault="00EA4EE2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F75C7B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F75C7B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F75C7B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84784C" w:rsidP="00314890">
      <w:pPr>
        <w:pStyle w:val="APText-neodsazen"/>
      </w:pP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739775</wp:posOffset>
            </wp:positionV>
            <wp:extent cx="4278630" cy="2750820"/>
            <wp:effectExtent l="190500" t="152400" r="179070" b="12573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5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75C7B">
        <w:rPr>
          <w:noProof/>
        </w:rPr>
        <w:pict>
          <v:shape id="_x0000_s1038" type="#_x0000_t202" style="position:absolute;left:0;text-align:left;margin-left:-24.3pt;margin-top:281.95pt;width:337.1pt;height:.05pt;z-index:251702272;mso-position-horizontal-relative:text;mso-position-vertical-relative:text" stroked="f">
            <v:textbox style="mso-fit-shape-to-text:t" inset="0,0,0,0">
              <w:txbxContent>
                <w:p w:rsidR="00EA4EE2" w:rsidRDefault="00EA4EE2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="00F75C7B"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="00F75C7B"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="00F75C7B"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EA4EE2" w:rsidRPr="00314890" w:rsidRDefault="00EA4EE2" w:rsidP="00314890">
                  <w:r>
                    <w:t xml:space="preserve">Zdroj: </w:t>
                  </w:r>
                  <w:hyperlink r:id="rId50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 xml:space="preserve">při práci s knihovnou potřeba. </w:t>
      </w:r>
    </w:p>
    <w:p w:rsidR="00314890" w:rsidRDefault="00754CD6" w:rsidP="00314890">
      <w:r>
        <w:t>Pro studium tlač</w:t>
      </w:r>
      <w:r w:rsidR="003117CE">
        <w:t>ítka a lišty jsem využil tutoriálovou</w:t>
      </w:r>
      <w:r>
        <w:t xml:space="preserve">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 xml:space="preserve">Pro pochopení a práci se sizery mi nejvíce pomohla pro vizualizace aplikace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673040" w:rsidP="00DF67C0">
      <w:r>
        <w:t>Vzhledem ke rychlému, zbrklému, vybrání témata</w:t>
      </w:r>
      <w:r w:rsidR="00EA4EE2">
        <w:t xml:space="preserve"> z důvodu ná</w:t>
      </w:r>
      <w:r w:rsidR="00797829">
        <w:t xml:space="preserve">hlé změny podmínek pro DPM, </w:t>
      </w:r>
      <w:r w:rsidR="00003881">
        <w:t xml:space="preserve">kvůli kterému jsem neměl čas kontaktovat firmu se kterou jsem měl spolupracovat již při seminární práci, </w:t>
      </w:r>
      <w:r w:rsidR="00797829">
        <w:t>téma</w:t>
      </w:r>
      <w:r w:rsidR="0084784C">
        <w:t xml:space="preserve"> </w:t>
      </w:r>
      <w:r w:rsidR="00003881">
        <w:t xml:space="preserve">mi </w:t>
      </w:r>
      <w:r w:rsidR="0084784C">
        <w:t xml:space="preserve">bylo </w:t>
      </w:r>
      <w:r>
        <w:t>navrhnut</w:t>
      </w:r>
      <w:r w:rsidR="0084784C">
        <w:t>o</w:t>
      </w:r>
      <w:r>
        <w:t xml:space="preserve"> Ing. Markem Nožkou</w:t>
      </w:r>
      <w:r w:rsidR="00511DA7">
        <w:t>. Zadání bylo napsáno velmi obecně, tudíž</w:t>
      </w:r>
      <w:r>
        <w:t xml:space="preserve"> jsem </w:t>
      </w:r>
      <w:r w:rsidR="00511DA7">
        <w:t xml:space="preserve">při </w:t>
      </w:r>
      <w:r>
        <w:t xml:space="preserve">práci věnoval </w:t>
      </w:r>
      <w:r w:rsidR="00511DA7">
        <w:t>velmi značné</w:t>
      </w:r>
      <w:r>
        <w:t xml:space="preserve"> úsilí, aby splnilo představy mého vedoucího</w:t>
      </w:r>
      <w:r w:rsidR="00607E20">
        <w:t xml:space="preserve"> práce</w:t>
      </w:r>
      <w:r>
        <w:t>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neměl se psaním tutoriálů, vůbec se samotnou knihovnou wx, žádné zkušenosti. Samotná práce byla tudíž několikrát celá přepsaná a upravená, měnil se způsob zápisu a nebo i celá struktura. To má za n</w:t>
      </w:r>
      <w:r w:rsidR="00924727">
        <w:t>ásledek přes 250 tzv. „commitů“</w:t>
      </w:r>
      <w:r w:rsidR="00593696">
        <w:t xml:space="preserve"> na GitHubu, kde s</w:t>
      </w:r>
      <w:r w:rsidR="00877C4E">
        <w:t>e průběžné změny dají dohledat.</w:t>
      </w:r>
    </w:p>
    <w:p w:rsidR="00C0085F" w:rsidRDefault="00C0085F" w:rsidP="00DF67C0">
      <w:r>
        <w:t>Dalším problémem také bylo, že postupování ve vytváření tutoriálu začalo nabývat množství alternativních řešení pro dané problematiky, které závisí na konkrétních aplikováních. Mým řešením byl pokus o co nejvíce obecné popsání a rozšíření o komplexní úlohy.</w:t>
      </w:r>
    </w:p>
    <w:p w:rsidR="00C0085F" w:rsidRDefault="00C0085F" w:rsidP="00C0085F">
      <w:r>
        <w:t>Velmi těžk</w:t>
      </w:r>
      <w:r w:rsidR="00862B32">
        <w:t>é také</w:t>
      </w:r>
      <w:r>
        <w:t xml:space="preserve"> byla samotná interpretace tutoriálu, ať už samotné odborné výrazy, samotná gramatika</w:t>
      </w:r>
      <w:r w:rsidR="00377C91">
        <w:t xml:space="preserve"> nebo srozumitelná </w:t>
      </w:r>
      <w:r w:rsidR="00862B32">
        <w:t>skladba vět.</w:t>
      </w:r>
    </w:p>
    <w:p w:rsidR="00862B32" w:rsidRDefault="00862B32" w:rsidP="00C0085F">
      <w:r>
        <w:t xml:space="preserve">Finálním produktem </w:t>
      </w:r>
      <w:r w:rsidR="00152BCE">
        <w:t xml:space="preserve">tedy </w:t>
      </w:r>
      <w:r>
        <w:t xml:space="preserve">je </w:t>
      </w:r>
      <w:r w:rsidR="00152BCE">
        <w:t xml:space="preserve">menší </w:t>
      </w:r>
      <w:r>
        <w:t xml:space="preserve">sbírka tutoriálů, která studentům vytvoří praktický základ pro </w:t>
      </w:r>
      <w:r w:rsidR="00152BCE">
        <w:t>jejich další rozvoj. Tutoriál je v téhle podobě velmi rozšiřitelný o další funkce a praktiky knihovny wx, např. práce s fonty, validatory a nebo další propojení s ostatními knihovnami (knihovny pro zobrazování grafů atd.).</w:t>
      </w:r>
    </w:p>
    <w:p w:rsidR="00C0085F" w:rsidRDefault="00C0085F" w:rsidP="00DF67C0"/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B566F9" w:rsidRDefault="00F75C7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F75C7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F75C7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F75C7B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F75C7B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F75C7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F75C7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F75C7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F75C7B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F75C7B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F75C7B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F75C7B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3A30" w:rsidRDefault="00DE3A30">
      <w:r>
        <w:separator/>
      </w:r>
    </w:p>
  </w:endnote>
  <w:endnote w:type="continuationSeparator" w:id="1">
    <w:p w:rsidR="00DE3A30" w:rsidRDefault="00DE3A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F75C7B">
    <w:pPr>
      <w:pStyle w:val="Zpat"/>
      <w:jc w:val="right"/>
    </w:pPr>
    <w:fldSimple w:instr=" PAGE   \* MERGEFORMAT ">
      <w:r w:rsidR="00924727">
        <w:rPr>
          <w:noProof/>
        </w:rPr>
        <w:t>25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3A30" w:rsidRDefault="00DE3A30">
      <w:r>
        <w:separator/>
      </w:r>
    </w:p>
  </w:footnote>
  <w:footnote w:type="continuationSeparator" w:id="1">
    <w:p w:rsidR="00DE3A30" w:rsidRDefault="00DE3A30">
      <w:r>
        <w:continuationSeparator/>
      </w:r>
    </w:p>
  </w:footnote>
  <w:footnote w:id="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EA4EE2" w:rsidRDefault="00EA4EE2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EA4EE2" w:rsidRDefault="00EA4EE2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EA4EE2" w:rsidRDefault="00EA4EE2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EA4EE2" w:rsidRDefault="00EA4EE2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EA4EE2" w:rsidRDefault="00EA4EE2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EA4EE2" w:rsidRDefault="00EA4EE2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EA4EE2" w:rsidRDefault="00EA4EE2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EA4EE2" w:rsidRDefault="00EA4EE2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EA4EE2" w:rsidRDefault="00EA4EE2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EA4EE2" w:rsidRDefault="00EA4EE2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EA4EE2" w:rsidRDefault="00EA4EE2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EA4EE2" w:rsidRDefault="00EA4EE2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EA4EE2" w:rsidRDefault="00EA4EE2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EA4EE2" w:rsidRDefault="00EA4EE2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EA4EE2" w:rsidRDefault="00EA4EE2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EA4EE2" w:rsidRDefault="00EA4EE2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EA4EE2" w:rsidRDefault="00EA4EE2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EA4EE2" w:rsidRDefault="00EA4EE2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4EE2" w:rsidRDefault="00EA4EE2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3426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3881"/>
    <w:rsid w:val="00004D85"/>
    <w:rsid w:val="000054FC"/>
    <w:rsid w:val="00005943"/>
    <w:rsid w:val="000071AB"/>
    <w:rsid w:val="00007C31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BCE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4E93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B85"/>
    <w:rsid w:val="002D3141"/>
    <w:rsid w:val="002D31B6"/>
    <w:rsid w:val="002D3DFE"/>
    <w:rsid w:val="002D4D77"/>
    <w:rsid w:val="002E0816"/>
    <w:rsid w:val="002E0E1D"/>
    <w:rsid w:val="002E3678"/>
    <w:rsid w:val="002E541A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06E56"/>
    <w:rsid w:val="0031066A"/>
    <w:rsid w:val="003117CE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77C91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107DA"/>
    <w:rsid w:val="00412E3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1DA7"/>
    <w:rsid w:val="0051517D"/>
    <w:rsid w:val="00524F58"/>
    <w:rsid w:val="00526F4D"/>
    <w:rsid w:val="00527936"/>
    <w:rsid w:val="005339EC"/>
    <w:rsid w:val="0053492D"/>
    <w:rsid w:val="00536DDE"/>
    <w:rsid w:val="00537EFD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67BB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4B8B"/>
    <w:rsid w:val="005F65D6"/>
    <w:rsid w:val="00603488"/>
    <w:rsid w:val="0060403A"/>
    <w:rsid w:val="00604775"/>
    <w:rsid w:val="00606E84"/>
    <w:rsid w:val="00607138"/>
    <w:rsid w:val="0060780E"/>
    <w:rsid w:val="00607E20"/>
    <w:rsid w:val="006105DB"/>
    <w:rsid w:val="0061062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97829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2D19"/>
    <w:rsid w:val="00824FC3"/>
    <w:rsid w:val="008253F8"/>
    <w:rsid w:val="0082658F"/>
    <w:rsid w:val="00830828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4784C"/>
    <w:rsid w:val="00851731"/>
    <w:rsid w:val="00855DE2"/>
    <w:rsid w:val="008603AE"/>
    <w:rsid w:val="00860780"/>
    <w:rsid w:val="00862B32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03ED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727"/>
    <w:rsid w:val="009249E3"/>
    <w:rsid w:val="00930CDA"/>
    <w:rsid w:val="0093314A"/>
    <w:rsid w:val="0093591A"/>
    <w:rsid w:val="0093768D"/>
    <w:rsid w:val="009453A5"/>
    <w:rsid w:val="009512BF"/>
    <w:rsid w:val="009540DB"/>
    <w:rsid w:val="00954E7D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C08F4"/>
    <w:rsid w:val="009C3DC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2646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6FCA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77A3A"/>
    <w:rsid w:val="00B8080E"/>
    <w:rsid w:val="00B816CE"/>
    <w:rsid w:val="00B820CD"/>
    <w:rsid w:val="00B854F9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085F"/>
    <w:rsid w:val="00C011EA"/>
    <w:rsid w:val="00C02A60"/>
    <w:rsid w:val="00C06622"/>
    <w:rsid w:val="00C16E9B"/>
    <w:rsid w:val="00C20A23"/>
    <w:rsid w:val="00C2143E"/>
    <w:rsid w:val="00C22DA8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7D3A"/>
    <w:rsid w:val="00C96E02"/>
    <w:rsid w:val="00C979BB"/>
    <w:rsid w:val="00CA18A7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2AAE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731E"/>
    <w:rsid w:val="00D31301"/>
    <w:rsid w:val="00D323E4"/>
    <w:rsid w:val="00D32F72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3A30"/>
    <w:rsid w:val="00DE5EEC"/>
    <w:rsid w:val="00DF2E04"/>
    <w:rsid w:val="00DF579E"/>
    <w:rsid w:val="00DF67C0"/>
    <w:rsid w:val="00E022CF"/>
    <w:rsid w:val="00E0423D"/>
    <w:rsid w:val="00E05AEF"/>
    <w:rsid w:val="00E06FB6"/>
    <w:rsid w:val="00E0760C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A3D52"/>
    <w:rsid w:val="00EA4EE2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4280"/>
    <w:rsid w:val="00F67716"/>
    <w:rsid w:val="00F70C43"/>
    <w:rsid w:val="00F75C7B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B7FE1"/>
    <w:rsid w:val="00FC00AB"/>
    <w:rsid w:val="00FC01B1"/>
    <w:rsid w:val="00FC0F98"/>
    <w:rsid w:val="00FC3E01"/>
    <w:rsid w:val="00FC7958"/>
    <w:rsid w:val="00FD1DF3"/>
    <w:rsid w:val="00FD5144"/>
    <w:rsid w:val="00FE61E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0085F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image" Target="media/image10.png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hyperlink" Target="https://nbviewer.jupyter.org/github/Feeeeeeeeeela/WxTutorial/blob/master/Z%C3%A1kladn%C3%AD%20widgety.ipynb" TargetMode="External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2261</TotalTime>
  <Pages>32</Pages>
  <Words>6177</Words>
  <Characters>36450</Characters>
  <Application>Microsoft Office Word</Application>
  <DocSecurity>0</DocSecurity>
  <Lines>303</Lines>
  <Paragraphs>85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42542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207</cp:revision>
  <cp:lastPrinted>2011-08-28T13:45:00Z</cp:lastPrinted>
  <dcterms:created xsi:type="dcterms:W3CDTF">2020-11-16T13:42:00Z</dcterms:created>
  <dcterms:modified xsi:type="dcterms:W3CDTF">2021-02-28T19:48:00Z</dcterms:modified>
</cp:coreProperties>
</file>
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 xml:space="preserve">ythonem. Součástí tutoriálů je </w:t>
      </w:r>
      <w:r w:rsidR="002E541A">
        <w:t xml:space="preserve">i </w:t>
      </w:r>
      <w:r>
        <w:t>úvod do objektově orientovaného programování, které se při tvorbě grafického rozhraní využívá. Po dokončen</w:t>
      </w:r>
      <w:r w:rsidR="00F17301">
        <w:t xml:space="preserve">í </w:t>
      </w:r>
      <w:r>
        <w:t>tutoriálů j</w:t>
      </w:r>
      <w:r w:rsidR="002E541A">
        <w:t>e</w:t>
      </w:r>
      <w:r>
        <w:t xml:space="preserve">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82658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93D4D" w:rsidRDefault="0082658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5EF7" w:rsidRDefault="0082658F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82658F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82658F">
        <w:fldChar w:fldCharType="begin"/>
      </w:r>
      <w:r w:rsidR="003E146A">
        <w:instrText xml:space="preserve"> PAGEREF _Ref64534700 \h </w:instrText>
      </w:r>
      <w:r w:rsidR="0082658F">
        <w:fldChar w:fldCharType="separate"/>
      </w:r>
      <w:r w:rsidR="003E146A">
        <w:rPr>
          <w:noProof/>
        </w:rPr>
        <w:t>24</w:t>
      </w:r>
      <w:r w:rsidR="0082658F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82658F">
        <w:fldChar w:fldCharType="begin"/>
      </w:r>
      <w:r w:rsidR="00D16692">
        <w:instrText xml:space="preserve"> REF _Ref64809284 \r \h </w:instrText>
      </w:r>
      <w:r w:rsidR="0082658F">
        <w:fldChar w:fldCharType="separate"/>
      </w:r>
      <w:r w:rsidR="00D16692">
        <w:t>1.9</w:t>
      </w:r>
      <w:r w:rsidR="0082658F">
        <w:fldChar w:fldCharType="end"/>
      </w:r>
      <w:r w:rsidR="00D16692">
        <w:t>)</w:t>
      </w:r>
    </w:p>
    <w:p w:rsidR="00D16692" w:rsidRDefault="00D16692" w:rsidP="00B45A8B"/>
    <w:p w:rsidR="00D806DC" w:rsidRDefault="0082658F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2658F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82658F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82658F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82658F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82658F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82658F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82658F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82658F">
        <w:fldChar w:fldCharType="begin"/>
      </w:r>
      <w:r w:rsidR="00175A63">
        <w:instrText xml:space="preserve"> REF _Ref64809880 \r \h </w:instrText>
      </w:r>
      <w:r w:rsidR="0082658F">
        <w:fldChar w:fldCharType="separate"/>
      </w:r>
      <w:r w:rsidR="00175A63">
        <w:t>1.10</w:t>
      </w:r>
      <w:r w:rsidR="0082658F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82658F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2658F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82658F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82658F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82658F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="0082658F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82658F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82658F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>
        <w:t xml:space="preserve"> a NBViewer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82658F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="0082658F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82658F"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="0082658F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="0082658F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82658F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82658F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82658F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82658F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52" w:name="_Toc64810590"/>
      <w:r>
        <w:t>Sada tutoriálů</w:t>
      </w:r>
      <w:bookmarkEnd w:id="52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82658F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82658F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82658F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82658F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82658F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82658F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82658F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82658F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82658F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82658F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82658F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82658F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2658F"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="0082658F"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="0082658F"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82658F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2658F"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="0082658F"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="0082658F"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82658F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82658F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82658F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2658F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2658F"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="0082658F"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="0082658F"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 xml:space="preserve">Pro studium tlačítka a lišty jsem využil tutoriálovou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doporučená mým vedoucím práce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673040" w:rsidP="00DF67C0">
      <w:r>
        <w:t>Vzhledem ke rychlému, zbrklému,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 xml:space="preserve">kvůli kterému jsem neměl čas kontaktovat firmu se kterou jsem měl spolupracovat již při seminární práci, </w:t>
      </w:r>
      <w:r w:rsidR="00797829">
        <w:t>téma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>
        <w:t>navrhnut</w:t>
      </w:r>
      <w:r w:rsidR="0084784C">
        <w:t>o</w:t>
      </w:r>
      <w:r>
        <w:t xml:space="preserve"> Ing. Markem Nožkou</w:t>
      </w:r>
      <w:r w:rsidR="00511DA7">
        <w:t>. Zadání bylo napsáno velmi obecně, tudíž</w:t>
      </w:r>
      <w:r>
        <w:t xml:space="preserve"> jsem </w:t>
      </w:r>
      <w:r w:rsidR="00511DA7">
        <w:t xml:space="preserve">při </w:t>
      </w:r>
      <w:r>
        <w:t xml:space="preserve">práci věnoval </w:t>
      </w:r>
      <w:r w:rsidR="00511DA7">
        <w:t>velmi značné</w:t>
      </w:r>
      <w:r>
        <w:t xml:space="preserve"> úsilí, aby splnilo představy mého vedoucího</w:t>
      </w:r>
      <w:r w:rsidR="00607E20">
        <w:t xml:space="preserve"> práce</w:t>
      </w:r>
      <w:r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neměl se psaním tutoriálů, vůbec se samotnou knihovnou wx, žádné zkušenosti. Samotná práce byla tudíž několikrát celá přepsaná a upravená, měnil se způsob zápisu a nebo i celá struktura. To má za následek přes 250 commitů na GitHubu, kde s</w:t>
      </w:r>
      <w:r w:rsidR="00877C4E">
        <w:t>e průběžné změny dají dohledat.</w:t>
      </w:r>
    </w:p>
    <w:p w:rsidR="00C0085F" w:rsidRDefault="00C0085F" w:rsidP="00DF67C0">
      <w:r>
        <w:t>Dalším problémem také bylo, že postupování ve vytváření tutoriálu začalo nabývat množství alternativních řešení pro dané problematiky, které závisí na konkrétních aplikováních. Mým řešením byl pokus o co nejvíce obecné popsání a rozšíření o komplexní úlohy.</w:t>
      </w:r>
    </w:p>
    <w:p w:rsidR="00C0085F" w:rsidRDefault="00C0085F" w:rsidP="00C0085F">
      <w:r>
        <w:t>Velmi těžk</w:t>
      </w:r>
      <w:r w:rsidR="00862B32">
        <w:t>é také</w:t>
      </w:r>
      <w:r>
        <w:t xml:space="preserve"> byla samotná interpretace tutoriálu, ať už samotné odborné výrazy, samotná gramatika</w:t>
      </w:r>
      <w:r w:rsidR="00377C91">
        <w:t xml:space="preserve"> nebo srozumitelná </w:t>
      </w:r>
      <w:r w:rsidR="00862B32">
        <w:t>skladba vět.</w:t>
      </w:r>
    </w:p>
    <w:p w:rsidR="00862B32" w:rsidRDefault="00862B32" w:rsidP="00C0085F">
      <w:r>
        <w:t xml:space="preserve">Finálním produktem je sbírka tutoriálů, která studentům vytvoří praktický základ pro další rozvoj s vytvářením GUI. 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B566F9" w:rsidRDefault="0082658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82658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82658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82658F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82658F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82658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82658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82658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82658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82658F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82658F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82658F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03ED" w:rsidRDefault="008F03ED">
      <w:r>
        <w:separator/>
      </w:r>
    </w:p>
  </w:endnote>
  <w:endnote w:type="continuationSeparator" w:id="1">
    <w:p w:rsidR="008F03ED" w:rsidRDefault="008F03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82658F">
    <w:pPr>
      <w:pStyle w:val="Zpat"/>
      <w:jc w:val="right"/>
    </w:pPr>
    <w:fldSimple w:instr=" PAGE   \* MERGEFORMAT ">
      <w:r w:rsidR="00862B32">
        <w:rPr>
          <w:noProof/>
        </w:rPr>
        <w:t>25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03ED" w:rsidRDefault="008F03ED">
      <w:r>
        <w:separator/>
      </w:r>
    </w:p>
  </w:footnote>
  <w:footnote w:type="continuationSeparator" w:id="1">
    <w:p w:rsidR="008F03ED" w:rsidRDefault="008F03ED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7282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B85"/>
    <w:rsid w:val="002D3141"/>
    <w:rsid w:val="002D31B6"/>
    <w:rsid w:val="002D3DFE"/>
    <w:rsid w:val="002D4D77"/>
    <w:rsid w:val="002E0816"/>
    <w:rsid w:val="002E0E1D"/>
    <w:rsid w:val="002E3678"/>
    <w:rsid w:val="002E541A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67BB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2D19"/>
    <w:rsid w:val="00824FC3"/>
    <w:rsid w:val="008253F8"/>
    <w:rsid w:val="0082658F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2B32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03ED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9E3"/>
    <w:rsid w:val="00930CDA"/>
    <w:rsid w:val="0093314A"/>
    <w:rsid w:val="0093591A"/>
    <w:rsid w:val="0093768D"/>
    <w:rsid w:val="009453A5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C08F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2646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085F"/>
    <w:rsid w:val="00C011EA"/>
    <w:rsid w:val="00C02A60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5EEC"/>
    <w:rsid w:val="00DF2E04"/>
    <w:rsid w:val="00DF579E"/>
    <w:rsid w:val="00DF67C0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0AB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7282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2227</TotalTime>
  <Pages>32</Pages>
  <Words>6145</Words>
  <Characters>36257</Characters>
  <Application>Microsoft Office Word</Application>
  <DocSecurity>0</DocSecurity>
  <Lines>302</Lines>
  <Paragraphs>84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42318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201</cp:revision>
  <cp:lastPrinted>2011-08-28T13:45:00Z</cp:lastPrinted>
  <dcterms:created xsi:type="dcterms:W3CDTF">2020-11-16T13:42:00Z</dcterms:created>
  <dcterms:modified xsi:type="dcterms:W3CDTF">2021-02-25T08:18:00Z</dcterms:modified>
</cp:coreProperties>
</file>
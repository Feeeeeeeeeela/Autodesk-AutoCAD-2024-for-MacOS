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450838574"/>
      <w:bookmarkStart w:id="9" w:name="_Toc64534623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9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za sebou 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0" w:name="_Toc64534624"/>
      <w:r>
        <w:lastRenderedPageBreak/>
        <w:t>Obsah</w:t>
      </w:r>
      <w:bookmarkEnd w:id="8"/>
      <w:bookmarkEnd w:id="10"/>
    </w:p>
    <w:p w:rsidR="003E146A" w:rsidRDefault="00673E34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534624" w:history="1">
        <w:r w:rsidR="003E146A" w:rsidRPr="001B67C1">
          <w:rPr>
            <w:rStyle w:val="Hypertextovodkaz"/>
            <w:noProof/>
          </w:rPr>
          <w:t>Obsah</w:t>
        </w:r>
        <w:r w:rsidR="003E146A">
          <w:rPr>
            <w:noProof/>
            <w:webHidden/>
          </w:rPr>
          <w:tab/>
        </w:r>
        <w:r w:rsidR="003E146A">
          <w:rPr>
            <w:noProof/>
            <w:webHidden/>
          </w:rPr>
          <w:fldChar w:fldCharType="begin"/>
        </w:r>
        <w:r w:rsidR="003E146A">
          <w:rPr>
            <w:noProof/>
            <w:webHidden/>
          </w:rPr>
          <w:instrText xml:space="preserve"> PAGEREF _Toc64534624 \h </w:instrText>
        </w:r>
        <w:r w:rsidR="003E146A">
          <w:rPr>
            <w:noProof/>
            <w:webHidden/>
          </w:rPr>
        </w:r>
        <w:r w:rsidR="003E146A">
          <w:rPr>
            <w:noProof/>
            <w:webHidden/>
          </w:rPr>
          <w:fldChar w:fldCharType="separate"/>
        </w:r>
        <w:r w:rsidR="003E146A">
          <w:rPr>
            <w:noProof/>
            <w:webHidden/>
          </w:rPr>
          <w:t>5</w:t>
        </w:r>
        <w:r w:rsidR="003E146A"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25" w:history="1">
        <w:r w:rsidRPr="001B67C1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26" w:history="1">
        <w:r w:rsidRPr="001B67C1">
          <w:rPr>
            <w:rStyle w:val="Hypertextovodkaz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27" w:history="1">
        <w:r w:rsidRPr="001B67C1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28" w:history="1">
        <w:r w:rsidRPr="001B67C1">
          <w:rPr>
            <w:rStyle w:val="Hypertextovodkaz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Úvod do jazyka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29" w:history="1">
        <w:r w:rsidRPr="001B67C1">
          <w:rPr>
            <w:rStyle w:val="Hypertextovodkaz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Historie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0" w:history="1">
        <w:r w:rsidRPr="001B67C1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wxPython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1" w:history="1">
        <w:r w:rsidRPr="001B67C1">
          <w:rPr>
            <w:rStyle w:val="Hypertextovodkaz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Historie wxPythonu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2" w:history="1">
        <w:r w:rsidRPr="001B67C1">
          <w:rPr>
            <w:rStyle w:val="Hypertextovodkaz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3" w:history="1">
        <w:r w:rsidRPr="001B67C1">
          <w:rPr>
            <w:rStyle w:val="Hypertextovodkaz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Historie 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4" w:history="1">
        <w:r w:rsidRPr="001B67C1">
          <w:rPr>
            <w:rStyle w:val="Hypertextovodkaz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WxGlade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5" w:history="1">
        <w:r w:rsidRPr="001B67C1">
          <w:rPr>
            <w:rStyle w:val="Hypertextovodkaz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Jupyter Notebook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6" w:history="1">
        <w:r w:rsidRPr="001B67C1">
          <w:rPr>
            <w:rStyle w:val="Hypertextovodkaz"/>
            <w:noProof/>
          </w:rPr>
          <w:t>1.5.1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Historie Jupyter Notebooku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7" w:history="1">
        <w:r w:rsidRPr="001B67C1">
          <w:rPr>
            <w:rStyle w:val="Hypertextovodkaz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Project Jupyter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8" w:history="1">
        <w:r w:rsidRPr="001B67C1">
          <w:rPr>
            <w:rStyle w:val="Hypertextovodkaz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IPython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39" w:history="1">
        <w:r w:rsidRPr="001B67C1">
          <w:rPr>
            <w:rStyle w:val="Hypertextovodkaz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0" w:history="1">
        <w:r w:rsidRPr="001B67C1">
          <w:rPr>
            <w:rStyle w:val="Hypertextovodkaz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1" w:history="1">
        <w:r w:rsidRPr="001B67C1">
          <w:rPr>
            <w:rStyle w:val="Hypertextovodkaz"/>
            <w:noProof/>
          </w:rPr>
          <w:t>1.9.1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2" w:history="1">
        <w:r w:rsidRPr="001B67C1">
          <w:rPr>
            <w:rStyle w:val="Hypertextovodkaz"/>
            <w:noProof/>
          </w:rPr>
          <w:t>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Objektově orientované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3" w:history="1">
        <w:r w:rsidRPr="001B67C1">
          <w:rPr>
            <w:rStyle w:val="Hypertextovodkaz"/>
            <w:noProof/>
          </w:rPr>
          <w:t>1.10.1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Programovací paradigmata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4" w:history="1">
        <w:r w:rsidRPr="001B67C1">
          <w:rPr>
            <w:rStyle w:val="Hypertextovodkaz"/>
            <w:noProof/>
          </w:rPr>
          <w:t>1.10.2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5" w:history="1">
        <w:r w:rsidRPr="001B67C1">
          <w:rPr>
            <w:rStyle w:val="Hypertextovodkaz"/>
            <w:noProof/>
          </w:rPr>
          <w:t>1.10.3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Funkcionalita OOP v 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6" w:history="1">
        <w:r w:rsidRPr="001B67C1">
          <w:rPr>
            <w:rStyle w:val="Hypertextovodkaz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Praktická část - wxTutorial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7" w:history="1">
        <w:r w:rsidRPr="001B67C1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Prostředí Pythonu a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8" w:history="1">
        <w:r w:rsidRPr="001B67C1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Jupyter Notebook a 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49" w:history="1">
        <w:r w:rsidRPr="001B67C1">
          <w:rPr>
            <w:rStyle w:val="Hypertextovodkaz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Struktura Tutoriálů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0" w:history="1">
        <w:r w:rsidRPr="001B67C1">
          <w:rPr>
            <w:rStyle w:val="Hypertextovodkaz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Instalační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1" w:history="1">
        <w:r w:rsidRPr="001B67C1">
          <w:rPr>
            <w:rStyle w:val="Hypertextovodkaz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Sada tutoriálů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2" w:history="1">
        <w:r w:rsidRPr="001B67C1">
          <w:rPr>
            <w:rStyle w:val="Hypertextovodkaz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Příklady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3" w:history="1">
        <w:r w:rsidRPr="001B67C1">
          <w:rPr>
            <w:rStyle w:val="Hypertextovodkaz"/>
            <w:noProof/>
          </w:rPr>
          <w:t>2.3.4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WxGlade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4" w:history="1">
        <w:r w:rsidRPr="001B67C1">
          <w:rPr>
            <w:rStyle w:val="Hypertextovodkaz"/>
            <w:noProof/>
          </w:rPr>
          <w:t>2.3.5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Základní widgety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5" w:history="1">
        <w:r w:rsidRPr="001B67C1">
          <w:rPr>
            <w:rStyle w:val="Hypertextovodkaz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B67C1">
          <w:rPr>
            <w:rStyle w:val="Hypertextovodkaz"/>
            <w:noProof/>
          </w:rPr>
          <w:t>Odkazy pro studium wxPythonu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6" w:history="1">
        <w:r w:rsidRPr="001B67C1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7" w:history="1">
        <w:r w:rsidRPr="001B67C1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8" w:history="1">
        <w:r w:rsidRPr="001B67C1">
          <w:rPr>
            <w:rStyle w:val="Hypertextovodkaz"/>
            <w:rFonts w:eastAsia="LMRoman12-Regular-Identity-H"/>
            <w:noProof/>
          </w:rPr>
          <w:t>Seznam obrázků a tabulek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E146A" w:rsidRDefault="003E146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534659" w:history="1">
        <w:r w:rsidRPr="001B67C1">
          <w:rPr>
            <w:rStyle w:val="Hypertextovodkaz"/>
            <w:rFonts w:eastAsia="LMRoman12-Regular-Identity-H"/>
            <w:noProof/>
          </w:rPr>
          <w:t>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_Toc64534659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35EF7" w:rsidRDefault="00673E34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1" w:name="_Toc450838575"/>
      <w:bookmarkStart w:id="12" w:name="_Toc64534625"/>
      <w:r>
        <w:lastRenderedPageBreak/>
        <w:t>Úvod</w:t>
      </w:r>
      <w:bookmarkEnd w:id="11"/>
      <w:bookmarkEnd w:id="12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3" w:name="_Toc64534626"/>
      <w:r>
        <w:lastRenderedPageBreak/>
        <w:t>Teoretická část</w:t>
      </w:r>
      <w:bookmarkEnd w:id="13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4" w:name="_Toc64534627"/>
      <w:r>
        <w:t>Python</w:t>
      </w:r>
      <w:r w:rsidR="001F2027">
        <w:rPr>
          <w:rStyle w:val="Znakapoznpodarou"/>
        </w:rPr>
        <w:footnoteReference w:id="2"/>
      </w:r>
      <w:bookmarkEnd w:id="14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5" w:name="_Toc64534628"/>
      <w:r>
        <w:t>Úvod do jazyka python</w:t>
      </w:r>
      <w:bookmarkEnd w:id="15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6" w:name="_Toc64534629"/>
      <w:r>
        <w:t>Historie</w:t>
      </w:r>
      <w:bookmarkEnd w:id="16"/>
    </w:p>
    <w:p w:rsidR="00A8206B" w:rsidRPr="00A8206B" w:rsidRDefault="00A8206B" w:rsidP="00A8206B">
      <w:r w:rsidRPr="00A8206B">
        <w:t>Programovací jazyk Python byl navrhnut mezi roky 1990-1991 holaňdanem Gui</w:t>
      </w:r>
      <w:r>
        <w:t>d</w:t>
      </w:r>
      <w:r w:rsidRPr="00A8206B">
        <w:t>em van Rossumem</w:t>
      </w:r>
      <w:r>
        <w:rPr>
          <w:rStyle w:val="Znakapoznpodarou"/>
        </w:rPr>
        <w:footnoteReference w:id="4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5"/>
      </w:r>
      <w:r w:rsidRPr="00A8206B">
        <w:t xml:space="preserve">. Samotné pojmenování </w:t>
      </w:r>
      <w:r w:rsidR="00394397">
        <w:t>P</w:t>
      </w:r>
      <w:r w:rsidRPr="00A8206B">
        <w:t xml:space="preserve">ythonu </w:t>
      </w:r>
      <w:r w:rsidRPr="00A8206B">
        <w:lastRenderedPageBreak/>
        <w:t xml:space="preserve">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>Monty Pythonův létající kruh</w:t>
      </w:r>
      <w:r>
        <w:rPr>
          <w:rStyle w:val="Znakapoznpodarou"/>
        </w:rPr>
        <w:footnoteReference w:id="6"/>
      </w:r>
      <w:r w:rsidRPr="00A8206B">
        <w:t>.</w:t>
      </w:r>
    </w:p>
    <w:p w:rsidR="00A8206B" w:rsidRDefault="00A8206B" w:rsidP="00F027FA">
      <w:r w:rsidRPr="00A8206B"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string, list či dict</w:t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>ythonu ve CNRI</w:t>
      </w:r>
      <w:r w:rsidR="006C1E15">
        <w:rPr>
          <w:rStyle w:val="Znakapoznpodarou"/>
        </w:rPr>
        <w:footnoteReference w:id="13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4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5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6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>
        <w:rPr>
          <w:rStyle w:val="Znakapoznpodarou"/>
        </w:rPr>
        <w:footnoteReference w:id="17"/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8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9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20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7" w:name="_Toc64534630"/>
      <w:r>
        <w:t>wxPython</w:t>
      </w:r>
      <w:r w:rsidR="001F2027">
        <w:rPr>
          <w:rStyle w:val="Znakapoznpodarou"/>
        </w:rPr>
        <w:footnoteReference w:id="21"/>
      </w:r>
      <w:bookmarkEnd w:id="17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rPr>
          <w:rStyle w:val="Znakapoznpodarou"/>
        </w:rPr>
        <w:footnoteReference w:id="22"/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</w:t>
      </w:r>
      <w:r w:rsidR="001F2027">
        <w:rPr>
          <w:rStyle w:val="Znakapoznpodarou"/>
        </w:rPr>
        <w:footnoteReference w:id="23"/>
      </w:r>
      <w:r w:rsidRPr="00E942FC">
        <w:t>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18" w:name="_Toc64534631"/>
      <w:r>
        <w:t>Historie</w:t>
      </w:r>
      <w:r w:rsidR="00576CC1">
        <w:t xml:space="preserve"> wxPythonu</w:t>
      </w:r>
      <w:bookmarkEnd w:id="18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4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 xml:space="preserve">byly vytvořeny ručně. Avšak brzy se kódová základna velmi obtížně udržovala synchronizovaná s novými verzemi wxWidgets. Pozdější verze byly vytvořeny pomocí SWIG </w:t>
      </w:r>
      <w:r w:rsidR="00576CC1">
        <w:rPr>
          <w:rStyle w:val="Znakapoznpodarou"/>
        </w:rPr>
        <w:footnoteReference w:id="25"/>
      </w:r>
      <w:r w:rsidR="00576CC1">
        <w:t>(nástroj pro propojení knihoven v C</w:t>
      </w:r>
      <w:r>
        <w:rPr>
          <w:rStyle w:val="Znakapoznpodarou"/>
        </w:rPr>
        <w:footnoteReference w:id="26"/>
      </w:r>
      <w:r w:rsidR="00576CC1">
        <w:t xml:space="preserve"> se skriptovacími jazyky),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673E34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19" w:name="_Toc64534632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7"/>
      </w:r>
      <w:bookmarkEnd w:id="19"/>
    </w:p>
    <w:p w:rsidR="000966BA" w:rsidRDefault="00F13A2C" w:rsidP="000966BA">
      <w:r>
        <w:t xml:space="preserve">Samotná sada </w:t>
      </w:r>
      <w:r w:rsidR="000966BA">
        <w:t xml:space="preserve">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lastRenderedPageBreak/>
        <w:t>Jedná se o bezplatný a otevřený software</w:t>
      </w:r>
      <w:r w:rsidR="009C7AEC">
        <w:rPr>
          <w:rStyle w:val="Znakapoznpodarou"/>
        </w:rPr>
        <w:footnoteReference w:id="28"/>
      </w:r>
      <w:r>
        <w:t xml:space="preserve"> distribuovaný za podmínek licence WxWidgets</w:t>
      </w:r>
      <w:r>
        <w:rPr>
          <w:rStyle w:val="Znakapoznpodarou"/>
        </w:rPr>
        <w:footnoteReference w:id="29"/>
      </w:r>
      <w:r>
        <w:t xml:space="preserve">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0" w:name="_Toc64534633"/>
      <w:r>
        <w:t>Historie wxWidgets</w:t>
      </w:r>
      <w:bookmarkEnd w:id="20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30"/>
      </w:r>
      <w:r>
        <w:t xml:space="preserve"> z Edinburské Univerzity</w:t>
      </w:r>
      <w:r>
        <w:rPr>
          <w:rStyle w:val="Znakapoznpodarou"/>
        </w:rPr>
        <w:footnoteReference w:id="31"/>
      </w:r>
      <w:r>
        <w:t>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1" w:name="_Toc64534634"/>
      <w:r>
        <w:t>WxGlade</w:t>
      </w:r>
      <w:r>
        <w:rPr>
          <w:rStyle w:val="Znakapoznpodarou"/>
        </w:rPr>
        <w:footnoteReference w:id="32"/>
      </w:r>
      <w:bookmarkEnd w:id="21"/>
    </w:p>
    <w:p w:rsidR="00D2061B" w:rsidRP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 xml:space="preserve">Pythonu. Obsahuje přehledné rozhraní pro práci s widgety a sizery knihovny. Během celé práce dynamicky zobrazuje vzhled celé aplikace a na konci vygeneruje kód (viz </w:t>
      </w:r>
      <w:r w:rsidR="003E146A">
        <w:t xml:space="preserve">praktická část - </w:t>
      </w:r>
      <w:r w:rsidR="003E146A">
        <w:fldChar w:fldCharType="begin"/>
      </w:r>
      <w:r w:rsidR="003E146A">
        <w:instrText xml:space="preserve"> PAGEREF _Ref64534700 \h </w:instrText>
      </w:r>
      <w:r w:rsidR="003E146A">
        <w:fldChar w:fldCharType="separate"/>
      </w:r>
      <w:r w:rsidR="003E146A">
        <w:rPr>
          <w:noProof/>
        </w:rPr>
        <w:t>24</w:t>
      </w:r>
      <w:r w:rsidR="003E146A">
        <w:fldChar w:fldCharType="end"/>
      </w:r>
      <w:r>
        <w:t>).</w:t>
      </w:r>
    </w:p>
    <w:p w:rsidR="00F027FA" w:rsidRPr="00F027FA" w:rsidRDefault="00B45A8B" w:rsidP="00AE1EF4">
      <w:pPr>
        <w:pStyle w:val="Nadpis2"/>
      </w:pPr>
      <w:bookmarkStart w:id="22" w:name="_Toc64534635"/>
      <w:r>
        <w:t>Jupyter Notebook</w:t>
      </w:r>
      <w:bookmarkEnd w:id="22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33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34"/>
      </w:r>
      <w:r w:rsidRPr="00B45A8B">
        <w:t xml:space="preserve"> (formát slovníku). 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35"/>
      </w:r>
      <w:r w:rsidRPr="00B45A8B">
        <w:t>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B45A8B" w:rsidRDefault="00B45A8B" w:rsidP="00B45A8B">
      <w:pPr>
        <w:pStyle w:val="Nadpis3"/>
      </w:pPr>
      <w:bookmarkStart w:id="23" w:name="_Toc64534636"/>
      <w:r>
        <w:lastRenderedPageBreak/>
        <w:t>Historie Jupyter Notebooku</w:t>
      </w:r>
      <w:bookmarkEnd w:id="23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4F0F9B" w:rsidP="00B45A8B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605790</wp:posOffset>
            </wp:positionV>
            <wp:extent cx="5459730" cy="2708910"/>
            <wp:effectExtent l="19050" t="0" r="7620" b="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5A8B">
        <w:t>V roce 2015 GitHub</w:t>
      </w:r>
      <w:r w:rsidR="00D806DC">
        <w:rPr>
          <w:rStyle w:val="Znakapoznpodarou"/>
        </w:rPr>
        <w:footnoteReference w:id="36"/>
      </w:r>
      <w:r w:rsidR="00B45A8B">
        <w:t xml:space="preserve"> a projekt Jupyter oznámili nativní vykreslování formátu souborů notebooků Jupyter (soubory .ipynb) na platformě GitHub.</w:t>
      </w:r>
    </w:p>
    <w:p w:rsidR="00D806DC" w:rsidRDefault="00673E34" w:rsidP="00C96E02">
      <w:pPr>
        <w:pStyle w:val="Nadpis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17.35pt;width:429.9pt;height:51pt;z-index:251669504" stroked="f">
            <v:textbox style="mso-fit-shape-to-text:t" inset="0,0,0,0">
              <w:txbxContent>
                <w:p w:rsidR="000A7AB7" w:rsidRDefault="000A7AB7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4" w:name="_Toc63710564"/>
                  <w:bookmarkStart w:id="25" w:name="_Toc64455146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 w:rsidR="00314890"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4"/>
                  <w:bookmarkEnd w:id="25"/>
                </w:p>
                <w:p w:rsidR="000A7AB7" w:rsidRPr="00C96E02" w:rsidRDefault="000A7AB7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bookmarkStart w:id="26" w:name="_Toc64534637"/>
      <w:r w:rsidR="00C96E02">
        <w:t>Project Jupyter</w:t>
      </w:r>
      <w:r w:rsidR="00152F74">
        <w:rPr>
          <w:rStyle w:val="Znakapoznpodarou"/>
        </w:rPr>
        <w:footnoteReference w:id="37"/>
      </w:r>
      <w:bookmarkEnd w:id="26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8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7" w:name="_Toc64534638"/>
      <w:r>
        <w:lastRenderedPageBreak/>
        <w:t>IPython</w:t>
      </w:r>
      <w:r w:rsidR="00804147">
        <w:rPr>
          <w:rStyle w:val="Znakapoznpodarou"/>
        </w:rPr>
        <w:footnoteReference w:id="39"/>
      </w:r>
      <w:bookmarkEnd w:id="27"/>
    </w:p>
    <w:p w:rsidR="00CD75CC" w:rsidRDefault="00C96E02" w:rsidP="00AE1EF4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40"/>
      </w:r>
      <w:r w:rsidRPr="00C96E02">
        <w:t xml:space="preserve"> (příkazový řádek pro práci s počítačem) 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41"/>
      </w:r>
      <w:r w:rsidRPr="00C96E02">
        <w:t>, introspekci</w:t>
      </w:r>
      <w:r>
        <w:rPr>
          <w:rStyle w:val="Znakapoznpodarou"/>
        </w:rPr>
        <w:footnoteReference w:id="42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43"/>
      </w:r>
      <w:r>
        <w:t xml:space="preserve"> </w:t>
      </w:r>
      <w:r w:rsidRPr="00C96E02">
        <w:t>(výpočet komplikovaných příkladů pomocí rozdělení na 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44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28" w:name="_Toc64534639"/>
      <w:r>
        <w:t>NbViewer</w:t>
      </w:r>
      <w:bookmarkEnd w:id="28"/>
    </w:p>
    <w:p w:rsidR="000108BD" w:rsidRPr="000108BD" w:rsidRDefault="00804147" w:rsidP="000108BD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890270</wp:posOffset>
            </wp:positionV>
            <wp:extent cx="4098925" cy="3284220"/>
            <wp:effectExtent l="19050" t="0" r="0" b="0"/>
            <wp:wrapTopAndBottom/>
            <wp:docPr id="9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45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46"/>
      </w:r>
      <w:r w:rsidR="0007773F">
        <w:t>, který zobrazí jako webovou stránku.</w:t>
      </w:r>
    </w:p>
    <w:p w:rsidR="00BF3EB7" w:rsidRDefault="00673E34" w:rsidP="00325F4C">
      <w:pPr>
        <w:pStyle w:val="Nadpis2"/>
      </w:pPr>
      <w:r>
        <w:rPr>
          <w:noProof/>
        </w:rPr>
        <w:lastRenderedPageBreak/>
        <w:pict>
          <v:shape id="_x0000_s1027" type="#_x0000_t202" style="position:absolute;left:0;text-align:left;margin-left:6.4pt;margin-top:193.7pt;width:322.75pt;height:1in;z-index:251673600" stroked="f">
            <v:textbox style="mso-fit-shape-to-text:t" inset="0,0,0,0">
              <w:txbxContent>
                <w:p w:rsidR="000A7AB7" w:rsidRPr="0007773F" w:rsidRDefault="000A7AB7" w:rsidP="0007773F">
                  <w:pPr>
                    <w:pStyle w:val="Titulek"/>
                    <w:rPr>
                      <w:i w:val="0"/>
                    </w:rPr>
                  </w:pPr>
                  <w:bookmarkStart w:id="29" w:name="_Toc63710565"/>
                  <w:bookmarkStart w:id="30" w:name="_Toc64455147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 w:rsidR="00314890"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29"/>
                  <w:bookmarkEnd w:id="30"/>
                </w:p>
                <w:p w:rsidR="000A7AB7" w:rsidRDefault="000A7AB7" w:rsidP="0007773F">
                  <w:r>
                    <w:t xml:space="preserve">Zdroj: screenshot z </w:t>
                  </w:r>
                  <w:hyperlink r:id="rId15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0A7AB7" w:rsidRPr="0007773F" w:rsidRDefault="000A7AB7" w:rsidP="0007773F"/>
              </w:txbxContent>
            </v:textbox>
            <w10:wrap type="topAndBottom"/>
          </v:shape>
        </w:pict>
      </w:r>
      <w:bookmarkStart w:id="31" w:name="_Toc64534640"/>
      <w:r w:rsidR="00BF3EB7">
        <w:t>GitHub</w:t>
      </w:r>
      <w:bookmarkEnd w:id="31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47"/>
      </w:r>
      <w:r w:rsidR="002B5E89">
        <w:t xml:space="preserve"> (webhostingu)</w:t>
      </w:r>
      <w:r>
        <w:t xml:space="preserve"> určený pro vývoj softwaru</w:t>
      </w:r>
      <w:r>
        <w:rPr>
          <w:rStyle w:val="Znakapoznpodarou"/>
        </w:rPr>
        <w:footnoteReference w:id="48"/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49"/>
      </w:r>
      <w:r w:rsidR="00302320">
        <w:t xml:space="preserve"> (veřejným kódem), 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>
        <w:rPr>
          <w:rStyle w:val="Znakapoznpodarou"/>
        </w:rPr>
        <w:footnoteReference w:id="50"/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>milionů uživatelů</w:t>
      </w:r>
      <w:r>
        <w:rPr>
          <w:rStyle w:val="Znakapoznpodarou"/>
        </w:rPr>
        <w:footnoteReference w:id="51"/>
      </w:r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r w:rsidR="00E4233B">
        <w:t>úložišť</w:t>
      </w:r>
      <w:r>
        <w:rPr>
          <w:rStyle w:val="Znakapoznpodarou"/>
        </w:rPr>
        <w:footnoteReference w:id="52"/>
      </w:r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2" w:name="_Toc64534641"/>
      <w:r>
        <w:t>Git</w:t>
      </w:r>
      <w:r w:rsidR="009C7AEC">
        <w:rPr>
          <w:rStyle w:val="Znakapoznpodarou"/>
        </w:rPr>
        <w:footnoteReference w:id="53"/>
      </w:r>
      <w:bookmarkEnd w:id="32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54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3" w:name="_Toc64534642"/>
      <w:r>
        <w:lastRenderedPageBreak/>
        <w:t>Objektově orientované programování</w:t>
      </w:r>
      <w:bookmarkEnd w:id="33"/>
    </w:p>
    <w:p w:rsidR="001B3072" w:rsidRPr="001B3072" w:rsidRDefault="001B3072" w:rsidP="001B3072">
      <w:r>
        <w:t>Téma téhle kapitoly je programovací paradigma OOP.</w:t>
      </w:r>
    </w:p>
    <w:p w:rsidR="00325F4C" w:rsidRPr="00325F4C" w:rsidRDefault="00325F4C" w:rsidP="00325F4C">
      <w:pPr>
        <w:pStyle w:val="Nadpis3"/>
      </w:pPr>
      <w:bookmarkStart w:id="34" w:name="_Toc64534643"/>
      <w:r>
        <w:t>Programovací paradigmata</w:t>
      </w:r>
      <w:r w:rsidR="009C7AEC">
        <w:rPr>
          <w:rStyle w:val="Znakapoznpodarou"/>
        </w:rPr>
        <w:footnoteReference w:id="55"/>
      </w:r>
      <w:bookmarkEnd w:id="34"/>
    </w:p>
    <w:p w:rsidR="00C96E02" w:rsidRDefault="00325F4C" w:rsidP="00D806DC">
      <w:pPr>
        <w:ind w:firstLine="0"/>
      </w:pPr>
      <w:r>
        <w:t>OOP se j</w:t>
      </w:r>
      <w:r w:rsidR="00114408" w:rsidRPr="00114408">
        <w:t xml:space="preserve">edná se </w:t>
      </w:r>
      <w:r w:rsidR="00114408">
        <w:t>o tzv. programovací paradigma</w:t>
      </w:r>
      <w:r w:rsidR="00114408" w:rsidRPr="00114408">
        <w:t>. Jedná se o způsob jak rozdělit programovací jazyky. Paradigma se zabývají implikacemi (prováděním) provádění jazyka (samotné psaní kódu). Paradigma</w:t>
      </w:r>
      <w:r w:rsidR="00421420">
        <w:t>ta</w:t>
      </w:r>
      <w:r w:rsidR="00114408" w:rsidRPr="00114408">
        <w:t xml:space="preserve"> se rozdělují</w:t>
      </w:r>
      <w:r w:rsidR="00421420">
        <w:t xml:space="preserve"> 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>
        <w:rPr>
          <w:rStyle w:val="Znakapoznpodarou"/>
        </w:rPr>
        <w:footnoteReference w:id="56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421420">
        <w:rPr>
          <w:rStyle w:val="Znakapoznpodarou"/>
        </w:rPr>
        <w:footnoteReference w:id="57"/>
      </w:r>
      <w:r w:rsidR="00421420">
        <w:t xml:space="preserve"> 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>nejzákladnější/nejjednodušší paradigma, které 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58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59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Logické programování</w:t>
      </w:r>
      <w:r>
        <w:rPr>
          <w:rStyle w:val="Znakapoznpodarou"/>
        </w:rPr>
        <w:footnoteReference w:id="60"/>
      </w:r>
      <w:r>
        <w:t xml:space="preserve">: </w:t>
      </w:r>
      <w:r w:rsidRPr="00D11E43">
        <w:t>je psán sadami vět v logické podobě, které řeší programové problémy</w:t>
      </w:r>
      <w:r w:rsidR="004F0F9B">
        <w:t xml:space="preserve"> (viz obrázek)</w:t>
      </w:r>
      <w:r w:rsidRPr="00D11E43">
        <w:t>.</w:t>
      </w: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4F0F9B" w:rsidRDefault="004F0F9B" w:rsidP="00D11E43">
      <w:pPr>
        <w:pStyle w:val="Odstavecseseznamem"/>
        <w:ind w:left="927" w:firstLine="0"/>
      </w:pPr>
    </w:p>
    <w:p w:rsidR="00D11E43" w:rsidRDefault="004F0F9B" w:rsidP="00D11E43">
      <w:pPr>
        <w:pStyle w:val="Odstavecseseznamem"/>
        <w:ind w:left="927" w:firstLine="0"/>
      </w:pPr>
      <w:r>
        <w:rPr>
          <w:noProof/>
        </w:rPr>
        <w:lastRenderedPageBreak/>
        <w:pict>
          <v:shape id="_x0000_s1029" type="#_x0000_t202" style="position:absolute;left:0;text-align:left;margin-left:-8.8pt;margin-top:218.15pt;width:364.4pt;height:69pt;z-index:251677696" stroked="f">
            <v:textbox style="mso-next-textbox:#_x0000_s1029;mso-fit-shape-to-text:t" inset="0,0,0,0">
              <w:txbxContent>
                <w:p w:rsidR="000A7AB7" w:rsidRDefault="000A7AB7" w:rsidP="00D11E43">
                  <w:pPr>
                    <w:pStyle w:val="Titulek"/>
                    <w:rPr>
                      <w:i w:val="0"/>
                    </w:rPr>
                  </w:pPr>
                  <w:bookmarkStart w:id="35" w:name="_Toc64455148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 w:rsidR="00314890"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5"/>
                </w:p>
                <w:p w:rsidR="000A7AB7" w:rsidRDefault="000A7AB7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6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50165</wp:posOffset>
            </wp:positionV>
            <wp:extent cx="4620895" cy="2693035"/>
            <wp:effectExtent l="190500" t="152400" r="179705" b="12636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2693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96E02" w:rsidRDefault="00D11E43" w:rsidP="001039B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61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325F4C" w:rsidP="00325F4C">
      <w:pPr>
        <w:pStyle w:val="Nadpis3"/>
      </w:pPr>
      <w:bookmarkStart w:id="36" w:name="_Toc64534644"/>
      <w:r>
        <w:t>OOP</w:t>
      </w:r>
      <w:r w:rsidR="00E05AEF">
        <w:rPr>
          <w:rStyle w:val="Znakapoznpodarou"/>
        </w:rPr>
        <w:footnoteReference w:id="62"/>
      </w:r>
      <w:bookmarkEnd w:id="36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63"/>
      </w:r>
      <w:r w:rsidR="00325F4C">
        <w:t xml:space="preserve"> (atributy, vlastnosti) nebo funkce</w:t>
      </w:r>
      <w:r>
        <w:rPr>
          <w:rStyle w:val="Znakapoznpodarou"/>
        </w:rPr>
        <w:footnoteReference w:id="64"/>
      </w:r>
      <w:r w:rsidR="00325F4C">
        <w:t xml:space="preserve"> (metody).</w:t>
      </w:r>
    </w:p>
    <w:p w:rsidR="00864FF9" w:rsidRDefault="00325F4C" w:rsidP="00E05AEF">
      <w:r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>
        <w:t xml:space="preserve">.    </w:t>
      </w:r>
    </w:p>
    <w:p w:rsidR="00325F4C" w:rsidRDefault="00325F4C" w:rsidP="00325F4C">
      <w:r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65"/>
      </w:r>
      <w:r>
        <w:t xml:space="preserve">. </w:t>
      </w:r>
      <w:r w:rsidR="008C6F13">
        <w:t>Objekty jsou poté vytvářeny do t</w:t>
      </w:r>
      <w:r>
        <w:t>říd</w:t>
      </w:r>
      <w:r w:rsidR="008C6F13">
        <w:rPr>
          <w:rStyle w:val="Znakapoznpodarou"/>
        </w:rPr>
        <w:footnoteReference w:id="66"/>
      </w:r>
      <w:r w:rsidR="008C6F13">
        <w:t xml:space="preserve">, kde se stávají tzv. jejich </w:t>
      </w:r>
      <w:r>
        <w:t>instancemi</w:t>
      </w:r>
      <w:r w:rsidR="008C6F13">
        <w:rPr>
          <w:rStyle w:val="Znakapoznpodarou"/>
        </w:rPr>
        <w:footnoteReference w:id="67"/>
      </w:r>
      <w:r w:rsidR="008C6F13">
        <w:t xml:space="preserve"> (rodiči)</w:t>
      </w:r>
      <w:r>
        <w:t xml:space="preserve">, které určují jejich </w:t>
      </w:r>
      <w:r w:rsidR="008C6F13">
        <w:t>datové typy</w:t>
      </w:r>
      <w:r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</w:t>
      </w:r>
      <w:r w:rsidR="00E05AEF">
        <w:rPr>
          <w:rStyle w:val="Znakapoznpodarou"/>
        </w:rPr>
        <w:footnoteReference w:id="68"/>
      </w:r>
      <w:r>
        <w:t xml:space="preserve">atd.) jsou založeny na více paradigmech a podporují OOP ve větší či menší míře.    </w:t>
      </w:r>
    </w:p>
    <w:p w:rsidR="00325F4C" w:rsidRPr="00325F4C" w:rsidRDefault="00790F38" w:rsidP="00325F4C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-203200</wp:posOffset>
            </wp:positionH>
            <wp:positionV relativeFrom="paragraph">
              <wp:posOffset>1148080</wp:posOffset>
            </wp:positionV>
            <wp:extent cx="4714875" cy="2269490"/>
            <wp:effectExtent l="190500" t="152400" r="180975" b="13081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69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3E146A" w:rsidP="00864FF9">
      <w:pPr>
        <w:pStyle w:val="Nadpis3"/>
      </w:pPr>
      <w:bookmarkStart w:id="37" w:name="_Toc64534645"/>
      <w:r>
        <w:rPr>
          <w:noProof/>
        </w:rPr>
        <w:pict>
          <v:shape id="_x0000_s1030" type="#_x0000_t202" style="position:absolute;left:0;text-align:left;margin-left:-15.65pt;margin-top:196.15pt;width:371.15pt;height:93.05pt;z-index:251681792" stroked="f">
            <v:textbox inset="0,0,0,0">
              <w:txbxContent>
                <w:p w:rsidR="000A7AB7" w:rsidRPr="008C6F13" w:rsidRDefault="000A7AB7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38" w:name="_Toc64455149"/>
                  <w:bookmarkStart w:id="39" w:name="_Ref64534503"/>
                  <w:r w:rsidRPr="008C6F13"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 w:rsidR="00314890"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„klasickým“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38"/>
                  <w:bookmarkEnd w:id="39"/>
                </w:p>
                <w:p w:rsidR="000A7AB7" w:rsidRPr="00790F38" w:rsidRDefault="000A7AB7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19" w:history="1">
                    <w:r w:rsidR="00790F38"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  <w:p w:rsidR="000A7AB7" w:rsidRPr="00E05AEF" w:rsidRDefault="000A7AB7" w:rsidP="00E05AEF"/>
                <w:p w:rsidR="000A7AB7" w:rsidRPr="008C6F13" w:rsidRDefault="000A7AB7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  <w:r w:rsidR="00864FF9">
        <w:t>Funkcionalita OOP v Pythonu</w:t>
      </w:r>
      <w:bookmarkEnd w:id="37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69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70"/>
      </w:r>
      <w:r w:rsidR="00864FF9">
        <w:t>, členy, atributy nebo vlastnosti.</w:t>
      </w:r>
    </w:p>
    <w:p w:rsidR="00864FF9" w:rsidRDefault="00864FF9" w:rsidP="00864FF9">
      <w:r>
        <w:lastRenderedPageBreak/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71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0" w:name="_Toc64534646"/>
      <w:r>
        <w:lastRenderedPageBreak/>
        <w:t>Praktická část</w:t>
      </w:r>
      <w:r w:rsidR="00B21517">
        <w:t xml:space="preserve"> - wxTutorial</w:t>
      </w:r>
      <w:bookmarkEnd w:id="40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1" w:name="_Toc64534647"/>
      <w:r>
        <w:t>Prostředí Pythonu</w:t>
      </w:r>
      <w:r w:rsidR="00621A8A">
        <w:t xml:space="preserve"> a Git</w:t>
      </w:r>
      <w:bookmarkEnd w:id="41"/>
    </w:p>
    <w:p w:rsidR="00004D85" w:rsidRDefault="00004D85" w:rsidP="00004D85">
      <w:r>
        <w:t>Při tvorbě tutoriálu byly využity stabilní verze Pythonu 3.8.6</w:t>
      </w:r>
      <w:r>
        <w:rPr>
          <w:rStyle w:val="Znakapoznpodarou"/>
        </w:rPr>
        <w:footnoteReference w:id="72"/>
      </w:r>
      <w:r w:rsidR="0098651B">
        <w:t xml:space="preserve"> </w:t>
      </w:r>
      <w:r>
        <w:t>a  3.7.9</w:t>
      </w:r>
      <w:r>
        <w:rPr>
          <w:rStyle w:val="Znakapoznpodarou"/>
        </w:rPr>
        <w:footnoteReference w:id="73"/>
      </w:r>
      <w:r>
        <w:t>.</w:t>
      </w:r>
    </w:p>
    <w:p w:rsidR="00004D85" w:rsidRDefault="00004D85" w:rsidP="00004D85">
      <w:r>
        <w:t>Nejnovější verze 3.9.0</w:t>
      </w:r>
      <w:r w:rsidR="004854C2">
        <w:rPr>
          <w:rStyle w:val="Znakapoznpodarou"/>
        </w:rPr>
        <w:footnoteReference w:id="74"/>
      </w:r>
      <w:r w:rsidR="00AB111B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75"/>
      </w:r>
      <w:r>
        <w:t xml:space="preserve"> a příležitostně ve Visual Studio Code</w:t>
      </w:r>
      <w:r>
        <w:rPr>
          <w:rStyle w:val="Znakapoznpodarou"/>
        </w:rPr>
        <w:footnoteReference w:id="76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77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2" w:name="_Toc64534648"/>
      <w:r>
        <w:t>Jupyter N</w:t>
      </w:r>
      <w:r w:rsidR="007D0049">
        <w:t>otebook</w:t>
      </w:r>
      <w:r>
        <w:t xml:space="preserve"> a NBViewer</w:t>
      </w:r>
      <w:bookmarkEnd w:id="42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561011" w:rsidP="00D806DC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-78740</wp:posOffset>
            </wp:positionV>
            <wp:extent cx="5382895" cy="2068195"/>
            <wp:effectExtent l="190500" t="152400" r="179705" b="14160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068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-358775</wp:posOffset>
            </wp:positionH>
            <wp:positionV relativeFrom="paragraph">
              <wp:posOffset>2843530</wp:posOffset>
            </wp:positionV>
            <wp:extent cx="5374005" cy="2131695"/>
            <wp:effectExtent l="190500" t="152400" r="169545" b="13525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213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3E34">
        <w:rPr>
          <w:noProof/>
        </w:rPr>
        <w:pict>
          <v:shape id="_x0000_s1032" type="#_x0000_t202" style="position:absolute;left:0;text-align:left;margin-left:-33.6pt;margin-top:396.25pt;width:479.3pt;height:51pt;z-index:251685888;mso-position-horizontal-relative:text;mso-position-vertical-relative:text" stroked="f">
            <v:textbox style="mso-next-textbox:#_x0000_s1032;mso-fit-shape-to-text:t" inset="0,0,0,0">
              <w:txbxContent>
                <w:p w:rsidR="000A7AB7" w:rsidRDefault="000A7AB7" w:rsidP="009934B1">
                  <w:pPr>
                    <w:pStyle w:val="Titulek"/>
                    <w:rPr>
                      <w:i w:val="0"/>
                    </w:rPr>
                  </w:pPr>
                  <w:bookmarkStart w:id="43" w:name="_Toc64455150"/>
                  <w:r w:rsidRPr="009934B1">
                    <w:rPr>
                      <w:i w:val="0"/>
                    </w:rPr>
                    <w:t xml:space="preserve">Obrázek č. </w:t>
                  </w:r>
                  <w:r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Pr="009934B1">
                    <w:rPr>
                      <w:i w:val="0"/>
                    </w:rPr>
                    <w:fldChar w:fldCharType="separate"/>
                  </w:r>
                  <w:r w:rsidR="00314890">
                    <w:rPr>
                      <w:i w:val="0"/>
                      <w:noProof/>
                    </w:rPr>
                    <w:t>5</w:t>
                  </w:r>
                  <w:r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3"/>
                </w:p>
                <w:p w:rsidR="000A7AB7" w:rsidRPr="009934B1" w:rsidRDefault="000A7AB7" w:rsidP="006C26BB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673E34">
        <w:rPr>
          <w:noProof/>
        </w:rPr>
        <w:pict>
          <v:shape id="_x0000_s1033" type="#_x0000_t202" style="position:absolute;left:0;text-align:left;margin-left:-33.6pt;margin-top:165.85pt;width:435.1pt;height:51pt;z-index:251689984;mso-position-horizontal-relative:text;mso-position-vertical-relative:text" stroked="f">
            <v:textbox style="mso-next-textbox:#_x0000_s1033;mso-fit-shape-to-text:t" inset="0,0,0,0">
              <w:txbxContent>
                <w:p w:rsidR="000A7AB7" w:rsidRPr="006C26BB" w:rsidRDefault="000A7AB7" w:rsidP="006C26BB">
                  <w:pPr>
                    <w:pStyle w:val="Titulek"/>
                    <w:rPr>
                      <w:i w:val="0"/>
                    </w:rPr>
                  </w:pPr>
                  <w:bookmarkStart w:id="44" w:name="_Toc64455151"/>
                  <w:r w:rsidRPr="006C26BB">
                    <w:rPr>
                      <w:i w:val="0"/>
                    </w:rPr>
                    <w:t xml:space="preserve">Obrázek č. </w:t>
                  </w:r>
                  <w:r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Pr="006C26BB">
                    <w:rPr>
                      <w:i w:val="0"/>
                    </w:rPr>
                    <w:fldChar w:fldCharType="separate"/>
                  </w:r>
                  <w:r w:rsidR="00314890">
                    <w:rPr>
                      <w:i w:val="0"/>
                      <w:noProof/>
                    </w:rPr>
                    <w:t>6</w:t>
                  </w:r>
                  <w:r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4"/>
                </w:p>
                <w:p w:rsidR="000A7AB7" w:rsidRPr="006C26BB" w:rsidRDefault="000A7AB7" w:rsidP="006C26BB">
                  <w:r>
                    <w:t xml:space="preserve">Zdroj: </w:t>
                  </w:r>
                  <w:hyperlink r:id="rId22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</w:txbxContent>
            </v:textbox>
            <w10:wrap type="topAndBottom"/>
          </v:shape>
        </w:pict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3" w:history="1">
        <w:r w:rsidR="00F16525">
          <w:rPr>
            <w:rStyle w:val="Hypertextovodkaz"/>
          </w:rPr>
          <w:t>NBViewer menu</w:t>
        </w:r>
      </w:hyperlink>
    </w:p>
    <w:p w:rsidR="00C56920" w:rsidRDefault="00C56920" w:rsidP="00C56920">
      <w:pPr>
        <w:pStyle w:val="Nadpis2"/>
      </w:pPr>
      <w:bookmarkStart w:id="45" w:name="_Toc64534649"/>
      <w:r>
        <w:t>Struktura Tutoriálů</w:t>
      </w:r>
      <w:bookmarkEnd w:id="45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46" w:name="_Toc64534650"/>
      <w:r>
        <w:t>Instalační soubory</w:t>
      </w:r>
      <w:bookmarkEnd w:id="46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673E34" w:rsidP="002F06C3">
      <w:pPr>
        <w:pStyle w:val="Odstavecseseznamem"/>
        <w:numPr>
          <w:ilvl w:val="0"/>
          <w:numId w:val="8"/>
        </w:numPr>
      </w:pPr>
      <w:hyperlink r:id="rId24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673E34" w:rsidP="002F06C3">
      <w:pPr>
        <w:pStyle w:val="Odstavecseseznamem"/>
        <w:numPr>
          <w:ilvl w:val="0"/>
          <w:numId w:val="8"/>
        </w:numPr>
      </w:pPr>
      <w:hyperlink r:id="rId25" w:history="1">
        <w:r w:rsidR="002F06C3">
          <w:rPr>
            <w:rStyle w:val="Hypertextovodkaz"/>
          </w:rPr>
          <w:t>Jupyter Notebook</w:t>
        </w:r>
      </w:hyperlink>
    </w:p>
    <w:p w:rsidR="001747F9" w:rsidRDefault="001747F9" w:rsidP="00CE498C">
      <w:pPr>
        <w:pStyle w:val="Nadpis3"/>
      </w:pPr>
      <w:bookmarkStart w:id="47" w:name="_Toc64534651"/>
      <w:r>
        <w:t>Sada tutoriálů</w:t>
      </w:r>
      <w:bookmarkEnd w:id="47"/>
    </w:p>
    <w:p w:rsidR="00483052" w:rsidRDefault="00483052" w:rsidP="00483052">
      <w:r>
        <w:t xml:space="preserve">Hlavní </w:t>
      </w:r>
      <w:r w:rsidR="002F06C3">
        <w:t xml:space="preserve">sada po sobě jdoucích tutoriálů popisující základní logiku/syntaxi knihovny wx. Do sady jsou i zahrnuty 2 tutoriály na OOP. </w:t>
      </w:r>
    </w:p>
    <w:p w:rsidR="00483052" w:rsidRDefault="00673E34" w:rsidP="00483052">
      <w:pPr>
        <w:pStyle w:val="Odstavecseseznamem"/>
        <w:numPr>
          <w:ilvl w:val="0"/>
          <w:numId w:val="6"/>
        </w:numPr>
      </w:pPr>
      <w:hyperlink r:id="rId26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673E34" w:rsidP="00483052">
      <w:pPr>
        <w:pStyle w:val="Odstavecseseznamem"/>
        <w:numPr>
          <w:ilvl w:val="0"/>
          <w:numId w:val="6"/>
        </w:numPr>
      </w:pPr>
      <w:hyperlink r:id="rId27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</w:t>
      </w:r>
      <w:r w:rsidR="00C53425">
        <w:t xml:space="preserve">jejich </w:t>
      </w:r>
      <w:r w:rsidR="00483052">
        <w:t>dědění</w:t>
      </w:r>
    </w:p>
    <w:p w:rsidR="00483052" w:rsidRDefault="00673E34" w:rsidP="00483052">
      <w:pPr>
        <w:pStyle w:val="Odstavecseseznamem"/>
        <w:numPr>
          <w:ilvl w:val="0"/>
          <w:numId w:val="6"/>
        </w:numPr>
      </w:pPr>
      <w:hyperlink r:id="rId28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673E34" w:rsidP="00483052">
      <w:pPr>
        <w:pStyle w:val="Odstavecseseznamem"/>
        <w:numPr>
          <w:ilvl w:val="0"/>
          <w:numId w:val="6"/>
        </w:numPr>
      </w:pPr>
      <w:hyperlink r:id="rId29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673E34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673E34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673E34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673E34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673E34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673E34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responzivitou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48" w:name="_Toc64534652"/>
      <w:r>
        <w:t>Příklady</w:t>
      </w:r>
      <w:bookmarkEnd w:id="48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673E34" w:rsidP="00D018DC">
      <w:pPr>
        <w:pStyle w:val="Odstavecseseznamem"/>
        <w:numPr>
          <w:ilvl w:val="0"/>
          <w:numId w:val="7"/>
        </w:numPr>
      </w:pPr>
      <w:hyperlink r:id="rId36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78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673E34" w:rsidP="00FF3615">
      <w:pPr>
        <w:ind w:firstLine="0"/>
      </w:pPr>
      <w:r>
        <w:rPr>
          <w:noProof/>
        </w:rPr>
        <w:lastRenderedPageBreak/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0A7AB7" w:rsidRDefault="000A7AB7" w:rsidP="00FF3615">
                  <w:pPr>
                    <w:pStyle w:val="Titulek"/>
                    <w:rPr>
                      <w:i w:val="0"/>
                    </w:rPr>
                  </w:pPr>
                  <w:bookmarkStart w:id="49" w:name="_Toc64455152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Pr="00FF3615">
                    <w:rPr>
                      <w:i w:val="0"/>
                    </w:rPr>
                    <w:fldChar w:fldCharType="separate"/>
                  </w:r>
                  <w:r w:rsidR="00314890">
                    <w:rPr>
                      <w:i w:val="0"/>
                      <w:noProof/>
                    </w:rPr>
                    <w:t>7</w:t>
                  </w:r>
                  <w:r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49"/>
                </w:p>
                <w:p w:rsidR="000A7AB7" w:rsidRPr="00FF3615" w:rsidRDefault="000A7AB7" w:rsidP="00FF3615">
                  <w:r>
                    <w:t xml:space="preserve">Zdroj: </w:t>
                  </w:r>
                  <w:hyperlink r:id="rId37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0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673E34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0A7AB7" w:rsidRDefault="000A7AB7" w:rsidP="00C779FB">
                  <w:pPr>
                    <w:pStyle w:val="Titulek"/>
                    <w:rPr>
                      <w:i w:val="0"/>
                    </w:rPr>
                  </w:pPr>
                  <w:bookmarkStart w:id="50" w:name="_Toc64455153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Pr="00C779FB">
                    <w:rPr>
                      <w:i w:val="0"/>
                    </w:rPr>
                    <w:fldChar w:fldCharType="separate"/>
                  </w:r>
                  <w:r w:rsidR="00314890">
                    <w:rPr>
                      <w:i w:val="0"/>
                      <w:noProof/>
                    </w:rPr>
                    <w:t>8</w:t>
                  </w:r>
                  <w:r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0"/>
                </w:p>
                <w:p w:rsidR="000A7AB7" w:rsidRPr="00C779FB" w:rsidRDefault="000A7AB7" w:rsidP="00C779FB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673E34" w:rsidP="00D018DC">
      <w:pPr>
        <w:pStyle w:val="Odstavecseseznamem"/>
        <w:numPr>
          <w:ilvl w:val="0"/>
          <w:numId w:val="7"/>
        </w:numPr>
      </w:pPr>
      <w:hyperlink r:id="rId42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1" w:name="_Toc64534653"/>
      <w:bookmarkStart w:id="52" w:name="_Ref64534700"/>
      <w:bookmarkStart w:id="53" w:name="_Ref64534703"/>
      <w:bookmarkStart w:id="54" w:name="_Ref64534704"/>
      <w:r>
        <w:lastRenderedPageBreak/>
        <w:t>W</w:t>
      </w:r>
      <w:r w:rsidR="001747F9">
        <w:t>xGlade</w:t>
      </w:r>
      <w:bookmarkEnd w:id="51"/>
      <w:bookmarkEnd w:id="52"/>
      <w:bookmarkEnd w:id="53"/>
      <w:bookmarkEnd w:id="54"/>
    </w:p>
    <w:p w:rsidR="000C0043" w:rsidRDefault="000C0043" w:rsidP="000C0043">
      <w:r>
        <w:t>Část je rozdělena na instalaci/úvod a na názorný příklad mixéru barev.</w:t>
      </w:r>
    </w:p>
    <w:p w:rsidR="000A7AB7" w:rsidRDefault="000A7AB7" w:rsidP="000A7AB7">
      <w:pPr>
        <w:pStyle w:val="Odstavecseseznamem"/>
        <w:numPr>
          <w:ilvl w:val="0"/>
          <w:numId w:val="9"/>
        </w:numPr>
      </w:pPr>
      <w:hyperlink r:id="rId43" w:history="1">
        <w:r>
          <w:rPr>
            <w:rStyle w:val="Hypertextovodkaz"/>
          </w:rPr>
          <w:t>Instalace a důvod</w:t>
        </w:r>
      </w:hyperlink>
      <w:r>
        <w:t xml:space="preserve"> - návod na instalaci a spuštění</w:t>
      </w:r>
    </w:p>
    <w:p w:rsidR="000A7AB7" w:rsidRPr="000C0043" w:rsidRDefault="000A7AB7" w:rsidP="000A7AB7">
      <w:pPr>
        <w:pStyle w:val="Odstavecseseznamem"/>
        <w:numPr>
          <w:ilvl w:val="0"/>
          <w:numId w:val="9"/>
        </w:numPr>
      </w:pPr>
      <w:hyperlink r:id="rId44" w:history="1">
        <w:r>
          <w:rPr>
            <w:rStyle w:val="Hypertextovodkaz"/>
          </w:rPr>
          <w:t>Mixér barev</w:t>
        </w:r>
      </w:hyperlink>
      <w:r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55" w:name="_Toc64534654"/>
      <w:r>
        <w:t>Základní widgety</w:t>
      </w:r>
      <w:bookmarkEnd w:id="55"/>
    </w:p>
    <w:p w:rsidR="000A7AB7" w:rsidRDefault="00314890" w:rsidP="00314890">
      <w:pPr>
        <w:pStyle w:val="APText-neodsazen"/>
      </w:pPr>
      <w:r>
        <w:rPr>
          <w:noProof/>
        </w:rPr>
        <w:pict>
          <v:shape id="_x0000_s1038" type="#_x0000_t202" style="position:absolute;left:0;text-align:left;margin-left:-24.3pt;margin-top:281.95pt;width:337.1pt;height:.05pt;z-index:251702272" stroked="f">
            <v:textbox style="mso-fit-shape-to-text:t" inset="0,0,0,0">
              <w:txbxContent>
                <w:p w:rsidR="00314890" w:rsidRDefault="00314890" w:rsidP="00314890">
                  <w:pPr>
                    <w:pStyle w:val="Titulek"/>
                    <w:rPr>
                      <w:i w:val="0"/>
                    </w:rPr>
                  </w:pPr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Pr="00314890">
                    <w:rPr>
                      <w:i w:val="0"/>
                    </w:rPr>
                    <w:fldChar w:fldCharType="separate"/>
                  </w:r>
                  <w:r w:rsidRPr="00314890">
                    <w:rPr>
                      <w:i w:val="0"/>
                      <w:noProof/>
                    </w:rPr>
                    <w:t>9</w:t>
                  </w:r>
                  <w:r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</w:p>
                <w:p w:rsidR="00314890" w:rsidRPr="00314890" w:rsidRDefault="00314890" w:rsidP="00314890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774065</wp:posOffset>
            </wp:positionV>
            <wp:extent cx="4281170" cy="2749550"/>
            <wp:effectExtent l="190500" t="152400" r="176530" b="12700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274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7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>
        <w:t xml:space="preserve">(bez přídavných knihoven) </w:t>
      </w:r>
      <w:r w:rsidR="00720FB5">
        <w:t>s náhledy, parametry a s odkazy na oficiální dokumentaci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48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56" w:name="_Toc64534655"/>
      <w:r>
        <w:t>Odkazy pro studium wxPython</w:t>
      </w:r>
      <w:r w:rsidR="00314890">
        <w:t>u</w:t>
      </w:r>
      <w:bookmarkEnd w:id="56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49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0" w:history="1">
        <w:r>
          <w:rPr>
            <w:rStyle w:val="Hypertextovodkaz"/>
          </w:rPr>
          <w:t>wxPython API dokumentace</w:t>
        </w:r>
      </w:hyperlink>
      <w:r>
        <w:t xml:space="preserve">, který obsahuje vše, co při práci s knihovnou je potřeba. </w:t>
      </w:r>
    </w:p>
    <w:p w:rsidR="00314890" w:rsidRDefault="00754CD6" w:rsidP="00314890">
      <w:r>
        <w:t xml:space="preserve">Pro studium tlačítka a lišty jsem využil tutoriálovou sérii od </w:t>
      </w:r>
      <w:hyperlink r:id="rId51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2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3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4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5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 xml:space="preserve">Pro pochopení a práci se sizery mi nejvíce pomohla pro vizualizace aplikace doporučená mým vedoucím práce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57" w:name="_Toc443934378"/>
      <w:bookmarkStart w:id="58" w:name="_Toc450838584"/>
      <w:bookmarkStart w:id="59" w:name="_Toc64534656"/>
      <w:r>
        <w:lastRenderedPageBreak/>
        <w:t>Z</w:t>
      </w:r>
      <w:r w:rsidR="000C2CBF" w:rsidRPr="00FA5AF4">
        <w:t>ávěr</w:t>
      </w:r>
      <w:bookmarkEnd w:id="57"/>
      <w:bookmarkEnd w:id="58"/>
      <w:bookmarkEnd w:id="59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Default="000C2CBF" w:rsidP="00527936">
      <w:pPr>
        <w:pStyle w:val="Nadpis1"/>
        <w:numPr>
          <w:ilvl w:val="0"/>
          <w:numId w:val="0"/>
        </w:numPr>
      </w:pPr>
      <w:bookmarkStart w:id="60" w:name="_Toc443934379"/>
      <w:bookmarkStart w:id="61" w:name="_Toc450838585"/>
      <w:bookmarkStart w:id="62" w:name="_Toc64534657"/>
      <w:r w:rsidRPr="00FA5AF4">
        <w:lastRenderedPageBreak/>
        <w:t>Seznam použité literatury</w:t>
      </w:r>
      <w:bookmarkEnd w:id="60"/>
      <w:bookmarkEnd w:id="61"/>
      <w:bookmarkEnd w:id="62"/>
    </w:p>
    <w:p w:rsidR="007672FF" w:rsidRPr="007672FF" w:rsidRDefault="007672FF" w:rsidP="007672FF">
      <w:pPr>
        <w:pStyle w:val="Nadpis2"/>
        <w:numPr>
          <w:ilvl w:val="0"/>
          <w:numId w:val="0"/>
        </w:numPr>
        <w:ind w:left="567"/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3" w:name="_Toc64534658"/>
      <w:r>
        <w:rPr>
          <w:rFonts w:eastAsia="LMRoman12-Regular-Identity-H"/>
        </w:rPr>
        <w:lastRenderedPageBreak/>
        <w:t>Seznam obrázků a tabulek</w:t>
      </w:r>
      <w:bookmarkEnd w:id="63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561011" w:rsidRDefault="00673E3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56" w:anchor="_Toc64455146" w:history="1">
        <w:r w:rsidR="00561011" w:rsidRPr="00C76150">
          <w:rPr>
            <w:rStyle w:val="Hypertextovodkaz"/>
            <w:noProof/>
          </w:rPr>
          <w:t>Obrázek č. 1 - Zobrazení souborů .ipynb na GitHubu</w:t>
        </w:r>
        <w:r w:rsidR="0056101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61011">
          <w:rPr>
            <w:noProof/>
            <w:webHidden/>
          </w:rPr>
          <w:instrText xml:space="preserve"> PAGEREF _Toc64455146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1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61011" w:rsidRDefault="00673E3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7" w:anchor="_Toc64455147" w:history="1">
        <w:r w:rsidR="00561011" w:rsidRPr="00C76150">
          <w:rPr>
            <w:rStyle w:val="Hypertextovodkaz"/>
            <w:noProof/>
          </w:rPr>
          <w:t>Obrázek č. 2 - webové rozhraní NbViewer</w:t>
        </w:r>
        <w:r w:rsidR="0056101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61011">
          <w:rPr>
            <w:noProof/>
            <w:webHidden/>
          </w:rPr>
          <w:instrText xml:space="preserve"> PAGEREF _Toc64455147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1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61011" w:rsidRDefault="00673E3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8" w:anchor="_Toc64455148" w:history="1">
        <w:r w:rsidR="00561011" w:rsidRPr="00C76150">
          <w:rPr>
            <w:rStyle w:val="Hypertextovodkaz"/>
            <w:noProof/>
          </w:rPr>
          <w:t>Obrázek č. 3 - Příklad logického programování</w:t>
        </w:r>
        <w:r w:rsidR="0056101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61011">
          <w:rPr>
            <w:noProof/>
            <w:webHidden/>
          </w:rPr>
          <w:instrText xml:space="preserve"> PAGEREF _Toc64455148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1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61011" w:rsidRDefault="00673E3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9" w:anchor="_Toc64455149" w:history="1">
        <w:r w:rsidR="00561011" w:rsidRPr="00C76150">
          <w:rPr>
            <w:rStyle w:val="Hypertextovodkaz"/>
            <w:noProof/>
          </w:rPr>
          <w:t>Obrázek č. 4 - Rozdíl mezi procedurálním „klasickým“ a objektově orientovaným programováním.</w:t>
        </w:r>
        <w:r w:rsidR="0056101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61011">
          <w:rPr>
            <w:noProof/>
            <w:webHidden/>
          </w:rPr>
          <w:instrText xml:space="preserve"> PAGEREF _Toc64455149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1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61011" w:rsidRDefault="00673E34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60" w:anchor="_Toc64455151" w:history="1">
        <w:r w:rsidR="00561011" w:rsidRPr="00C76150">
          <w:rPr>
            <w:rStyle w:val="Hypertextovodkaz"/>
            <w:noProof/>
          </w:rPr>
          <w:t>Obrázek č. 5 - Zobrazení v NBVieweru</w:t>
        </w:r>
        <w:r w:rsidR="0056101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61011">
          <w:rPr>
            <w:noProof/>
            <w:webHidden/>
          </w:rPr>
          <w:instrText xml:space="preserve"> PAGEREF _Toc64455151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1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61011" w:rsidRPr="00561011" w:rsidRDefault="00673E34" w:rsidP="00561011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1" w:anchor="_Toc64455150" w:history="1">
        <w:r w:rsidR="00561011" w:rsidRPr="00C76150">
          <w:rPr>
            <w:rStyle w:val="Hypertextovodkaz"/>
            <w:noProof/>
          </w:rPr>
          <w:t>Obrázek č. 6 - Spustitelné buňky v rozhraní Jupyter Notebooku</w:t>
        </w:r>
        <w:r w:rsidR="0056101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61011">
          <w:rPr>
            <w:noProof/>
            <w:webHidden/>
          </w:rPr>
          <w:instrText xml:space="preserve"> PAGEREF _Toc64455150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1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61011" w:rsidRDefault="00673E3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2" w:anchor="_Toc64455152" w:history="1">
        <w:r w:rsidR="00561011" w:rsidRPr="00C76150">
          <w:rPr>
            <w:rStyle w:val="Hypertextovodkaz"/>
            <w:noProof/>
          </w:rPr>
          <w:t>Obrázek č. 7 - Mixér barev - náhled</w:t>
        </w:r>
        <w:r w:rsidR="0056101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61011">
          <w:rPr>
            <w:noProof/>
            <w:webHidden/>
          </w:rPr>
          <w:instrText xml:space="preserve"> PAGEREF _Toc64455152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1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61011" w:rsidRDefault="00673E3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63" w:anchor="_Toc64455153" w:history="1">
        <w:r w:rsidR="00561011" w:rsidRPr="00C76150">
          <w:rPr>
            <w:rStyle w:val="Hypertextovodkaz"/>
            <w:noProof/>
          </w:rPr>
          <w:t>Obrázek č. 8 - Náhled kalkulačky</w:t>
        </w:r>
        <w:r w:rsidR="0056101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61011">
          <w:rPr>
            <w:noProof/>
            <w:webHidden/>
          </w:rPr>
          <w:instrText xml:space="preserve"> PAGEREF _Toc64455153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101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6E64" w:rsidRDefault="00673E34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673E34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673E34" w:rsidP="00E80C50">
      <w:r>
        <w:fldChar w:fldCharType="end"/>
      </w:r>
    </w:p>
    <w:p w:rsidR="003E596A" w:rsidRDefault="00673E34" w:rsidP="00196E64">
      <w:pPr>
        <w:pStyle w:val="Seznamobrzk"/>
        <w:tabs>
          <w:tab w:val="right" w:leader="dot" w:pos="8495"/>
        </w:tabs>
        <w:ind w:firstLine="0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9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0C50" w:rsidRDefault="00673E34" w:rsidP="00E80C50">
      <w:r>
        <w:fldChar w:fldCharType="end"/>
      </w:r>
    </w:p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4" w:name="_Toc64534659"/>
      <w:r>
        <w:rPr>
          <w:rFonts w:eastAsia="LMRoman12-Regular-Identity-H"/>
        </w:rPr>
        <w:lastRenderedPageBreak/>
        <w:t>Přílohy</w:t>
      </w:r>
      <w:bookmarkEnd w:id="64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65" w:name="_GoBack"/>
      <w:bookmarkEnd w:id="65"/>
    </w:p>
    <w:sectPr w:rsidR="002A5D5C" w:rsidRPr="002A5D5C" w:rsidSect="00D552B4">
      <w:headerReference w:type="default" r:id="rId64"/>
      <w:footerReference w:type="default" r:id="rId65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412E" w:rsidRDefault="0068412E">
      <w:r>
        <w:separator/>
      </w:r>
    </w:p>
  </w:endnote>
  <w:endnote w:type="continuationSeparator" w:id="1">
    <w:p w:rsidR="0068412E" w:rsidRDefault="006841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7AB7" w:rsidRDefault="000A7AB7">
    <w:pPr>
      <w:pStyle w:val="Zpat"/>
      <w:jc w:val="right"/>
    </w:pPr>
    <w:fldSimple w:instr=" PAGE   \* MERGEFORMAT ">
      <w:r w:rsidR="003E146A">
        <w:rPr>
          <w:noProof/>
        </w:rPr>
        <w:t>28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412E" w:rsidRDefault="0068412E">
      <w:r>
        <w:separator/>
      </w:r>
    </w:p>
  </w:footnote>
  <w:footnote w:type="continuationSeparator" w:id="1">
    <w:p w:rsidR="0068412E" w:rsidRDefault="0068412E">
      <w:r>
        <w:continuationSeparator/>
      </w:r>
    </w:p>
  </w:footnote>
  <w:footnote w:id="2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0A7AB7" w:rsidRDefault="000A7AB7" w:rsidP="00F027FA">
      <w:pPr>
        <w:pStyle w:val="Textpoznpodarou"/>
      </w:pPr>
      <w:r>
        <w:rPr>
          <w:rStyle w:val="Znakapoznpodarou"/>
        </w:rPr>
        <w:footnoteRef/>
      </w:r>
      <w:r>
        <w:t xml:space="preserve"> Definice programovacího jazyka: </w:t>
      </w:r>
      <w:hyperlink r:id="rId2" w:history="1">
        <w:r w:rsidRPr="00864AAE">
          <w:rPr>
            <w:rStyle w:val="Hypertextovodkaz"/>
          </w:rPr>
          <w:t>https://en.wikipedia.org/wiki/Programming_language</w:t>
        </w:r>
      </w:hyperlink>
    </w:p>
  </w:footnote>
  <w:footnote w:id="4">
    <w:p w:rsidR="000A7AB7" w:rsidRDefault="000A7AB7" w:rsidP="007D76AD">
      <w:pPr>
        <w:pStyle w:val="Textpoznpodarou"/>
        <w:ind w:left="567" w:firstLine="0"/>
        <w:jc w:val="left"/>
      </w:pPr>
      <w:r>
        <w:rPr>
          <w:rStyle w:val="Znakapoznpodarou"/>
        </w:rPr>
        <w:footnoteRef/>
      </w:r>
      <w:r>
        <w:t xml:space="preserve"> Guido van Rossum:</w:t>
      </w:r>
    </w:p>
    <w:p w:rsidR="000A7AB7" w:rsidRDefault="000A7AB7" w:rsidP="00CF106C">
      <w:pPr>
        <w:pStyle w:val="Textpoznpodarou"/>
        <w:ind w:firstLine="0"/>
        <w:jc w:val="left"/>
      </w:pPr>
      <w:hyperlink r:id="rId3" w:history="1">
        <w:r w:rsidRPr="00864AAE">
          <w:rPr>
            <w:rStyle w:val="Hypertextovodkaz"/>
          </w:rPr>
          <w:t>https://en.wikipedia.org/wiki/Guido_van_Rossum</w:t>
        </w:r>
      </w:hyperlink>
    </w:p>
  </w:footnote>
  <w:footnote w:id="5">
    <w:p w:rsidR="000A7AB7" w:rsidRDefault="000A7AB7" w:rsidP="00CF106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Další informace o CWI: </w:t>
      </w:r>
      <w:hyperlink r:id="rId4" w:history="1">
        <w:r w:rsidRPr="00864AAE">
          <w:rPr>
            <w:rStyle w:val="Hypertextovodkaz"/>
          </w:rPr>
          <w:t>https://en.wikipedia.org/wiki/Centrum_Wiskunde_%26_Informatica</w:t>
        </w:r>
      </w:hyperlink>
    </w:p>
  </w:footnote>
  <w:footnote w:id="6">
    <w:p w:rsidR="000A7AB7" w:rsidRDefault="000A7AB7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Televizní seriál Monty Pythonův létající cirkus -</w:t>
      </w:r>
      <w:hyperlink r:id="rId5" w:history="1">
        <w:r w:rsidRPr="00864AAE">
          <w:rPr>
            <w:rStyle w:val="Hypertextovodkaz"/>
          </w:rPr>
          <w:t>https://en.wikipedia.org/wiki/Monty_Python%27s_Flying_Circus</w:t>
        </w:r>
      </w:hyperlink>
    </w:p>
  </w:footnote>
  <w:footnote w:id="7">
    <w:p w:rsidR="000A7AB7" w:rsidRDefault="000A7AB7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Tutoriál na lambdu - </w:t>
      </w:r>
      <w:hyperlink r:id="rId7" w:history="1">
        <w:r w:rsidRPr="00864AAE">
          <w:rPr>
            <w:rStyle w:val="Hypertextovodkaz"/>
          </w:rPr>
          <w:t>https://www.w3schools.com/python/python_lambda.asp</w:t>
        </w:r>
      </w:hyperlink>
    </w:p>
  </w:footnote>
  <w:footnote w:id="9">
    <w:p w:rsidR="000A7AB7" w:rsidRDefault="000A7AB7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(functoru)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0A7AB7" w:rsidRDefault="000A7AB7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0A7AB7" w:rsidRDefault="000A7AB7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analizování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Definice vyšších funkcí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CRNI - </w:t>
      </w:r>
      <w:hyperlink r:id="rId12" w:history="1">
        <w:r w:rsidRPr="00864AAE">
          <w:rPr>
            <w:rStyle w:val="Hypertextovodkaz"/>
          </w:rPr>
          <w:t>https://en.wikipedia.org/wiki/Corporation_for_National_Research_Initiatives</w:t>
        </w:r>
      </w:hyperlink>
    </w:p>
  </w:footnote>
  <w:footnote w:id="14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Pojmenovatelné parametry - </w:t>
      </w:r>
      <w:hyperlink r:id="rId13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5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4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6">
    <w:p w:rsidR="000A7AB7" w:rsidRDefault="000A7AB7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5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7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Definice seznamu - </w:t>
      </w:r>
      <w:hyperlink r:id="rId16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18">
    <w:p w:rsidR="000A7AB7" w:rsidRDefault="000A7AB7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 - </w:t>
      </w:r>
      <w:hyperlink r:id="rId17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9">
    <w:p w:rsidR="000A7AB7" w:rsidRDefault="000A7AB7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zmražení kódu - </w:t>
      </w:r>
      <w:hyperlink r:id="rId18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20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9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21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Wiki WxPythonu - </w:t>
      </w:r>
      <w:hyperlink r:id="rId20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2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Definice GUI - </w:t>
      </w:r>
      <w:hyperlink r:id="rId21" w:history="1">
        <w:r w:rsidRPr="00864AAE">
          <w:rPr>
            <w:rStyle w:val="Hypertextovodkaz"/>
          </w:rPr>
          <w:t>https://en.wikipedia.org/wiki/Graphical_user_interface</w:t>
        </w:r>
      </w:hyperlink>
    </w:p>
  </w:footnote>
  <w:footnote w:id="23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Programovací jazyk C++ - </w:t>
      </w:r>
      <w:hyperlink r:id="rId22" w:history="1">
        <w:r w:rsidRPr="00864AAE">
          <w:rPr>
            <w:rStyle w:val="Hypertextovodkaz"/>
          </w:rPr>
          <w:t>https://en.wikipedia.org/wiki/C%2B%2B</w:t>
        </w:r>
      </w:hyperlink>
    </w:p>
  </w:footnote>
  <w:footnote w:id="24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Robin Dunn - </w:t>
      </w:r>
      <w:hyperlink r:id="rId23" w:history="1">
        <w:r w:rsidRPr="00864AAE">
          <w:rPr>
            <w:rStyle w:val="Hypertextovodkaz"/>
          </w:rPr>
          <w:t>https://wiki.wxpython.org/RobinDunn</w:t>
        </w:r>
      </w:hyperlink>
    </w:p>
  </w:footnote>
  <w:footnote w:id="25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Nástroj SWIG - </w:t>
      </w:r>
      <w:hyperlink r:id="rId24" w:history="1">
        <w:r w:rsidRPr="00864AAE">
          <w:rPr>
            <w:rStyle w:val="Hypertextovodkaz"/>
          </w:rPr>
          <w:t>https://cs.qaz.wiki/wiki/SWIG</w:t>
        </w:r>
      </w:hyperlink>
    </w:p>
  </w:footnote>
  <w:footnote w:id="26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Programovací jazyk C - </w:t>
      </w:r>
      <w:hyperlink r:id="rId25" w:history="1">
        <w:r w:rsidRPr="00864AAE">
          <w:rPr>
            <w:rStyle w:val="Hypertextovodkaz"/>
          </w:rPr>
          <w:t>https://en.wikipedia.org/wiki/C_(programming_language)</w:t>
        </w:r>
      </w:hyperlink>
    </w:p>
  </w:footnote>
  <w:footnote w:id="27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Wiki WxWidgets - </w:t>
      </w:r>
      <w:hyperlink r:id="rId26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8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Definice softwaru - </w:t>
      </w:r>
      <w:hyperlink r:id="rId27" w:history="1">
        <w:r w:rsidRPr="00864AAE">
          <w:rPr>
            <w:rStyle w:val="Hypertextovodkaz"/>
          </w:rPr>
          <w:t>https://cs.wikipedia.org/wiki/Software</w:t>
        </w:r>
      </w:hyperlink>
    </w:p>
  </w:footnote>
  <w:footnote w:id="29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WxWidgets licence - </w:t>
      </w:r>
      <w:hyperlink r:id="rId28" w:anchor="License" w:history="1">
        <w:r w:rsidRPr="00864AAE">
          <w:rPr>
            <w:rStyle w:val="Hypertextovodkaz"/>
          </w:rPr>
          <w:t>https://en.wikipedia.org/wiki/WxWidgets#License</w:t>
        </w:r>
      </w:hyperlink>
    </w:p>
  </w:footnote>
  <w:footnote w:id="30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Julian Smart - </w:t>
      </w:r>
      <w:hyperlink r:id="rId29" w:history="1">
        <w:r w:rsidRPr="00864AAE">
          <w:rPr>
            <w:rStyle w:val="Hypertextovodkaz"/>
          </w:rPr>
          <w:t>http://www.anthemion.co.uk/julian.htm</w:t>
        </w:r>
      </w:hyperlink>
    </w:p>
  </w:footnote>
  <w:footnote w:id="31">
    <w:p w:rsidR="000A7AB7" w:rsidRDefault="000A7AB7" w:rsidP="00AE1EF4">
      <w:pPr>
        <w:pStyle w:val="Textpoznpodarou"/>
      </w:pPr>
      <w:r>
        <w:rPr>
          <w:rStyle w:val="Znakapoznpodarou"/>
        </w:rPr>
        <w:footnoteRef/>
      </w:r>
      <w:r>
        <w:t xml:space="preserve"> Edinburská Univerzita - </w:t>
      </w:r>
      <w:hyperlink r:id="rId30" w:history="1">
        <w:r w:rsidRPr="00864AAE">
          <w:rPr>
            <w:rStyle w:val="Hypertextovodkaz"/>
          </w:rPr>
          <w:t>https://en.wikipedia.org/wiki/University_of_Edinburgh</w:t>
        </w:r>
      </w:hyperlink>
    </w:p>
  </w:footnote>
  <w:footnote w:id="32">
    <w:p w:rsidR="00D2061B" w:rsidRDefault="00D2061B">
      <w:pPr>
        <w:pStyle w:val="Textpoznpodarou"/>
      </w:pPr>
      <w:r>
        <w:rPr>
          <w:rStyle w:val="Znakapoznpodarou"/>
        </w:rPr>
        <w:footnoteRef/>
      </w:r>
      <w:r>
        <w:t xml:space="preserve"> WxGlade - </w:t>
      </w:r>
      <w:hyperlink r:id="rId31" w:history="1">
        <w:r w:rsidRPr="00331405">
          <w:rPr>
            <w:rStyle w:val="Hypertextovodkaz"/>
          </w:rPr>
          <w:t>http://wxglade.sourceforge.net/</w:t>
        </w:r>
      </w:hyperlink>
    </w:p>
  </w:footnote>
  <w:footnote w:id="33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Typ souboru Markdown - </w:t>
      </w:r>
      <w:hyperlink r:id="rId32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34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Typ souboru JSON - </w:t>
      </w:r>
      <w:hyperlink r:id="rId33" w:history="1">
        <w:r w:rsidRPr="00864AAE">
          <w:rPr>
            <w:rStyle w:val="Hypertextovodkaz"/>
          </w:rPr>
          <w:t>https://en.wikipedia.org/wiki/JSON</w:t>
        </w:r>
      </w:hyperlink>
    </w:p>
  </w:footnote>
  <w:footnote w:id="35">
    <w:p w:rsidR="000A7AB7" w:rsidRDefault="000A7AB7" w:rsidP="00AE1EF4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Seznam programovacích jazyků - </w:t>
      </w:r>
      <w:hyperlink r:id="rId34" w:history="1">
        <w:r w:rsidRPr="00864AAE">
          <w:rPr>
            <w:rStyle w:val="Hypertextovodkaz"/>
          </w:rPr>
          <w:t>https://jupyter4edu.github.io/jupyter-edu-book/jupyter.html</w:t>
        </w:r>
      </w:hyperlink>
    </w:p>
  </w:footnote>
  <w:footnote w:id="36">
    <w:p w:rsidR="000A7AB7" w:rsidRDefault="000A7AB7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Wiki GitHubu - </w:t>
      </w:r>
      <w:hyperlink r:id="rId35" w:history="1">
        <w:r w:rsidRPr="00864AAE">
          <w:rPr>
            <w:rStyle w:val="Hypertextovodkaz"/>
          </w:rPr>
          <w:t>https://en.wikipedia.org/wiki/GitHub</w:t>
        </w:r>
      </w:hyperlink>
      <w:r>
        <w:t xml:space="preserve"> (dále v GitHub kapitole a praktické části)</w:t>
      </w:r>
    </w:p>
  </w:footnote>
  <w:footnote w:id="37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Wiki Projektu Jupyter - </w:t>
      </w:r>
      <w:hyperlink r:id="rId36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38">
    <w:p w:rsidR="000A7AB7" w:rsidRDefault="000A7AB7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Fernando Pérez - </w:t>
      </w:r>
      <w:hyperlink r:id="rId37" w:history="1">
        <w:r w:rsidRPr="00864AAE">
          <w:rPr>
            <w:rStyle w:val="Hypertextovodkaz"/>
          </w:rPr>
          <w:t>https://en.wikipedia.org/wiki/Fernando_P%C3%A9rez_%28software_developer%29</w:t>
        </w:r>
      </w:hyperlink>
    </w:p>
  </w:footnote>
  <w:footnote w:id="39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Wiki IPythonu - </w:t>
      </w:r>
      <w:hyperlink r:id="rId38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40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Příkazový řádek - </w:t>
      </w:r>
      <w:hyperlink r:id="rId39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41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Definice multimédií - </w:t>
      </w:r>
      <w:hyperlink r:id="rId40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42">
    <w:p w:rsidR="000A7AB7" w:rsidRDefault="000A7AB7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41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43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Paralelní výpočty - </w:t>
      </w:r>
      <w:hyperlink r:id="rId42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44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Rozhraní poznámkového bloku - </w:t>
      </w:r>
      <w:hyperlink r:id="rId43" w:history="1">
        <w:r w:rsidRPr="00864AAE">
          <w:rPr>
            <w:rStyle w:val="Hypertextovodkaz"/>
          </w:rPr>
          <w:t>https://en.wikipedia.org/wiki/Notebook_interface</w:t>
        </w:r>
      </w:hyperlink>
    </w:p>
  </w:footnote>
  <w:footnote w:id="45">
    <w:p w:rsidR="000A7AB7" w:rsidRDefault="000A7AB7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- </w:t>
      </w:r>
      <w:hyperlink r:id="rId44" w:history="1">
        <w:r w:rsidRPr="00864AAE">
          <w:rPr>
            <w:rStyle w:val="Hypertextovodkaz"/>
          </w:rPr>
          <w:t>https://en.wikipedia.org/wiki/URL</w:t>
        </w:r>
      </w:hyperlink>
    </w:p>
  </w:footnote>
  <w:footnote w:id="46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45" w:history="1">
        <w:r w:rsidRPr="00864AAE">
          <w:rPr>
            <w:rStyle w:val="Hypertextovodkaz"/>
          </w:rPr>
          <w:t>https://en.wikipedia.org/wiki/HTML</w:t>
        </w:r>
      </w:hyperlink>
    </w:p>
  </w:footnote>
  <w:footnote w:id="47">
    <w:p w:rsidR="000A7AB7" w:rsidRDefault="000A7AB7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46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48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Vývoj softwaru - </w:t>
      </w:r>
      <w:hyperlink r:id="rId47" w:history="1">
        <w:r w:rsidRPr="00864AAE">
          <w:rPr>
            <w:rStyle w:val="Hypertextovodkaz"/>
          </w:rPr>
          <w:t>https://en.wikipedia.org/wiki/Software_development</w:t>
        </w:r>
      </w:hyperlink>
    </w:p>
  </w:footnote>
  <w:footnote w:id="49">
    <w:p w:rsidR="000A7AB7" w:rsidRDefault="000A7AB7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48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50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Repositář - </w:t>
      </w:r>
      <w:hyperlink r:id="rId49" w:history="1">
        <w:r w:rsidRPr="00864AAE">
          <w:rPr>
            <w:rStyle w:val="Hypertextovodkaz"/>
          </w:rPr>
          <w:t>https://en.wikipedia.org/wiki/Repository_%28version_control%29</w:t>
        </w:r>
      </w:hyperlink>
    </w:p>
  </w:footnote>
  <w:footnote w:id="51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Počet uživatelů - </w:t>
      </w:r>
      <w:hyperlink r:id="rId50" w:history="1">
        <w:r w:rsidRPr="00864AAE">
          <w:rPr>
            <w:rStyle w:val="Hypertextovodkaz"/>
          </w:rPr>
          <w:t>https://github.com/search?q=type:user&amp;type=Users</w:t>
        </w:r>
      </w:hyperlink>
    </w:p>
  </w:footnote>
  <w:footnote w:id="52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Počet úložišť - </w:t>
      </w:r>
      <w:hyperlink r:id="rId51" w:history="1">
        <w:r w:rsidRPr="00864AAE">
          <w:rPr>
            <w:rStyle w:val="Hypertextovodkaz"/>
          </w:rPr>
          <w:t>https://github.com/search</w:t>
        </w:r>
      </w:hyperlink>
    </w:p>
  </w:footnote>
  <w:footnote w:id="53">
    <w:p w:rsidR="000A7AB7" w:rsidRDefault="000A7AB7" w:rsidP="009C7AEC">
      <w:pPr>
        <w:pStyle w:val="Textpoznpodarou"/>
      </w:pPr>
      <w:r>
        <w:rPr>
          <w:rStyle w:val="Znakapoznpodarou"/>
        </w:rPr>
        <w:footnoteRef/>
      </w:r>
      <w:r>
        <w:t xml:space="preserve"> Wiki Gitu - </w:t>
      </w:r>
      <w:hyperlink r:id="rId52" w:history="1">
        <w:r w:rsidRPr="00864AAE">
          <w:rPr>
            <w:rStyle w:val="Hypertextovodkaz"/>
          </w:rPr>
          <w:t>https://en.wikipedia.org/wiki/Git</w:t>
        </w:r>
      </w:hyperlink>
    </w:p>
  </w:footnote>
  <w:footnote w:id="54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Integrita (jednotvárnost) dat - </w:t>
      </w:r>
      <w:hyperlink r:id="rId53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55">
    <w:p w:rsidR="000A7AB7" w:rsidRDefault="000A7AB7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54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56">
    <w:p w:rsidR="000A7AB7" w:rsidRDefault="000A7AB7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imperativních paradigmat  - </w:t>
      </w:r>
      <w:hyperlink r:id="rId55" w:history="1">
        <w:r w:rsidRPr="00864AAE">
          <w:rPr>
            <w:rStyle w:val="Hypertextovodkaz"/>
          </w:rPr>
          <w:t>https://en.wikipedia.org/wiki/Imperative_programming</w:t>
        </w:r>
      </w:hyperlink>
    </w:p>
  </w:footnote>
  <w:footnote w:id="57">
    <w:p w:rsidR="000A7AB7" w:rsidRDefault="000A7AB7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procedurálního programování - </w:t>
      </w:r>
      <w:hyperlink r:id="rId56" w:history="1">
        <w:r w:rsidRPr="00864AAE">
          <w:rPr>
            <w:rStyle w:val="Hypertextovodkaz"/>
          </w:rPr>
          <w:t>https://en.wikipedia.org/wiki/Procedural_programming</w:t>
        </w:r>
      </w:hyperlink>
    </w:p>
  </w:footnote>
  <w:footnote w:id="58">
    <w:p w:rsidR="000A7AB7" w:rsidRDefault="000A7AB7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deklarativních paradigmat -  </w:t>
      </w:r>
      <w:hyperlink r:id="rId57" w:history="1">
        <w:r w:rsidRPr="00864AAE">
          <w:rPr>
            <w:rStyle w:val="Hypertextovodkaz"/>
          </w:rPr>
          <w:t>https://en.wikipedia.org/wiki/Declarative_programming</w:t>
        </w:r>
      </w:hyperlink>
    </w:p>
  </w:footnote>
  <w:footnote w:id="59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Funkcionální programování - </w:t>
      </w:r>
      <w:hyperlink r:id="rId58" w:history="1">
        <w:r w:rsidRPr="00864AAE">
          <w:rPr>
            <w:rStyle w:val="Hypertextovodkaz"/>
          </w:rPr>
          <w:t>https://en.wikipedia.org/wiki/Functional_programming</w:t>
        </w:r>
      </w:hyperlink>
    </w:p>
  </w:footnote>
  <w:footnote w:id="60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Logické programování - </w:t>
      </w:r>
      <w:hyperlink r:id="rId59" w:history="1">
        <w:r w:rsidRPr="00864AAE">
          <w:rPr>
            <w:rStyle w:val="Hypertextovodkaz"/>
          </w:rPr>
          <w:t>https://en.wikipedia.org/wiki/Logic_programming</w:t>
        </w:r>
      </w:hyperlink>
    </w:p>
  </w:footnote>
  <w:footnote w:id="61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Matematické programování - </w:t>
      </w:r>
      <w:hyperlink r:id="rId60" w:history="1">
        <w:r w:rsidRPr="00864AAE">
          <w:rPr>
            <w:rStyle w:val="Hypertextovodkaz"/>
          </w:rPr>
          <w:t>https://en.wikipedia.org/wiki/Mathematical_optimization</w:t>
        </w:r>
      </w:hyperlink>
    </w:p>
  </w:footnote>
  <w:footnote w:id="62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Wiki OOP - </w:t>
      </w:r>
      <w:hyperlink r:id="rId61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63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Definice dat - </w:t>
      </w:r>
      <w:hyperlink r:id="rId62" w:history="1">
        <w:r w:rsidRPr="00864AAE">
          <w:rPr>
            <w:rStyle w:val="Hypertextovodkaz"/>
          </w:rPr>
          <w:t>https://en.wikipedia.org/wiki/Data_type</w:t>
        </w:r>
      </w:hyperlink>
    </w:p>
  </w:footnote>
  <w:footnote w:id="64">
    <w:p w:rsidR="000A7AB7" w:rsidRDefault="000A7AB7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funkce/metody - </w:t>
      </w:r>
      <w:hyperlink r:id="rId63" w:history="1">
        <w:r w:rsidRPr="00864AAE">
          <w:rPr>
            <w:rStyle w:val="Hypertextovodkaz"/>
          </w:rPr>
          <w:t>https://en.wikipedia.org/wiki/Method_%28computer_programming%29</w:t>
        </w:r>
      </w:hyperlink>
    </w:p>
  </w:footnote>
  <w:footnote w:id="65">
    <w:p w:rsidR="000A7AB7" w:rsidRDefault="000A7AB7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Programování založené na třídách - </w:t>
      </w:r>
      <w:hyperlink r:id="rId64" w:history="1">
        <w:r w:rsidRPr="00864AAE">
          <w:rPr>
            <w:rStyle w:val="Hypertextovodkaz"/>
          </w:rPr>
          <w:t>https://en.wikipedia.org/wiki/Class-based_programming</w:t>
        </w:r>
      </w:hyperlink>
    </w:p>
  </w:footnote>
  <w:footnote w:id="66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Definice třídy - </w:t>
      </w:r>
      <w:hyperlink r:id="rId65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67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Instance třídy - </w:t>
      </w:r>
      <w:hyperlink r:id="rId66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68">
    <w:p w:rsidR="000A7AB7" w:rsidRDefault="000A7AB7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Programovací jazyk Java - </w:t>
      </w:r>
      <w:hyperlink r:id="rId67" w:history="1">
        <w:r w:rsidRPr="00864AAE">
          <w:rPr>
            <w:rStyle w:val="Hypertextovodkaz"/>
          </w:rPr>
          <w:t>https://en.wikipedia.org/wiki/Java_(programming_language)</w:t>
        </w:r>
      </w:hyperlink>
    </w:p>
  </w:footnote>
  <w:footnote w:id="69">
    <w:p w:rsidR="000A7AB7" w:rsidRDefault="000A7AB7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 funkcí mezi třídami (objekty) - </w:t>
      </w:r>
      <w:hyperlink r:id="rId68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70">
    <w:p w:rsidR="000A7AB7" w:rsidRDefault="000A7AB7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69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71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70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72">
    <w:p w:rsidR="000A7AB7" w:rsidRDefault="000A7AB7" w:rsidP="0093768D">
      <w:pPr>
        <w:pStyle w:val="Textpoznpodarou"/>
      </w:pPr>
      <w:r>
        <w:rPr>
          <w:rStyle w:val="Znakapoznpodarou"/>
        </w:rPr>
        <w:footnoteRef/>
      </w:r>
      <w:r>
        <w:t xml:space="preserve"> Python verze 3.8.6 - </w:t>
      </w:r>
      <w:hyperlink r:id="rId71" w:history="1">
        <w:r w:rsidRPr="00304DC2">
          <w:rPr>
            <w:rStyle w:val="Hypertextovodkaz"/>
          </w:rPr>
          <w:t>https://www.python.org/downloads/release/python-386/</w:t>
        </w:r>
      </w:hyperlink>
    </w:p>
  </w:footnote>
  <w:footnote w:id="73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Python verze 3.7.9 - </w:t>
      </w:r>
      <w:hyperlink r:id="rId72" w:history="1">
        <w:r w:rsidRPr="00304DC2">
          <w:rPr>
            <w:rStyle w:val="Hypertextovodkaz"/>
          </w:rPr>
          <w:t>https://www.python.org/downloads/release/python-379/</w:t>
        </w:r>
      </w:hyperlink>
    </w:p>
  </w:footnote>
  <w:footnote w:id="74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Python verze 3.9.0 - </w:t>
      </w:r>
      <w:hyperlink r:id="rId73" w:history="1">
        <w:r w:rsidRPr="00304DC2">
          <w:rPr>
            <w:rStyle w:val="Hypertextovodkaz"/>
          </w:rPr>
          <w:t>https://www.python.org/downloads/release/python-390/</w:t>
        </w:r>
      </w:hyperlink>
    </w:p>
  </w:footnote>
  <w:footnote w:id="75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74" w:history="1">
        <w:r w:rsidRPr="00304DC2">
          <w:rPr>
            <w:rStyle w:val="Hypertextovodkaz"/>
          </w:rPr>
          <w:t>https://atom.io/</w:t>
        </w:r>
      </w:hyperlink>
    </w:p>
  </w:footnote>
  <w:footnote w:id="76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75" w:history="1">
        <w:r w:rsidRPr="00304DC2">
          <w:rPr>
            <w:rStyle w:val="Hypertextovodkaz"/>
          </w:rPr>
          <w:t>https://code.visualstudio.com/</w:t>
        </w:r>
      </w:hyperlink>
    </w:p>
  </w:footnote>
  <w:footnote w:id="77">
    <w:p w:rsidR="000A7AB7" w:rsidRDefault="000A7AB7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76" w:history="1">
        <w:r w:rsidRPr="00304DC2">
          <w:rPr>
            <w:rStyle w:val="Hypertextovodkaz"/>
          </w:rPr>
          <w:t>https://desktop.github.com/</w:t>
        </w:r>
      </w:hyperlink>
    </w:p>
  </w:footnote>
  <w:footnote w:id="78">
    <w:p w:rsidR="000A7AB7" w:rsidRDefault="000A7AB7" w:rsidP="00A54158">
      <w:pPr>
        <w:pStyle w:val="Textpoznpodarou"/>
      </w:pPr>
      <w:r>
        <w:rPr>
          <w:rStyle w:val="Znakapoznpodarou"/>
        </w:rPr>
        <w:footnoteRef/>
      </w:r>
      <w:r>
        <w:t xml:space="preserve"> Hex barvy - </w:t>
      </w:r>
      <w:hyperlink r:id="rId77" w:anchor="Hex_triplet" w:history="1">
        <w:r w:rsidRPr="00C07EAD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7AB7" w:rsidRDefault="000A7AB7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7"/>
  </w:num>
  <w:num w:numId="8">
    <w:abstractNumId w:val="3"/>
  </w:num>
  <w:num w:numId="9">
    <w:abstractNumId w:val="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22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8E9"/>
    <w:rsid w:val="000B5C59"/>
    <w:rsid w:val="000B60BB"/>
    <w:rsid w:val="000C0043"/>
    <w:rsid w:val="000C2728"/>
    <w:rsid w:val="000C2CBF"/>
    <w:rsid w:val="000C53F1"/>
    <w:rsid w:val="000C6E19"/>
    <w:rsid w:val="000C7469"/>
    <w:rsid w:val="000D1471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39B4"/>
    <w:rsid w:val="0010551A"/>
    <w:rsid w:val="00110430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C32"/>
    <w:rsid w:val="00152F74"/>
    <w:rsid w:val="00155F76"/>
    <w:rsid w:val="0016198B"/>
    <w:rsid w:val="001670BE"/>
    <w:rsid w:val="00167996"/>
    <w:rsid w:val="0017018B"/>
    <w:rsid w:val="0017334C"/>
    <w:rsid w:val="001747F9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488E"/>
    <w:rsid w:val="001A5B3D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1066A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805E2"/>
    <w:rsid w:val="00380B09"/>
    <w:rsid w:val="0038511D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534B"/>
    <w:rsid w:val="003B66BB"/>
    <w:rsid w:val="003D04A1"/>
    <w:rsid w:val="003D0622"/>
    <w:rsid w:val="003D1791"/>
    <w:rsid w:val="003D190C"/>
    <w:rsid w:val="003D2EF2"/>
    <w:rsid w:val="003D3AB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594"/>
    <w:rsid w:val="004107D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1011"/>
    <w:rsid w:val="0056322B"/>
    <w:rsid w:val="00563F3B"/>
    <w:rsid w:val="005661E9"/>
    <w:rsid w:val="00571F59"/>
    <w:rsid w:val="00576CC1"/>
    <w:rsid w:val="005771B5"/>
    <w:rsid w:val="00577A6B"/>
    <w:rsid w:val="00577B7C"/>
    <w:rsid w:val="00591D47"/>
    <w:rsid w:val="005935E7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686F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1A8A"/>
    <w:rsid w:val="00622169"/>
    <w:rsid w:val="00623262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E34"/>
    <w:rsid w:val="00675204"/>
    <w:rsid w:val="00677322"/>
    <w:rsid w:val="0068412E"/>
    <w:rsid w:val="00684D0B"/>
    <w:rsid w:val="00687275"/>
    <w:rsid w:val="006902C7"/>
    <w:rsid w:val="00694DAB"/>
    <w:rsid w:val="00697998"/>
    <w:rsid w:val="006B19AE"/>
    <w:rsid w:val="006B2B6F"/>
    <w:rsid w:val="006B42B5"/>
    <w:rsid w:val="006C09EE"/>
    <w:rsid w:val="006C1A65"/>
    <w:rsid w:val="006C1E15"/>
    <w:rsid w:val="006C26BB"/>
    <w:rsid w:val="006D1DE5"/>
    <w:rsid w:val="006D5618"/>
    <w:rsid w:val="006D5DDE"/>
    <w:rsid w:val="006E18DD"/>
    <w:rsid w:val="006E3CFA"/>
    <w:rsid w:val="006E46E5"/>
    <w:rsid w:val="006F1688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7955"/>
    <w:rsid w:val="00787BDD"/>
    <w:rsid w:val="00790F38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07F9"/>
    <w:rsid w:val="007C5A6F"/>
    <w:rsid w:val="007C5F05"/>
    <w:rsid w:val="007C615A"/>
    <w:rsid w:val="007D0049"/>
    <w:rsid w:val="007D1BF2"/>
    <w:rsid w:val="007D408F"/>
    <w:rsid w:val="007D4538"/>
    <w:rsid w:val="007D76AD"/>
    <w:rsid w:val="007D7DD9"/>
    <w:rsid w:val="007E0699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4FC3"/>
    <w:rsid w:val="008253F8"/>
    <w:rsid w:val="0083082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DCD"/>
    <w:rsid w:val="00914E77"/>
    <w:rsid w:val="009209E4"/>
    <w:rsid w:val="00921896"/>
    <w:rsid w:val="0092378A"/>
    <w:rsid w:val="00930CDA"/>
    <w:rsid w:val="0093314A"/>
    <w:rsid w:val="0093591A"/>
    <w:rsid w:val="0093768D"/>
    <w:rsid w:val="009540DB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A0C28"/>
    <w:rsid w:val="009A1143"/>
    <w:rsid w:val="009A2C00"/>
    <w:rsid w:val="009A3447"/>
    <w:rsid w:val="009A63E3"/>
    <w:rsid w:val="009C55BF"/>
    <w:rsid w:val="009C7AEC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9F6EF2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30AE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54C"/>
    <w:rsid w:val="00B45A8B"/>
    <w:rsid w:val="00B45DD1"/>
    <w:rsid w:val="00B529B0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96E02"/>
    <w:rsid w:val="00C979BB"/>
    <w:rsid w:val="00CC15AD"/>
    <w:rsid w:val="00CC3392"/>
    <w:rsid w:val="00CC3DF5"/>
    <w:rsid w:val="00CC715D"/>
    <w:rsid w:val="00CD4282"/>
    <w:rsid w:val="00CD75CC"/>
    <w:rsid w:val="00CD7844"/>
    <w:rsid w:val="00CE166B"/>
    <w:rsid w:val="00CE2802"/>
    <w:rsid w:val="00CE410F"/>
    <w:rsid w:val="00CE498C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70F8"/>
    <w:rsid w:val="00D2061B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F2E04"/>
    <w:rsid w:val="00DF579E"/>
    <w:rsid w:val="00DF67C0"/>
    <w:rsid w:val="00E0423D"/>
    <w:rsid w:val="00E05AEF"/>
    <w:rsid w:val="00E06FB6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4233B"/>
    <w:rsid w:val="00E426DD"/>
    <w:rsid w:val="00E43C71"/>
    <w:rsid w:val="00E45768"/>
    <w:rsid w:val="00E45EE1"/>
    <w:rsid w:val="00E51B7A"/>
    <w:rsid w:val="00E52D36"/>
    <w:rsid w:val="00E53B74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27FA"/>
    <w:rsid w:val="00F05614"/>
    <w:rsid w:val="00F056C8"/>
    <w:rsid w:val="00F079D7"/>
    <w:rsid w:val="00F11508"/>
    <w:rsid w:val="00F124ED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7716"/>
    <w:rsid w:val="00F70C43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22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nbviewer.jupyter.org/github/Feeeeeeeeeela/WxTutorial/blob/master/01%20OOP%20Teorie.ipynb" TargetMode="External"/><Relationship Id="rId39" Type="http://schemas.openxmlformats.org/officeDocument/2006/relationships/image" Target="media/image9.png"/><Relationship Id="rId21" Type="http://schemas.openxmlformats.org/officeDocument/2006/relationships/image" Target="media/image7.png"/><Relationship Id="rId34" Type="http://schemas.openxmlformats.org/officeDocument/2006/relationships/hyperlink" Target="https://nbviewer.jupyter.org/github/Feeeeeeeeeela/WxTutorial/blob/master/09%20T%C5%99%C3%ADda%20wx.App.ipynb" TargetMode="External"/><Relationship Id="rId42" Type="http://schemas.openxmlformats.org/officeDocument/2006/relationships/hyperlink" Target="https://nbviewer.jupyter.org/github/Feeeeeeeeeela/WxTutorial/blob/master/p%C5%99%20Pr%C3%A1ce%20s%20v%C3%ADce%20panely.ipynb" TargetMode="External"/><Relationship Id="rId47" Type="http://schemas.openxmlformats.org/officeDocument/2006/relationships/hyperlink" Target="https://nbviewer.jupyter.org/github/Feeeeeeeeeela/WxTutorial/blob/master/Z%C3%A1kladn%C3%AD%20widgety.ipynb" TargetMode="External"/><Relationship Id="rId50" Type="http://schemas.openxmlformats.org/officeDocument/2006/relationships/hyperlink" Target="https://wxpython.org/Phoenix/docs/html/index.html" TargetMode="External"/><Relationship Id="rId55" Type="http://schemas.openxmlformats.org/officeDocument/2006/relationships/hyperlink" Target="https://stackoverflow.com/" TargetMode="External"/><Relationship Id="rId63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nf.upol.cz/downloads/ruzne/LPproSS.pdf" TargetMode="External"/><Relationship Id="rId29" Type="http://schemas.openxmlformats.org/officeDocument/2006/relationships/hyperlink" Target="https://nbviewer.jupyter.org/github/Feeeeeeeeeela/WxTutorial/blob/master/04%20P%C5%99eps%C3%A1n%C3%AD%20do%20OOP%20a%20StaticText.ipyn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WxPython.ipynb" TargetMode="External"/><Relationship Id="rId32" Type="http://schemas.openxmlformats.org/officeDocument/2006/relationships/hyperlink" Target="https://nbviewer.jupyter.org/github/Feeeeeeeeeela/WxTutorial/blob/master/07%20Vstupy%20pro%20u%C5%BEivatele.ipynb" TargetMode="External"/><Relationship Id="rId37" Type="http://schemas.openxmlformats.org/officeDocument/2006/relationships/hyperlink" Target="https://nbviewer.jupyter.org/github/Feeeeeeeeeela/WxTutorial/blob/master/p%C5%99%20Mix%C3%A9r%20barev.ipynb" TargetMode="External"/><Relationship Id="rId40" Type="http://schemas.openxmlformats.org/officeDocument/2006/relationships/hyperlink" Target="https://nbviewer.jupyter.org/github/Feeeeeeeeeela/WxTutorial/blob/master/p%C5%99%20Kalkula%C4%8Dka.ipynb" TargetMode="External"/><Relationship Id="rId45" Type="http://schemas.openxmlformats.org/officeDocument/2006/relationships/hyperlink" Target="https://nbviewer.jupyter.org/github/Feeeeeeeeeela/WxTutorial/blob/master/Z%C3%A1kladn%C3%AD%20widgety.ipynb" TargetMode="External"/><Relationship Id="rId53" Type="http://schemas.openxmlformats.org/officeDocument/2006/relationships/hyperlink" Target="https://www.youtube.com/watch?v=8v52QIP4L9Y" TargetMode="External"/><Relationship Id="rId58" Type="http://schemas.openxmlformats.org/officeDocument/2006/relationships/hyperlink" Target="file:///D:\a&#352;KOLA\maturitn&#237;%20pr&#225;ce\Dokumentace\DPM.docx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nbviewer.jupyter.org/" TargetMode="External"/><Relationship Id="rId23" Type="http://schemas.openxmlformats.org/officeDocument/2006/relationships/hyperlink" Target="https://nbviewer.jupyter.org/github/Feeeeeeeeeela/WxTutorial/blob/master/Main.ipynb" TargetMode="External"/><Relationship Id="rId28" Type="http://schemas.openxmlformats.org/officeDocument/2006/relationships/hyperlink" Target="https://nbviewer.jupyter.org/github/Feeeeeeeeeela/WxTutorial/blob/master/03%20Prvn%C3%AD%20aplikace.ipynb" TargetMode="External"/><Relationship Id="rId36" Type="http://schemas.openxmlformats.org/officeDocument/2006/relationships/hyperlink" Target="https://nbviewer.jupyter.org/github/Feeeeeeeeeela/WxTutorial/blob/master/p%C5%99%20Mix%C3%A9r%20barev.ipynb" TargetMode="External"/><Relationship Id="rId49" Type="http://schemas.openxmlformats.org/officeDocument/2006/relationships/hyperlink" Target="https://zetcode.com/wxpython/" TargetMode="External"/><Relationship Id="rId57" Type="http://schemas.openxmlformats.org/officeDocument/2006/relationships/hyperlink" Target="file:///D:\a&#352;KOLA\maturitn&#237;%20pr&#225;ce\Dokumentace\DPM.docx" TargetMode="External"/><Relationship Id="rId61" Type="http://schemas.openxmlformats.org/officeDocument/2006/relationships/hyperlink" Target="file:///D:\a&#352;KOLA\maturitn&#237;%20pr&#225;ce\Dokumentace\DPM.docx" TargetMode="External"/><Relationship Id="rId10" Type="http://schemas.openxmlformats.org/officeDocument/2006/relationships/hyperlink" Target="https://www.wxpython.org" TargetMode="External"/><Relationship Id="rId19" Type="http://schemas.openxmlformats.org/officeDocument/2006/relationships/hyperlink" Target="https://www.youtube.com/watch?v=Jt13s8RYAVg" TargetMode="External"/><Relationship Id="rId31" Type="http://schemas.openxmlformats.org/officeDocument/2006/relationships/hyperlink" Target="https://nbviewer.jupyter.org/github/Feeeeeeeeeela/WxTutorial/blob/master/06%20Tla%C4%8D%C3%ADtko.ipynb" TargetMode="External"/><Relationship Id="rId44" Type="http://schemas.openxmlformats.org/officeDocument/2006/relationships/hyperlink" Target="https://nbviewer.jupyter.org/github/Feeeeeeeeeela/WxTutorial/blob/master/wxGlade%20mix%C3%A9r%20barev.ipynb" TargetMode="External"/><Relationship Id="rId52" Type="http://schemas.openxmlformats.org/officeDocument/2006/relationships/hyperlink" Target="https://www.youtube.com/watch?v=cp1ZeMisTNo" TargetMode="External"/><Relationship Id="rId60" Type="http://schemas.openxmlformats.org/officeDocument/2006/relationships/hyperlink" Target="file:///D:\a&#352;KOLA\maturitn&#237;%20pr&#225;ce\Dokumentace\DPM.docx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nbviewer.jupyter.org/github/Feeeeeeeeeela/WxTutorial/blob/master/00%20Jupyter%20Notebook.ipynb" TargetMode="External"/><Relationship Id="rId27" Type="http://schemas.openxmlformats.org/officeDocument/2006/relationships/hyperlink" Target="https://nbviewer.jupyter.org/github/Feeeeeeeeeela/WxTutorial/blob/master/02%20OOP%20praxe.ipynb" TargetMode="External"/><Relationship Id="rId30" Type="http://schemas.openxmlformats.org/officeDocument/2006/relationships/hyperlink" Target="https://nbviewer.jupyter.org/github/Feeeeeeeeeela/WxTutorial/blob/master/05%20Velikost%20a%20pozice%20r%C3%A1mu.ipynb" TargetMode="External"/><Relationship Id="rId35" Type="http://schemas.openxmlformats.org/officeDocument/2006/relationships/hyperlink" Target="https://nbviewer.jupyter.org/github/Feeeeeeeeeela/WxTutorial/blob/master/10%20Sizery.ipynb" TargetMode="External"/><Relationship Id="rId43" Type="http://schemas.openxmlformats.org/officeDocument/2006/relationships/hyperlink" Target="https://nbviewer.jupyter.org/github/Feeeeeeeeeela/WxTutorial/blob/master/wxGlade%20Instalace%20a%20%C3%BAvod.ipynb" TargetMode="External"/><Relationship Id="rId48" Type="http://schemas.openxmlformats.org/officeDocument/2006/relationships/hyperlink" Target="https://wxpython.org/Phoenix/docs/html/gallery.html" TargetMode="External"/><Relationship Id="rId56" Type="http://schemas.openxmlformats.org/officeDocument/2006/relationships/hyperlink" Target="file:///D:\a&#352;KOLA\maturitn&#237;%20pr&#225;ce\Dokumentace\DPM.docx" TargetMode="External"/><Relationship Id="rId64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hyperlink" Target="https://www.youtube.com/channel/UCJbPGzawDH1njbqV-D5HqKw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nbviewer.jupyter.org/github/Feeeeeeeeeela/WxTutorial/blob/master/00%20Jupyter%20Notebook.ipynb" TargetMode="External"/><Relationship Id="rId33" Type="http://schemas.openxmlformats.org/officeDocument/2006/relationships/hyperlink" Target="https://nbviewer.jupyter.org/github/Feeeeeeeeeela/WxTutorial/blob/master/08%20Menubar.ipynb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0.png"/><Relationship Id="rId59" Type="http://schemas.openxmlformats.org/officeDocument/2006/relationships/hyperlink" Target="file:///D:\a&#352;KOLA\maturitn&#237;%20pr&#225;ce\Dokumentace\DPM.docx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s://nbviewer.jupyter.org/github/Feeeeeeeeeela/WxTutorial/blob/master/p%C5%99%20Kalkula%C4%8Dka.ipynb" TargetMode="External"/><Relationship Id="rId54" Type="http://schemas.openxmlformats.org/officeDocument/2006/relationships/hyperlink" Target="https://www.youtube.com/watch?v=2S4t8-GcGPc" TargetMode="External"/><Relationship Id="rId62" Type="http://schemas.openxmlformats.org/officeDocument/2006/relationships/hyperlink" Target="file:///D:\a&#352;KOLA\maturitn&#237;%20pr&#225;ce\Dokumentace\DPM.docx" TargetMode="Externa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med_parameter" TargetMode="External"/><Relationship Id="rId18" Type="http://schemas.openxmlformats.org/officeDocument/2006/relationships/hyperlink" Target="https://en.wikipedia.org/wiki/Freeze_%28software_engineering%29" TargetMode="External"/><Relationship Id="rId26" Type="http://schemas.openxmlformats.org/officeDocument/2006/relationships/hyperlink" Target="https://en.wikipedia.org/wiki/WxWidgets" TargetMode="External"/><Relationship Id="rId39" Type="http://schemas.openxmlformats.org/officeDocument/2006/relationships/hyperlink" Target="https://en.wikipedia.org/wiki/Shell_%28computing%29" TargetMode="External"/><Relationship Id="rId21" Type="http://schemas.openxmlformats.org/officeDocument/2006/relationships/hyperlink" Target="https://en.wikipedia.org/wiki/Graphical_user_interface" TargetMode="External"/><Relationship Id="rId34" Type="http://schemas.openxmlformats.org/officeDocument/2006/relationships/hyperlink" Target="https://jupyter4edu.github.io/jupyter-edu-book/jupyter.html" TargetMode="External"/><Relationship Id="rId42" Type="http://schemas.openxmlformats.org/officeDocument/2006/relationships/hyperlink" Target="https://en.wikipedia.org/wiki/Parallel_computing" TargetMode="External"/><Relationship Id="rId47" Type="http://schemas.openxmlformats.org/officeDocument/2006/relationships/hyperlink" Target="https://en.wikipedia.org/wiki/Software_development" TargetMode="External"/><Relationship Id="rId50" Type="http://schemas.openxmlformats.org/officeDocument/2006/relationships/hyperlink" Target="https://github.com/search?q=type:user&amp;type=Users" TargetMode="External"/><Relationship Id="rId55" Type="http://schemas.openxmlformats.org/officeDocument/2006/relationships/hyperlink" Target="https://en.wikipedia.org/wiki/Imperative_programming" TargetMode="External"/><Relationship Id="rId63" Type="http://schemas.openxmlformats.org/officeDocument/2006/relationships/hyperlink" Target="https://en.wikipedia.org/wiki/Method_%28computer_programming%29" TargetMode="External"/><Relationship Id="rId68" Type="http://schemas.openxmlformats.org/officeDocument/2006/relationships/hyperlink" Target="https://en.wikipedia.org/wiki/Inheritance_%28object-oriented_programming%29" TargetMode="External"/><Relationship Id="rId76" Type="http://schemas.openxmlformats.org/officeDocument/2006/relationships/hyperlink" Target="https://desktop.github.com/" TargetMode="External"/><Relationship Id="rId7" Type="http://schemas.openxmlformats.org/officeDocument/2006/relationships/hyperlink" Target="https://www.w3schools.com/python/python_lambda.asp" TargetMode="External"/><Relationship Id="rId71" Type="http://schemas.openxmlformats.org/officeDocument/2006/relationships/hyperlink" Target="https://www.python.org/downloads/release/python-386/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List_comprehension" TargetMode="External"/><Relationship Id="rId29" Type="http://schemas.openxmlformats.org/officeDocument/2006/relationships/hyperlink" Target="http://www.anthemion.co.uk/julian.htm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cs.qaz.wiki/wiki/SWIG" TargetMode="External"/><Relationship Id="rId32" Type="http://schemas.openxmlformats.org/officeDocument/2006/relationships/hyperlink" Target="https://en.wikipedia.org/wiki/Markdown" TargetMode="External"/><Relationship Id="rId37" Type="http://schemas.openxmlformats.org/officeDocument/2006/relationships/hyperlink" Target="https://en.wikipedia.org/wiki/Fernando_P%C3%A9rez_%28software_developer%29" TargetMode="External"/><Relationship Id="rId40" Type="http://schemas.openxmlformats.org/officeDocument/2006/relationships/hyperlink" Target="https://en.wikipedia.org/wiki/Interactive_media" TargetMode="External"/><Relationship Id="rId45" Type="http://schemas.openxmlformats.org/officeDocument/2006/relationships/hyperlink" Target="https://en.wikipedia.org/wiki/HTML" TargetMode="External"/><Relationship Id="rId53" Type="http://schemas.openxmlformats.org/officeDocument/2006/relationships/hyperlink" Target="https://en.wikipedia.org/wiki/Data_integrity" TargetMode="External"/><Relationship Id="rId58" Type="http://schemas.openxmlformats.org/officeDocument/2006/relationships/hyperlink" Target="https://en.wikipedia.org/wiki/Functional_programming" TargetMode="External"/><Relationship Id="rId66" Type="http://schemas.openxmlformats.org/officeDocument/2006/relationships/hyperlink" Target="https://en.wikipedia.org/wiki/Instance_%28computer_science%29" TargetMode="External"/><Relationship Id="rId74" Type="http://schemas.openxmlformats.org/officeDocument/2006/relationships/hyperlink" Target="https://atom.io/" TargetMode="External"/><Relationship Id="rId5" Type="http://schemas.openxmlformats.org/officeDocument/2006/relationships/hyperlink" Target="https://en.wikipedia.org/wiki/Monty_Python%27s_Flying_Circus" TargetMode="External"/><Relationship Id="rId15" Type="http://schemas.openxmlformats.org/officeDocument/2006/relationships/hyperlink" Target="https://en.wikipedia.org/wiki/GNU_General_Public_License" TargetMode="External"/><Relationship Id="rId23" Type="http://schemas.openxmlformats.org/officeDocument/2006/relationships/hyperlink" Target="https://wiki.wxpython.org/RobinDunn" TargetMode="External"/><Relationship Id="rId28" Type="http://schemas.openxmlformats.org/officeDocument/2006/relationships/hyperlink" Target="https://en.wikipedia.org/wiki/WxWidgets" TargetMode="External"/><Relationship Id="rId36" Type="http://schemas.openxmlformats.org/officeDocument/2006/relationships/hyperlink" Target="https://en.wikipedia.org/wiki/Project_Jupyter" TargetMode="External"/><Relationship Id="rId49" Type="http://schemas.openxmlformats.org/officeDocument/2006/relationships/hyperlink" Target="https://en.wikipedia.org/wiki/Repository_%28version_control%29" TargetMode="External"/><Relationship Id="rId57" Type="http://schemas.openxmlformats.org/officeDocument/2006/relationships/hyperlink" Target="https://en.wikipedia.org/wiki/Declarative_programming" TargetMode="External"/><Relationship Id="rId61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docs.python.org/3/library/2to3.html" TargetMode="External"/><Relationship Id="rId31" Type="http://schemas.openxmlformats.org/officeDocument/2006/relationships/hyperlink" Target="http://wxglade.sourceforge.net/" TargetMode="External"/><Relationship Id="rId44" Type="http://schemas.openxmlformats.org/officeDocument/2006/relationships/hyperlink" Target="https://en.wikipedia.org/wiki/URL" TargetMode="External"/><Relationship Id="rId52" Type="http://schemas.openxmlformats.org/officeDocument/2006/relationships/hyperlink" Target="https://en.wikipedia.org/wiki/Git" TargetMode="External"/><Relationship Id="rId60" Type="http://schemas.openxmlformats.org/officeDocument/2006/relationships/hyperlink" Target="https://en.wikipedia.org/wiki/Mathematical_optimization" TargetMode="External"/><Relationship Id="rId65" Type="http://schemas.openxmlformats.org/officeDocument/2006/relationships/hyperlink" Target="https://en.wikipedia.org/wiki/Class_%28computer_programming%29" TargetMode="External"/><Relationship Id="rId73" Type="http://schemas.openxmlformats.org/officeDocument/2006/relationships/hyperlink" Target="https://www.python.org/downloads/release/python-390/" TargetMode="External"/><Relationship Id="rId4" Type="http://schemas.openxmlformats.org/officeDocument/2006/relationships/hyperlink" Target="https://en.wikipedia.org/wiki/Centrum_Wiskunde_%26_Informatica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Free-software_license" TargetMode="External"/><Relationship Id="rId22" Type="http://schemas.openxmlformats.org/officeDocument/2006/relationships/hyperlink" Target="https://en.wikipedia.org/wiki/C%2B%2B" TargetMode="External"/><Relationship Id="rId27" Type="http://schemas.openxmlformats.org/officeDocument/2006/relationships/hyperlink" Target="https://cs.wikipedia.org/wiki/Software" TargetMode="External"/><Relationship Id="rId30" Type="http://schemas.openxmlformats.org/officeDocument/2006/relationships/hyperlink" Target="https://en.wikipedia.org/wiki/University_of_Edinburgh" TargetMode="External"/><Relationship Id="rId35" Type="http://schemas.openxmlformats.org/officeDocument/2006/relationships/hyperlink" Target="https://en.wikipedia.org/wiki/GitHub" TargetMode="External"/><Relationship Id="rId43" Type="http://schemas.openxmlformats.org/officeDocument/2006/relationships/hyperlink" Target="https://en.wikipedia.org/wiki/Notebook_interface" TargetMode="External"/><Relationship Id="rId48" Type="http://schemas.openxmlformats.org/officeDocument/2006/relationships/hyperlink" Target="https://en.wikipedia.org/wiki/Open_source" TargetMode="External"/><Relationship Id="rId56" Type="http://schemas.openxmlformats.org/officeDocument/2006/relationships/hyperlink" Target="https://en.wikipedia.org/wiki/Procedural_programming" TargetMode="External"/><Relationship Id="rId64" Type="http://schemas.openxmlformats.org/officeDocument/2006/relationships/hyperlink" Target="https://en.wikipedia.org/wiki/Class-based_programming" TargetMode="External"/><Relationship Id="rId69" Type="http://schemas.openxmlformats.org/officeDocument/2006/relationships/hyperlink" Target="https://en.wikipedia.org/wiki/Field_%28computer_science%29" TargetMode="External"/><Relationship Id="rId77" Type="http://schemas.openxmlformats.org/officeDocument/2006/relationships/hyperlink" Target="https://en.wikipedia.org/wiki/Web_colors" TargetMode="External"/><Relationship Id="rId8" Type="http://schemas.openxmlformats.org/officeDocument/2006/relationships/hyperlink" Target="https://en.wikipedia.org/wiki/Map_%28higher-order_function%29" TargetMode="External"/><Relationship Id="rId51" Type="http://schemas.openxmlformats.org/officeDocument/2006/relationships/hyperlink" Target="https://github.com/search" TargetMode="External"/><Relationship Id="rId72" Type="http://schemas.openxmlformats.org/officeDocument/2006/relationships/hyperlink" Target="https://www.python.org/downloads/release/python-379/" TargetMode="External"/><Relationship Id="rId3" Type="http://schemas.openxmlformats.org/officeDocument/2006/relationships/hyperlink" Target="https://en.wikipedia.org/wiki/Guido_van_Rossum" TargetMode="External"/><Relationship Id="rId12" Type="http://schemas.openxmlformats.org/officeDocument/2006/relationships/hyperlink" Target="https://en.wikipedia.org/wiki/Corporation_for_National_Research_Initiatives" TargetMode="External"/><Relationship Id="rId17" Type="http://schemas.openxmlformats.org/officeDocument/2006/relationships/hyperlink" Target="https://en.wikipedia.org/wiki/Python_syntax_and_semantics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hyperlink" Target="https://en.wikipedia.org/wiki/JSON" TargetMode="External"/><Relationship Id="rId38" Type="http://schemas.openxmlformats.org/officeDocument/2006/relationships/hyperlink" Target="https://en.wikipedia.org/wiki/IPython" TargetMode="External"/><Relationship Id="rId46" Type="http://schemas.openxmlformats.org/officeDocument/2006/relationships/hyperlink" Target="https://en.wikipedia.org/wiki/Internet_hosting_service" TargetMode="External"/><Relationship Id="rId59" Type="http://schemas.openxmlformats.org/officeDocument/2006/relationships/hyperlink" Target="https://en.wikipedia.org/wiki/Logic_programming" TargetMode="External"/><Relationship Id="rId67" Type="http://schemas.openxmlformats.org/officeDocument/2006/relationships/hyperlink" Target="https://en.wikipedia.org/wiki/Java_(programming_language)" TargetMode="External"/><Relationship Id="rId20" Type="http://schemas.openxmlformats.org/officeDocument/2006/relationships/hyperlink" Target="https://en.wikipedia.org/wiki/WxPython" TargetMode="External"/><Relationship Id="rId41" Type="http://schemas.openxmlformats.org/officeDocument/2006/relationships/hyperlink" Target="https://en.wikipedia.org/wiki/Type_introspection" TargetMode="External"/><Relationship Id="rId54" Type="http://schemas.openxmlformats.org/officeDocument/2006/relationships/hyperlink" Target="https://en.wikipedia.org/wiki/Programming_paradigm" TargetMode="External"/><Relationship Id="rId62" Type="http://schemas.openxmlformats.org/officeDocument/2006/relationships/hyperlink" Target="https://en.wikipedia.org/wiki/Data_type" TargetMode="External"/><Relationship Id="rId70" Type="http://schemas.openxmlformats.org/officeDocument/2006/relationships/hyperlink" Target="https://en.wikipedia.org/wiki/Member_variable" TargetMode="External"/><Relationship Id="rId75" Type="http://schemas.openxmlformats.org/officeDocument/2006/relationships/hyperlink" Target="https://code.visualstudio.com/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DD32823-AF29-479F-9857-4C5D1B2C4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1844</TotalTime>
  <Pages>29</Pages>
  <Words>4111</Words>
  <Characters>24256</Characters>
  <Application>Microsoft Office Word</Application>
  <DocSecurity>0</DocSecurity>
  <Lines>202</Lines>
  <Paragraphs>56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28311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95</cp:revision>
  <cp:lastPrinted>2011-08-28T13:45:00Z</cp:lastPrinted>
  <dcterms:created xsi:type="dcterms:W3CDTF">2020-11-16T13:42:00Z</dcterms:created>
  <dcterms:modified xsi:type="dcterms:W3CDTF">2021-02-18T08:59:00Z</dcterms:modified>
</cp:coreProperties>
</file>
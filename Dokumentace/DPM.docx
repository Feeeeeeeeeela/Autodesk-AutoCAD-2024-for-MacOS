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C50" w:rsidRPr="00241CCE" w:rsidRDefault="00F17301" w:rsidP="00241CCE">
      <w:pPr>
        <w:ind w:firstLine="0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V</w:t>
      </w:r>
      <w:r w:rsidR="00E80C50" w:rsidRPr="00241CCE">
        <w:rPr>
          <w:rFonts w:ascii="Arial" w:hAnsi="Arial" w:cs="Arial"/>
          <w:b/>
          <w:sz w:val="32"/>
        </w:rPr>
        <w:t>yšší odborná škola a Střední průmyslová škola elektrotechnická Olomouc,</w:t>
      </w:r>
    </w:p>
    <w:p w:rsidR="00241CCE" w:rsidRDefault="00E80C50" w:rsidP="00241CCE">
      <w:pPr>
        <w:ind w:firstLine="0"/>
        <w:jc w:val="center"/>
      </w:pPr>
      <w:r w:rsidRPr="00241CCE">
        <w:rPr>
          <w:rFonts w:ascii="Arial" w:hAnsi="Arial" w:cs="Arial"/>
          <w:b/>
          <w:sz w:val="32"/>
        </w:rPr>
        <w:t>Božetěchova3</w:t>
      </w:r>
      <w:r w:rsidRPr="004D2692">
        <w:br/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E97917" w:rsidRDefault="00F056C8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40"/>
        </w:rPr>
        <w:t xml:space="preserve">PRAKTICKÁ </w:t>
      </w:r>
      <w:r w:rsidRPr="00D53CC0">
        <w:rPr>
          <w:rFonts w:ascii="Arial" w:hAnsi="Arial" w:cs="Arial"/>
          <w:b/>
          <w:sz w:val="40"/>
        </w:rPr>
        <w:t>ZKOUŠKA</w:t>
      </w:r>
      <w:r w:rsidR="006D5DDE" w:rsidRPr="00D53CC0">
        <w:rPr>
          <w:rFonts w:ascii="Arial" w:hAnsi="Arial" w:cs="Arial"/>
          <w:b/>
          <w:sz w:val="40"/>
        </w:rPr>
        <w:t xml:space="preserve"> Z ODBORNÝCH PŘEDMĚTŮ</w:t>
      </w:r>
    </w:p>
    <w:p w:rsidR="00241CCE" w:rsidRPr="00E97917" w:rsidRDefault="00E97917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40"/>
        </w:rPr>
        <w:t xml:space="preserve">Tutoriál </w:t>
      </w:r>
      <w:r w:rsidR="00D15C5F">
        <w:rPr>
          <w:rFonts w:ascii="Arial" w:hAnsi="Arial" w:cs="Arial"/>
          <w:sz w:val="40"/>
        </w:rPr>
        <w:t>knihovny</w:t>
      </w:r>
      <w:r>
        <w:rPr>
          <w:rFonts w:ascii="Arial" w:hAnsi="Arial" w:cs="Arial"/>
          <w:sz w:val="40"/>
        </w:rPr>
        <w:t xml:space="preserve"> WxPython</w:t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Pr="004D2692" w:rsidRDefault="00241CCE" w:rsidP="00241CCE">
      <w:pPr>
        <w:ind w:firstLine="0"/>
        <w:jc w:val="center"/>
      </w:pPr>
    </w:p>
    <w:p w:rsidR="00241CCE" w:rsidRPr="00D53CC0" w:rsidRDefault="00E97917" w:rsidP="00D53CC0">
      <w:pPr>
        <w:tabs>
          <w:tab w:val="right" w:pos="8505"/>
        </w:tabs>
        <w:spacing w:line="240" w:lineRule="auto"/>
        <w:ind w:firstLine="0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2020</w:t>
      </w:r>
      <w:r w:rsidR="00D53CC0"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>Filip Plachý</w:t>
      </w:r>
    </w:p>
    <w:p w:rsidR="00E80C50" w:rsidRPr="009D0F9D" w:rsidRDefault="00241CCE" w:rsidP="00241CCE">
      <w:r>
        <w:br w:type="page"/>
      </w:r>
      <w:bookmarkStart w:id="0" w:name="_Ref46072007"/>
    </w:p>
    <w:bookmarkEnd w:id="0"/>
    <w:p w:rsidR="006D5DDE" w:rsidRPr="004D2692" w:rsidRDefault="00E97917" w:rsidP="008333EC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-400050</wp:posOffset>
            </wp:positionH>
            <wp:positionV relativeFrom="page">
              <wp:posOffset>-142875</wp:posOffset>
            </wp:positionV>
            <wp:extent cx="7562850" cy="10677525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0C50"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8333EC"/>
    <w:p w:rsidR="006D5DDE" w:rsidRPr="004D2692" w:rsidRDefault="006D5DDE" w:rsidP="008333EC"/>
    <w:p w:rsidR="006D5DDE" w:rsidRPr="004D2692" w:rsidRDefault="006D5DDE" w:rsidP="00D442B2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r w:rsidRPr="004D2692">
        <w:t xml:space="preserve">jméno a příjmení </w:t>
      </w:r>
      <w:r w:rsidR="00D442B2"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 xml:space="preserve">Chtěl bych vyslovit </w:t>
      </w:r>
      <w:r w:rsidR="00E97917">
        <w:t>poděkování panu Ing. Markovi Nožkovi</w:t>
      </w:r>
      <w:r w:rsidRPr="004D2692">
        <w:t xml:space="preserve"> za odborné konzultace a poskytnuté informace.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D552B4" w:rsidRDefault="00D552B4" w:rsidP="008333EC"/>
    <w:p w:rsidR="00D552B4" w:rsidRDefault="00D552B4" w:rsidP="008333EC">
      <w:pPr>
        <w:sectPr w:rsidR="00D552B4" w:rsidSect="00E80C50">
          <w:type w:val="nextColumn"/>
          <w:pgSz w:w="11907" w:h="16840" w:code="9"/>
          <w:pgMar w:top="1418" w:right="1134" w:bottom="1418" w:left="2268" w:header="709" w:footer="709" w:gutter="0"/>
          <w:pgNumType w:chapSep="enDash"/>
          <w:cols w:space="708" w:equalWidth="0">
            <w:col w:w="8505"/>
          </w:cols>
        </w:sectPr>
      </w:pPr>
    </w:p>
    <w:p w:rsidR="006D5DDE" w:rsidRDefault="006D5DDE" w:rsidP="00D53CC0">
      <w:pPr>
        <w:pStyle w:val="Nadpis1"/>
        <w:numPr>
          <w:ilvl w:val="0"/>
          <w:numId w:val="0"/>
        </w:numPr>
      </w:pPr>
      <w:bookmarkStart w:id="1" w:name="_Toc525402556"/>
      <w:bookmarkStart w:id="2" w:name="_Toc63759234"/>
      <w:bookmarkStart w:id="3" w:name="_Toc63866774"/>
      <w:bookmarkStart w:id="4" w:name="_Toc64018249"/>
      <w:bookmarkStart w:id="5" w:name="_Toc64107266"/>
      <w:bookmarkStart w:id="6" w:name="_Toc64362798"/>
      <w:bookmarkStart w:id="7" w:name="_Toc64454958"/>
      <w:bookmarkStart w:id="8" w:name="_Toc64534623"/>
      <w:bookmarkStart w:id="9" w:name="_Toc64541260"/>
      <w:bookmarkStart w:id="10" w:name="_Toc64810562"/>
      <w:bookmarkStart w:id="11" w:name="_Toc450838574"/>
      <w:r>
        <w:lastRenderedPageBreak/>
        <w:t>Abstrakt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697998" w:rsidRDefault="00E248ED" w:rsidP="00316951">
      <w:r>
        <w:t>Cílem</w:t>
      </w:r>
      <w:r w:rsidR="002B75A1">
        <w:t xml:space="preserve"> </w:t>
      </w:r>
      <w:r w:rsidR="00316951">
        <w:t>diplomové práce je vytvořit sbírku tutoriálů popisující základy knihovny wx</w:t>
      </w:r>
      <w:r w:rsidR="00697998">
        <w:t>Widgets v programovacím jazyce P</w:t>
      </w:r>
      <w:r w:rsidR="00F17301">
        <w:t>ython. Samotná knihovna P</w:t>
      </w:r>
      <w:r w:rsidR="00316951">
        <w:t xml:space="preserve">ythonu podporující wxWidgets se nazývá wxPython. </w:t>
      </w:r>
      <w:r w:rsidR="00697998">
        <w:t>Jedná se o alternativu k vytváření aplikací s uživatelským grafickým rozhraním.</w:t>
      </w:r>
    </w:p>
    <w:p w:rsidR="00316951" w:rsidRDefault="00316951" w:rsidP="00316951">
      <w:r>
        <w:t>Sbírka je určena pro studenty programování začínající s</w:t>
      </w:r>
      <w:r w:rsidR="00697998">
        <w:t xml:space="preserve"> GUI</w:t>
      </w:r>
      <w:r>
        <w:t xml:space="preserve">, kteří již mají </w:t>
      </w:r>
      <w:r w:rsidR="00F17301">
        <w:t>základní zkušenosti s P</w:t>
      </w:r>
      <w:r>
        <w:t xml:space="preserve">ythonem. Součástí tutoriálů je </w:t>
      </w:r>
      <w:r w:rsidR="002E541A">
        <w:t xml:space="preserve">i </w:t>
      </w:r>
      <w:r>
        <w:t>úvod do objektově orientovaného programování, které se při tvorbě grafického rozhraní využívá. Po dokončen</w:t>
      </w:r>
      <w:r w:rsidR="00F17301">
        <w:t xml:space="preserve">í </w:t>
      </w:r>
      <w:r>
        <w:t>tutoriálů j</w:t>
      </w:r>
      <w:r w:rsidR="002E541A">
        <w:t>e</w:t>
      </w:r>
      <w:r>
        <w:t xml:space="preserve"> součástí sbírky i sada názorných příkladů, řeší</w:t>
      </w:r>
      <w:r w:rsidR="005D6324">
        <w:t xml:space="preserve">cí základní jednoduché aplikace, tutoriál popisující aplikaci WxGlade a seznam základních prvků wxPythonu. </w:t>
      </w:r>
    </w:p>
    <w:p w:rsidR="00697998" w:rsidRDefault="00697998" w:rsidP="00316951"/>
    <w:p w:rsidR="00E80C50" w:rsidRDefault="00E80C50" w:rsidP="00D53CC0">
      <w:pPr>
        <w:pStyle w:val="Nadpis1"/>
        <w:numPr>
          <w:ilvl w:val="0"/>
          <w:numId w:val="0"/>
        </w:numPr>
      </w:pPr>
      <w:bookmarkStart w:id="12" w:name="_Toc64810563"/>
      <w:r>
        <w:lastRenderedPageBreak/>
        <w:t>Obsah</w:t>
      </w:r>
      <w:bookmarkEnd w:id="11"/>
      <w:bookmarkEnd w:id="12"/>
    </w:p>
    <w:p w:rsidR="00693D4D" w:rsidRDefault="009512BF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35EF7">
        <w:instrText xml:space="preserve"> TOC \o "1-3" \h \z \u </w:instrText>
      </w:r>
      <w:r>
        <w:fldChar w:fldCharType="separate"/>
      </w:r>
      <w:hyperlink w:anchor="_Toc64810563" w:history="1">
        <w:r w:rsidR="00693D4D" w:rsidRPr="006E72CD">
          <w:rPr>
            <w:rStyle w:val="Hypertextovodkaz"/>
            <w:noProof/>
          </w:rPr>
          <w:t>Obsah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4" w:history="1">
        <w:r w:rsidR="00693D4D" w:rsidRPr="006E72CD">
          <w:rPr>
            <w:rStyle w:val="Hypertextovodkaz"/>
            <w:noProof/>
          </w:rPr>
          <w:t>Úvod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5" w:history="1">
        <w:r w:rsidR="00693D4D" w:rsidRPr="006E72CD">
          <w:rPr>
            <w:rStyle w:val="Hypertextovodkaz"/>
            <w:noProof/>
          </w:rPr>
          <w:t>1.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Teoretická část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6" w:history="1">
        <w:r w:rsidR="00693D4D" w:rsidRPr="006E72CD">
          <w:rPr>
            <w:rStyle w:val="Hypertextovodkaz"/>
            <w:noProof/>
          </w:rPr>
          <w:t>1.1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7" w:history="1">
        <w:r w:rsidR="00693D4D" w:rsidRPr="006E72CD">
          <w:rPr>
            <w:rStyle w:val="Hypertextovodkaz"/>
            <w:noProof/>
          </w:rPr>
          <w:t>1.1.1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Úvod do jazyka 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8" w:history="1">
        <w:r w:rsidR="00693D4D" w:rsidRPr="006E72CD">
          <w:rPr>
            <w:rStyle w:val="Hypertextovodkaz"/>
            <w:noProof/>
          </w:rPr>
          <w:t>1.1.2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9" w:history="1">
        <w:r w:rsidR="00693D4D" w:rsidRPr="006E72CD">
          <w:rPr>
            <w:rStyle w:val="Hypertextovodkaz"/>
            <w:noProof/>
          </w:rPr>
          <w:t>1.2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0" w:history="1">
        <w:r w:rsidR="00693D4D" w:rsidRPr="006E72CD">
          <w:rPr>
            <w:rStyle w:val="Hypertextovodkaz"/>
            <w:noProof/>
          </w:rPr>
          <w:t>1.2.1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wxPythonu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1" w:history="1">
        <w:r w:rsidR="00693D4D" w:rsidRPr="006E72CD">
          <w:rPr>
            <w:rStyle w:val="Hypertextovodkaz"/>
            <w:noProof/>
          </w:rPr>
          <w:t>1.3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wxWidgets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2" w:history="1">
        <w:r w:rsidR="00693D4D" w:rsidRPr="006E72CD">
          <w:rPr>
            <w:rStyle w:val="Hypertextovodkaz"/>
            <w:noProof/>
          </w:rPr>
          <w:t>1.3.1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wxWidgets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3" w:history="1">
        <w:r w:rsidR="00693D4D" w:rsidRPr="006E72CD">
          <w:rPr>
            <w:rStyle w:val="Hypertextovodkaz"/>
            <w:noProof/>
          </w:rPr>
          <w:t>1.4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WxGlade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4" w:history="1">
        <w:r w:rsidR="00693D4D" w:rsidRPr="006E72CD">
          <w:rPr>
            <w:rStyle w:val="Hypertextovodkaz"/>
            <w:noProof/>
          </w:rPr>
          <w:t>1.5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Jupyter Notebook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5" w:history="1">
        <w:r w:rsidR="00693D4D" w:rsidRPr="006E72CD">
          <w:rPr>
            <w:rStyle w:val="Hypertextovodkaz"/>
            <w:noProof/>
          </w:rPr>
          <w:t>1.5.1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Jupyter Notebooku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6" w:history="1">
        <w:r w:rsidR="00693D4D" w:rsidRPr="006E72CD">
          <w:rPr>
            <w:rStyle w:val="Hypertextovodkaz"/>
            <w:noProof/>
          </w:rPr>
          <w:t>1.6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Project Jupyter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7" w:history="1">
        <w:r w:rsidR="00693D4D" w:rsidRPr="006E72CD">
          <w:rPr>
            <w:rStyle w:val="Hypertextovodkaz"/>
            <w:noProof/>
          </w:rPr>
          <w:t>1.7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IPython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8" w:history="1">
        <w:r w:rsidR="00693D4D" w:rsidRPr="006E72CD">
          <w:rPr>
            <w:rStyle w:val="Hypertextovodkaz"/>
            <w:noProof/>
          </w:rPr>
          <w:t>1.8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NbViewer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9" w:history="1">
        <w:r w:rsidR="00693D4D" w:rsidRPr="006E72CD">
          <w:rPr>
            <w:rStyle w:val="Hypertextovodkaz"/>
            <w:noProof/>
          </w:rPr>
          <w:t>1.9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GitHub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0" w:history="1">
        <w:r w:rsidR="00693D4D" w:rsidRPr="006E72CD">
          <w:rPr>
            <w:rStyle w:val="Hypertextovodkaz"/>
            <w:noProof/>
          </w:rPr>
          <w:t>1.9.1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Git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2"/>
        <w:tabs>
          <w:tab w:val="left" w:pos="16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1" w:history="1">
        <w:r w:rsidR="00693D4D" w:rsidRPr="006E72CD">
          <w:rPr>
            <w:rStyle w:val="Hypertextovodkaz"/>
            <w:noProof/>
          </w:rPr>
          <w:t>1.10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Objektově orientované programování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2" w:history="1">
        <w:r w:rsidR="00693D4D" w:rsidRPr="006E72CD">
          <w:rPr>
            <w:rStyle w:val="Hypertextovodkaz"/>
            <w:noProof/>
          </w:rPr>
          <w:t>1.10.1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Programovací paradigmata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3" w:history="1">
        <w:r w:rsidR="00693D4D" w:rsidRPr="006E72CD">
          <w:rPr>
            <w:rStyle w:val="Hypertextovodkaz"/>
            <w:noProof/>
          </w:rPr>
          <w:t>1.10.2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OOP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4" w:history="1">
        <w:r w:rsidR="00693D4D" w:rsidRPr="006E72CD">
          <w:rPr>
            <w:rStyle w:val="Hypertextovodkaz"/>
            <w:noProof/>
          </w:rPr>
          <w:t>1.10.3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Funkcionalita OOP v 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5" w:history="1">
        <w:r w:rsidR="00693D4D" w:rsidRPr="006E72CD">
          <w:rPr>
            <w:rStyle w:val="Hypertextovodkaz"/>
            <w:noProof/>
          </w:rPr>
          <w:t>2.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Praktická část - wxTutorial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6" w:history="1">
        <w:r w:rsidR="00693D4D" w:rsidRPr="006E72CD">
          <w:rPr>
            <w:rStyle w:val="Hypertextovodkaz"/>
            <w:noProof/>
          </w:rPr>
          <w:t>2.1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Prostředí Pythonu a Git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7" w:history="1">
        <w:r w:rsidR="00693D4D" w:rsidRPr="006E72CD">
          <w:rPr>
            <w:rStyle w:val="Hypertextovodkaz"/>
            <w:noProof/>
          </w:rPr>
          <w:t>2.2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Jupyter Notebook a NBViewer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8" w:history="1">
        <w:r w:rsidR="00693D4D" w:rsidRPr="006E72CD">
          <w:rPr>
            <w:rStyle w:val="Hypertextovodkaz"/>
            <w:noProof/>
          </w:rPr>
          <w:t>2.3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Struktura Tutoriálů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9" w:history="1">
        <w:r w:rsidR="00693D4D" w:rsidRPr="006E72CD">
          <w:rPr>
            <w:rStyle w:val="Hypertextovodkaz"/>
            <w:noProof/>
          </w:rPr>
          <w:t>2.3.1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Instalační soubory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0" w:history="1">
        <w:r w:rsidR="00693D4D" w:rsidRPr="006E72CD">
          <w:rPr>
            <w:rStyle w:val="Hypertextovodkaz"/>
            <w:noProof/>
          </w:rPr>
          <w:t>2.3.2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Sada tutoriálů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1" w:history="1">
        <w:r w:rsidR="00693D4D" w:rsidRPr="006E72CD">
          <w:rPr>
            <w:rStyle w:val="Hypertextovodkaz"/>
            <w:noProof/>
          </w:rPr>
          <w:t>2.3.3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Příklady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2" w:history="1">
        <w:r w:rsidR="00693D4D" w:rsidRPr="006E72CD">
          <w:rPr>
            <w:rStyle w:val="Hypertextovodkaz"/>
            <w:noProof/>
          </w:rPr>
          <w:t>2.3.4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WxGlade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3" w:history="1">
        <w:r w:rsidR="00693D4D" w:rsidRPr="006E72CD">
          <w:rPr>
            <w:rStyle w:val="Hypertextovodkaz"/>
            <w:noProof/>
          </w:rPr>
          <w:t>2.3.5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Základní widgety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4" w:history="1">
        <w:r w:rsidR="00693D4D" w:rsidRPr="006E72CD">
          <w:rPr>
            <w:rStyle w:val="Hypertextovodkaz"/>
            <w:noProof/>
          </w:rPr>
          <w:t>2.4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Odkazy pro studium wxPythonu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5" w:history="1">
        <w:r w:rsidR="00693D4D" w:rsidRPr="006E72CD">
          <w:rPr>
            <w:rStyle w:val="Hypertextovodkaz"/>
            <w:noProof/>
          </w:rPr>
          <w:t>Závěr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6" w:history="1">
        <w:r w:rsidR="00693D4D" w:rsidRPr="006E72CD">
          <w:rPr>
            <w:rStyle w:val="Hypertextovodkaz"/>
            <w:noProof/>
          </w:rPr>
          <w:t>Seznam použité literatury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7" w:history="1">
        <w:r w:rsidR="00693D4D" w:rsidRPr="006E72CD">
          <w:rPr>
            <w:rStyle w:val="Hypertextovodkaz"/>
            <w:rFonts w:eastAsia="LMRoman12-Regular-Identity-H"/>
            <w:noProof/>
          </w:rPr>
          <w:t>Seznam obrázků a tabulek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93D4D" w:rsidRDefault="009512BF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8" w:history="1">
        <w:r w:rsidR="00693D4D" w:rsidRPr="006E72CD">
          <w:rPr>
            <w:rStyle w:val="Hypertextovodkaz"/>
            <w:rFonts w:eastAsia="LMRoman12-Regular-Identity-H"/>
            <w:noProof/>
          </w:rPr>
          <w:t>Přílohy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35EF7" w:rsidRDefault="009512BF">
      <w:r>
        <w:fldChar w:fldCharType="end"/>
      </w:r>
    </w:p>
    <w:p w:rsidR="00427BCF" w:rsidRDefault="00E80C50" w:rsidP="00D53CC0">
      <w:pPr>
        <w:pStyle w:val="Nadpis1"/>
        <w:numPr>
          <w:ilvl w:val="0"/>
          <w:numId w:val="0"/>
        </w:numPr>
      </w:pPr>
      <w:bookmarkStart w:id="13" w:name="_Toc450838575"/>
      <w:bookmarkStart w:id="14" w:name="_Toc64810564"/>
      <w:r>
        <w:lastRenderedPageBreak/>
        <w:t>Úvod</w:t>
      </w:r>
      <w:bookmarkEnd w:id="13"/>
      <w:bookmarkEnd w:id="14"/>
    </w:p>
    <w:p w:rsidR="001C6703" w:rsidRPr="00D552B4" w:rsidRDefault="009F2A78" w:rsidP="008333EC">
      <w:r>
        <w:t xml:space="preserve">Práce se rozděluje na 2 </w:t>
      </w:r>
      <w:r w:rsidR="00193619">
        <w:t xml:space="preserve">části. Teoretická a praktická. Teoretická obsahuje dopodrobna popsané nástroje a funkce, které byly při tvorbě tutoriálu využity. V praktické části si rozebereme samotný tutoriál knihovny wxPython.  Tutoriál je určen pro studenty s již základními zkušenosti v programovacím jazyce python. Při práci s wxPython je potřeba mít i znalost Objektově orientovaného programování (OOP), tudíž součástí sady tutoriálů je i lekce do OOP. Cílem práce je vytvořit </w:t>
      </w:r>
      <w:r w:rsidR="004F7297">
        <w:t xml:space="preserve">představu a </w:t>
      </w:r>
      <w:r w:rsidR="00193619">
        <w:t>znalostní základ, se kterým s</w:t>
      </w:r>
      <w:r w:rsidR="004F7297">
        <w:t>tudent zvládne vytvářet aplikace</w:t>
      </w:r>
      <w:r w:rsidR="00193619">
        <w:t xml:space="preserve"> s grafickým uživatelským rozhraním.</w:t>
      </w:r>
      <w:r w:rsidR="004F7297">
        <w:t xml:space="preserve"> </w:t>
      </w:r>
    </w:p>
    <w:p w:rsidR="00E80C50" w:rsidRPr="00D53CC0" w:rsidRDefault="004F7297" w:rsidP="00D53CC0">
      <w:pPr>
        <w:pStyle w:val="Nadpis1"/>
      </w:pPr>
      <w:bookmarkStart w:id="15" w:name="_Toc64810565"/>
      <w:r>
        <w:lastRenderedPageBreak/>
        <w:t>Teoretická část</w:t>
      </w:r>
      <w:bookmarkEnd w:id="15"/>
    </w:p>
    <w:p w:rsidR="00E80C50" w:rsidRPr="00FA5AF4" w:rsidRDefault="004F7297" w:rsidP="004F7297">
      <w:r>
        <w:t>Teoretická část obsahuje základní informace všech programů a nástrojů, které byly při práci využity.</w:t>
      </w:r>
    </w:p>
    <w:p w:rsidR="00F027FA" w:rsidRDefault="00F027FA" w:rsidP="00F027FA">
      <w:pPr>
        <w:pStyle w:val="Nadpis2"/>
      </w:pPr>
      <w:bookmarkStart w:id="16" w:name="_Toc64810566"/>
      <w:r>
        <w:t>Python</w:t>
      </w:r>
      <w:r w:rsidR="001F2027">
        <w:rPr>
          <w:rStyle w:val="Znakapoznpodarou"/>
        </w:rPr>
        <w:footnoteReference w:id="2"/>
      </w:r>
      <w:bookmarkEnd w:id="16"/>
    </w:p>
    <w:p w:rsidR="00F027FA" w:rsidRPr="00F027FA" w:rsidRDefault="00F027FA" w:rsidP="00F027FA">
      <w:r w:rsidRPr="00F027FA">
        <w:t xml:space="preserve">Cílem této </w:t>
      </w:r>
      <w:r>
        <w:t>pod</w:t>
      </w:r>
      <w:r w:rsidRPr="00F027FA">
        <w:t xml:space="preserve">kapitoly je obecný úvod </w:t>
      </w:r>
      <w:r>
        <w:t xml:space="preserve">do </w:t>
      </w:r>
      <w:r w:rsidRPr="00F027FA">
        <w:t xml:space="preserve">programovacího jazyka </w:t>
      </w:r>
      <w:r>
        <w:t>P</w:t>
      </w:r>
      <w:r w:rsidRPr="00F027FA">
        <w:t>ython.</w:t>
      </w:r>
    </w:p>
    <w:p w:rsidR="00F027FA" w:rsidRDefault="00F027FA" w:rsidP="00F027FA">
      <w:pPr>
        <w:pStyle w:val="Nadpis3"/>
      </w:pPr>
      <w:bookmarkStart w:id="17" w:name="_Toc64810567"/>
      <w:r>
        <w:t>Úvod do jazyka python</w:t>
      </w:r>
      <w:bookmarkEnd w:id="17"/>
    </w:p>
    <w:p w:rsidR="00F027FA" w:rsidRDefault="00F027FA" w:rsidP="00F027FA">
      <w:r>
        <w:t xml:space="preserve">Python </w:t>
      </w:r>
      <w:r w:rsidRPr="00763578">
        <w:t>je univerzální programovací jazyk</w:t>
      </w:r>
      <w:r>
        <w:rPr>
          <w:rStyle w:val="Znakapoznpodarou"/>
        </w:rPr>
        <w:footnoteReference w:id="3"/>
      </w:r>
      <w:r w:rsidRPr="00763578">
        <w:t>.</w:t>
      </w:r>
    </w:p>
    <w:p w:rsidR="00F027FA" w:rsidRDefault="00F027FA" w:rsidP="00F027FA">
      <w:r>
        <w:t>Jazyk pa</w:t>
      </w:r>
      <w:r w:rsidR="00DD1BE4">
        <w:t>t</w:t>
      </w:r>
      <w:r>
        <w:t>ří</w:t>
      </w:r>
      <w:r w:rsidRPr="00763578">
        <w:t xml:space="preserve"> mezi tzv. "interpretované jazyky". To znamená, že napsaný zdrojový kód v jazyce Python je převeden (interpretován) pomocí p</w:t>
      </w:r>
      <w:r w:rsidR="00DD1BE4">
        <w:t xml:space="preserve">rogramu (interpreter/tlumočník) </w:t>
      </w:r>
      <w:r w:rsidRPr="00763578">
        <w:t>do jazyka, se</w:t>
      </w:r>
      <w:r>
        <w:t xml:space="preserve"> kterým pracuje počítač. Samotný tlumočník</w:t>
      </w:r>
      <w:r w:rsidRPr="00763578">
        <w:t xml:space="preserve"> pro Python </w:t>
      </w:r>
      <w:r>
        <w:t>je</w:t>
      </w:r>
      <w:r w:rsidRPr="00763578">
        <w:t xml:space="preserve"> k dispozici na všech operačních systémech</w:t>
      </w:r>
      <w:r>
        <w:t xml:space="preserve"> přímo na stránkách </w:t>
      </w:r>
      <w:hyperlink r:id="rId9" w:history="1">
        <w:r w:rsidRPr="00075932">
          <w:rPr>
            <w:rStyle w:val="Hypertextovodkaz"/>
          </w:rPr>
          <w:t>www.python.org</w:t>
        </w:r>
      </w:hyperlink>
      <w:r>
        <w:t>.</w:t>
      </w:r>
    </w:p>
    <w:p w:rsidR="00F027FA" w:rsidRDefault="00F027FA" w:rsidP="00F027FA">
      <w:r>
        <w:t>Pro práci s pythonem slouží tzv. „IDE“ (Inte</w:t>
      </w:r>
      <w:r w:rsidR="00DD1BE4">
        <w:t>grated Development Environment)</w:t>
      </w:r>
      <w:r>
        <w:t xml:space="preserve">, česky: „editor“, který pomáhá uživateli s formátováním kódu tak, aby byl nejen přehledný pro uživatele, ale také aby se dal převést do formátu proveditelného počítačem. Nejznámějšími editory jsou: Pycharm, Pydev, Visual Studio Code, VIM, Atom/Atom-IDE, IDLE, Spyder... </w:t>
      </w:r>
    </w:p>
    <w:p w:rsidR="00F027FA" w:rsidRDefault="00F027FA" w:rsidP="00F027FA">
      <w:r>
        <w:t>Python byl navržen tak, aby se jeho veškeré funkce nacházely přímo  v jádru programovacího jazyka.</w:t>
      </w:r>
    </w:p>
    <w:p w:rsidR="00012A7C" w:rsidRDefault="00F027FA" w:rsidP="00012A7C">
      <w:r>
        <w:t>Má jednodušší a méně přeplněnou syntaxi a gramatiku, např. díky využití mezer. Další jeho výhodou je rozšiřitelnost o další knihovny</w:t>
      </w:r>
      <w:r w:rsidR="00A8206B">
        <w:t>/moduly</w:t>
      </w:r>
      <w:r>
        <w:t>.</w:t>
      </w:r>
    </w:p>
    <w:p w:rsidR="00A8206B" w:rsidRDefault="00A8206B" w:rsidP="00A8206B">
      <w:pPr>
        <w:pStyle w:val="Nadpis3"/>
      </w:pPr>
      <w:bookmarkStart w:id="18" w:name="_Toc64810568"/>
      <w:r>
        <w:t>Historie</w:t>
      </w:r>
      <w:bookmarkEnd w:id="18"/>
    </w:p>
    <w:p w:rsidR="00CA18A7" w:rsidRDefault="00A8206B" w:rsidP="00F027FA">
      <w:r w:rsidRPr="00A8206B">
        <w:t xml:space="preserve">Programovací jazyk Python byl navrhnut mezi roky 1990-1991 </w:t>
      </w:r>
      <w:r w:rsidR="00786133" w:rsidRPr="00A8206B">
        <w:t>Hola</w:t>
      </w:r>
      <w:r w:rsidR="00786133">
        <w:t>nď</w:t>
      </w:r>
      <w:r w:rsidR="00786133" w:rsidRPr="00A8206B">
        <w:t>anem</w:t>
      </w:r>
      <w:r w:rsidRPr="00A8206B">
        <w:t xml:space="preserve"> Gui</w:t>
      </w:r>
      <w:r>
        <w:t>d</w:t>
      </w:r>
      <w:r w:rsidRPr="00A8206B">
        <w:t xml:space="preserve">em van Rossumem v národním výzkumném institutu pro matiku a informatiku </w:t>
      </w:r>
      <w:r>
        <w:t>(CWI)</w:t>
      </w:r>
      <w:r w:rsidRPr="00A8206B">
        <w:t xml:space="preserve"> v Amsterdamu. Samotné pojmenování </w:t>
      </w:r>
      <w:r w:rsidR="00394397">
        <w:t>P</w:t>
      </w:r>
      <w:r w:rsidRPr="00A8206B">
        <w:t xml:space="preserve">ythonu nemá nic společného s druhem hada, neboť Van Rossum pojmenoval </w:t>
      </w:r>
      <w:r w:rsidR="00394397">
        <w:t>P</w:t>
      </w:r>
      <w:r w:rsidRPr="00A8206B">
        <w:t xml:space="preserve">ython po televizním pořadu anglické BBC </w:t>
      </w:r>
      <w:r>
        <w:t xml:space="preserve">Monty Pythonův létající </w:t>
      </w:r>
      <w:r w:rsidR="007C2633">
        <w:t>cirkus</w:t>
      </w:r>
      <w:r w:rsidRPr="00A8206B">
        <w:t>.</w:t>
      </w:r>
    </w:p>
    <w:p w:rsidR="00A8206B" w:rsidRDefault="00A8206B" w:rsidP="00F027FA">
      <w:r w:rsidRPr="00A8206B">
        <w:lastRenderedPageBreak/>
        <w:t>První verzi kódu zveřejnil Van Rossum v únoru roku 1991 (verze 0.9.0). Již v</w:t>
      </w:r>
      <w:r w:rsidR="00394397">
        <w:t xml:space="preserve"> této fázi vývoje bylo možné v Pythonu pracovat s třídami</w:t>
      </w:r>
      <w:r w:rsidRPr="00A8206B">
        <w:t xml:space="preserve"> a dědičnostmi</w:t>
      </w:r>
      <w:r w:rsidR="00394397">
        <w:t xml:space="preserve"> (viz podkapitola OOP)</w:t>
      </w:r>
      <w:r w:rsidRPr="00A8206B">
        <w:t>. K dispozici již také byl</w:t>
      </w:r>
      <w:r w:rsidR="00394397">
        <w:t>y</w:t>
      </w:r>
      <w:r w:rsidRPr="00A8206B">
        <w:t xml:space="preserve"> i základní datové typy jako string</w:t>
      </w:r>
      <w:r w:rsidR="008E0980">
        <w:rPr>
          <w:rStyle w:val="Znakapoznpodarou"/>
        </w:rPr>
        <w:footnoteReference w:id="4"/>
      </w:r>
      <w:r w:rsidRPr="00A8206B">
        <w:t>, list</w:t>
      </w:r>
      <w:r w:rsidR="008E0980">
        <w:rPr>
          <w:rStyle w:val="Znakapoznpodarou"/>
        </w:rPr>
        <w:footnoteReference w:id="5"/>
      </w:r>
      <w:r w:rsidRPr="00A8206B">
        <w:t xml:space="preserve"> či dict</w:t>
      </w:r>
      <w:r w:rsidR="00D45F06">
        <w:rPr>
          <w:rStyle w:val="Znakapoznpodarou"/>
        </w:rPr>
        <w:footnoteReference w:id="6"/>
      </w:r>
      <w:r w:rsidR="00A30EAE">
        <w:t xml:space="preserve"> (slovník)</w:t>
      </w:r>
      <w:r w:rsidRPr="00A8206B">
        <w:t xml:space="preserve">. V počátečním vydání </w:t>
      </w:r>
      <w:r>
        <w:t xml:space="preserve">Python již obsahoval </w:t>
      </w:r>
      <w:r w:rsidRPr="00A8206B">
        <w:t>modulový systém</w:t>
      </w:r>
      <w:r>
        <w:rPr>
          <w:rStyle w:val="Znakapoznpodarou"/>
        </w:rPr>
        <w:footnoteReference w:id="7"/>
      </w:r>
      <w:r>
        <w:t>.</w:t>
      </w:r>
    </w:p>
    <w:p w:rsidR="00A8206B" w:rsidRDefault="00A8206B" w:rsidP="00F027FA">
      <w:r w:rsidRPr="00A8206B">
        <w:t>Python dosáhl verze 1 v lednu 1994. Novými funkcemi byla lambda</w:t>
      </w:r>
      <w:r w:rsidR="006C1E15">
        <w:rPr>
          <w:rStyle w:val="Znakapoznpodarou"/>
        </w:rPr>
        <w:footnoteReference w:id="8"/>
      </w:r>
      <w:r w:rsidRPr="00A8206B">
        <w:t xml:space="preserve"> </w:t>
      </w:r>
      <w:r>
        <w:t>a práce s mapováním</w:t>
      </w:r>
      <w:r>
        <w:rPr>
          <w:rStyle w:val="Znakapoznpodarou"/>
        </w:rPr>
        <w:footnoteReference w:id="9"/>
      </w:r>
      <w:r>
        <w:t>,</w:t>
      </w:r>
      <w:r w:rsidRPr="00A8206B">
        <w:t xml:space="preserve"> filtrováním</w:t>
      </w:r>
      <w:r w:rsidR="006C1E15">
        <w:rPr>
          <w:rStyle w:val="Znakapoznpodarou"/>
        </w:rPr>
        <w:footnoteReference w:id="10"/>
      </w:r>
      <w:r w:rsidR="006C1E15">
        <w:t xml:space="preserve"> a redukování</w:t>
      </w:r>
      <w:r w:rsidR="006C1E15">
        <w:rPr>
          <w:rStyle w:val="Znakapoznpodarou"/>
        </w:rPr>
        <w:footnoteReference w:id="11"/>
      </w:r>
      <w:r w:rsidR="006C1E15">
        <w:t xml:space="preserve"> vyšších funkcí</w:t>
      </w:r>
      <w:r w:rsidR="006C1E15">
        <w:rPr>
          <w:rStyle w:val="Znakapoznpodarou"/>
        </w:rPr>
        <w:footnoteReference w:id="12"/>
      </w:r>
      <w:r w:rsidR="006C1E15">
        <w:t xml:space="preserve"> </w:t>
      </w:r>
      <w:r w:rsidRPr="00A8206B">
        <w:t>(Funkce vyšších řádů be</w:t>
      </w:r>
      <w:r w:rsidR="00A30EAE">
        <w:t>rou jednu či</w:t>
      </w:r>
      <w:r w:rsidRPr="00A8206B">
        <w:t xml:space="preserve"> více funkcí </w:t>
      </w:r>
      <w:r w:rsidR="00A30EAE">
        <w:t>nebo</w:t>
      </w:r>
      <w:r w:rsidRPr="00A8206B">
        <w:t xml:space="preserve"> atributů a jako výsledek vrací jednu funkci). Později Van Rossum opouští</w:t>
      </w:r>
      <w:r w:rsidR="006C1E15">
        <w:t xml:space="preserve"> CWI a pokračuje na </w:t>
      </w:r>
      <w:r w:rsidR="00A30EAE">
        <w:t>vývoji P</w:t>
      </w:r>
      <w:r w:rsidR="006C1E15">
        <w:t xml:space="preserve">ythonu ve CNRI </w:t>
      </w:r>
      <w:r w:rsidRPr="00A8206B">
        <w:t>(Korporace pro národní výzkumné iniciativy) ve Virginii. Další důležitou verzí je 1.4, kde se o</w:t>
      </w:r>
      <w:r w:rsidR="006C1E15">
        <w:t>bjevil</w:t>
      </w:r>
      <w:r w:rsidR="00A30EAE">
        <w:t>y</w:t>
      </w:r>
      <w:r w:rsidR="006C1E15">
        <w:t xml:space="preserve"> pojmenované parametry</w:t>
      </w:r>
      <w:r w:rsidR="006C1E15">
        <w:rPr>
          <w:rStyle w:val="Znakapoznpodarou"/>
        </w:rPr>
        <w:footnoteReference w:id="13"/>
      </w:r>
      <w:r w:rsidRPr="00A8206B">
        <w:t xml:space="preserve"> nebo podpora komplexních čísel.</w:t>
      </w:r>
    </w:p>
    <w:p w:rsidR="006C1E15" w:rsidRDefault="006C1E15" w:rsidP="00F027FA">
      <w:r w:rsidRPr="006C1E15">
        <w:t>Během Van Rossumova pobytu ve CNRI se institut snažil o zpřístupnění možnosti programování pro veřejnost se základním vzdělání</w:t>
      </w:r>
      <w:r w:rsidR="00A30EAE">
        <w:t>m</w:t>
      </w:r>
      <w:r w:rsidRPr="006C1E15">
        <w:t>. Tohle mělo později za následek me</w:t>
      </w:r>
      <w:r w:rsidR="00A30EAE">
        <w:t>nší "šachování" mezi licencemi P</w:t>
      </w:r>
      <w:r w:rsidRPr="006C1E15">
        <w:t>ythonu 1.6, které mě</w:t>
      </w:r>
      <w:r w:rsidR="00A30EAE">
        <w:t>ly</w:t>
      </w:r>
      <w:r w:rsidRPr="006C1E15">
        <w:t xml:space="preserve"> za cíl získání licence svobodného softwaru</w:t>
      </w:r>
      <w:r>
        <w:rPr>
          <w:rStyle w:val="Znakapoznpodarou"/>
        </w:rPr>
        <w:footnoteReference w:id="14"/>
      </w:r>
      <w:r>
        <w:t xml:space="preserve"> (Free-software licence)</w:t>
      </w:r>
      <w:r w:rsidRPr="006C1E15">
        <w:t>. Další verze 1.6.1 sice neobsahovala žádné důležité funkce</w:t>
      </w:r>
      <w:r w:rsidR="00A30EAE">
        <w:t>, ale měla upravenou</w:t>
      </w:r>
      <w:r>
        <w:t xml:space="preserve"> licenci na G</w:t>
      </w:r>
      <w:r w:rsidRPr="006C1E15">
        <w:t>PL</w:t>
      </w:r>
      <w:r>
        <w:t>/GNU</w:t>
      </w:r>
      <w:r>
        <w:rPr>
          <w:rStyle w:val="Znakapoznpodarou"/>
        </w:rPr>
        <w:footnoteReference w:id="15"/>
      </w:r>
      <w:r w:rsidRPr="006C1E15">
        <w:t xml:space="preserve"> (General Public License nebo</w:t>
      </w:r>
      <w:r w:rsidR="00A30EAE">
        <w:t>-</w:t>
      </w:r>
      <w:r w:rsidRPr="006C1E15">
        <w:t>li bezplatná softwarová licence).</w:t>
      </w:r>
    </w:p>
    <w:p w:rsidR="006C1E15" w:rsidRDefault="006C1E15" w:rsidP="00F027FA">
      <w:r w:rsidRPr="006C1E15">
        <w:t>Verze 2.0 byla vydána v</w:t>
      </w:r>
      <w:r>
        <w:t xml:space="preserve"> ř</w:t>
      </w:r>
      <w:r w:rsidR="00A30EAE">
        <w:t xml:space="preserve">íjnu 2000, která upravila </w:t>
      </w:r>
      <w:r w:rsidRPr="006C1E15">
        <w:t>seznamy</w:t>
      </w:r>
      <w:r w:rsidR="00A30EAE">
        <w:t xml:space="preserve"> do podoby jak je nyní známe</w:t>
      </w:r>
      <w:r>
        <w:t>.</w:t>
      </w:r>
    </w:p>
    <w:p w:rsidR="006C1E15" w:rsidRDefault="006C1E15" w:rsidP="00F027FA">
      <w:r w:rsidRPr="006C1E15">
        <w:lastRenderedPageBreak/>
        <w:t>2.2 představila sjednocení typů Pythonu (typů napsaných v</w:t>
      </w:r>
      <w:r w:rsidR="0049356E">
        <w:t xml:space="preserve"> jazyku </w:t>
      </w:r>
      <w:r w:rsidRPr="006C1E15">
        <w:t xml:space="preserve">C) a tříd (typů napsaných </w:t>
      </w:r>
      <w:r>
        <w:t>v Pythonu) do jedné hierarchie.</w:t>
      </w:r>
    </w:p>
    <w:p w:rsidR="006C1E15" w:rsidRDefault="006C1E15" w:rsidP="00F027FA">
      <w:r w:rsidRPr="006C1E15">
        <w:t>2.5 představil pr</w:t>
      </w:r>
      <w:r>
        <w:t xml:space="preserve">ohlášení </w:t>
      </w:r>
      <w:r w:rsidRPr="00830828">
        <w:rPr>
          <w:i/>
        </w:rPr>
        <w:t>with</w:t>
      </w:r>
      <w:r>
        <w:rPr>
          <w:rStyle w:val="Znakapoznpodarou"/>
        </w:rPr>
        <w:footnoteReference w:id="16"/>
      </w:r>
      <w:r w:rsidRPr="006C1E15">
        <w:t xml:space="preserve"> umožňující otevření a zavření souboru a další funkce.</w:t>
      </w:r>
    </w:p>
    <w:p w:rsidR="00E942FC" w:rsidRDefault="00E942FC" w:rsidP="00F027FA">
      <w:r w:rsidRPr="00E942FC">
        <w:t>Python 2.6 byl vydán, aby se shodoval s</w:t>
      </w:r>
      <w:r>
        <w:t>e souběžným vývojem Pythonu</w:t>
      </w:r>
      <w:r w:rsidRPr="00E942FC">
        <w:t xml:space="preserve"> 3.0 a varoval hlavně o funkcích, které jsou ve verzi 3.0 odstraněny.</w:t>
      </w:r>
    </w:p>
    <w:p w:rsidR="00E942FC" w:rsidRDefault="00E942FC" w:rsidP="00F027FA">
      <w:r w:rsidRPr="00E942FC">
        <w:t>Podobně byl vydán i 2.7, který se shodoval s 3.1.</w:t>
      </w:r>
      <w:r>
        <w:t xml:space="preserve"> </w:t>
      </w:r>
      <w:r w:rsidR="00830828">
        <w:t xml:space="preserve">Python </w:t>
      </w:r>
      <w:r w:rsidRPr="00E942FC">
        <w:t>2.7 byl posledním vydáním v</w:t>
      </w:r>
      <w:r>
        <w:t>e druhé sérii. V listopadu 2014 byl oznámen</w:t>
      </w:r>
      <w:r w:rsidRPr="00E942FC">
        <w:t xml:space="preserve"> konec podpory 2.7 do roku 2020. Uživatelé byli vyzváni, aby postupně přešli na Python 3.0.</w:t>
      </w:r>
    </w:p>
    <w:p w:rsidR="00E942FC" w:rsidRDefault="00E942FC" w:rsidP="00F027FA">
      <w:r>
        <w:t xml:space="preserve">1. ledna 2020 byl </w:t>
      </w:r>
      <w:r w:rsidRPr="00E942FC">
        <w:t>"zmražen"</w:t>
      </w:r>
      <w:r>
        <w:rPr>
          <w:rStyle w:val="Znakapoznpodarou"/>
        </w:rPr>
        <w:footnoteReference w:id="17"/>
      </w:r>
      <w:r w:rsidRPr="00E942FC">
        <w:t xml:space="preserve"> kód Pythonu 2.7. Konečné vydání, 2.7.18, došlo 20. dubna 2020 a zahrnovalo op</w:t>
      </w:r>
      <w:r>
        <w:t>ravy kritických chyb a blokace</w:t>
      </w:r>
      <w:r w:rsidRPr="00E942FC">
        <w:t xml:space="preserve"> vydání.</w:t>
      </w:r>
    </w:p>
    <w:p w:rsidR="00E942FC" w:rsidRDefault="00E942FC" w:rsidP="00F027FA">
      <w:r w:rsidRPr="00E942FC">
        <w:t>Verze 3.0 přišla 3. prosinc</w:t>
      </w:r>
      <w:r w:rsidR="00830828">
        <w:t xml:space="preserve">e 2008. </w:t>
      </w:r>
      <w:r w:rsidRPr="00E942FC">
        <w:t>3.0 byla navržena, aby napravila základní konstrukční chyby jazyka. Tyhle změny avšak znemožnil</w:t>
      </w:r>
      <w:r w:rsidR="00830828">
        <w:t>y</w:t>
      </w:r>
      <w:r w:rsidRPr="00E942FC">
        <w:t xml:space="preserve"> zpětnou kompa</w:t>
      </w:r>
      <w:r w:rsidR="00830828">
        <w:t>ti</w:t>
      </w:r>
      <w:r w:rsidRPr="00E942FC">
        <w:t>bilitu se staršími verzemi (tudíž došlo k samotnému oddělení verzí z 2.x na 3.0). Hlavním mot</w:t>
      </w:r>
      <w:r w:rsidR="00830828">
        <w:t>t</w:t>
      </w:r>
      <w:r w:rsidRPr="00E942FC">
        <w:t>em změn bylo odstranění nadbytečných</w:t>
      </w:r>
      <w:r w:rsidR="00830828">
        <w:t xml:space="preserve">, </w:t>
      </w:r>
      <w:r w:rsidRPr="00E942FC">
        <w:t xml:space="preserve"> duplicitních konstrukcí a modulů. Vznikl nástroj tzv. 2to3</w:t>
      </w:r>
      <w:r w:rsidR="001F2027">
        <w:rPr>
          <w:rStyle w:val="Znakapoznpodarou"/>
        </w:rPr>
        <w:footnoteReference w:id="18"/>
      </w:r>
      <w:r w:rsidRPr="00E942FC">
        <w:t xml:space="preserve">, který dokázal přepsat automaticky Python 2 do nové verze, avšak nástroj nefunguje na 100% a některé aspekty nedokáže </w:t>
      </w:r>
      <w:r>
        <w:t>převést</w:t>
      </w:r>
      <w:r w:rsidRPr="00E942FC">
        <w:t>.</w:t>
      </w:r>
    </w:p>
    <w:p w:rsidR="00E942FC" w:rsidRDefault="00830828" w:rsidP="00F027FA">
      <w:r>
        <w:t>Hlavními úpravami</w:t>
      </w:r>
      <w:r w:rsidR="00E942FC" w:rsidRPr="00E942FC">
        <w:t xml:space="preserve"> byly: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 xml:space="preserve">Změna </w:t>
      </w:r>
      <w:r w:rsidRPr="00830828">
        <w:rPr>
          <w:i/>
        </w:rPr>
        <w:t>print</w:t>
      </w:r>
      <w:r w:rsidRPr="00E942FC">
        <w:t xml:space="preserve">, aby se jednalo o vestavěnou funkci. V Pythonu 2.6 a 2.7 </w:t>
      </w:r>
      <w:r w:rsidRPr="00830828">
        <w:rPr>
          <w:i/>
        </w:rPr>
        <w:t>print()</w:t>
      </w:r>
      <w:r>
        <w:t xml:space="preserve"> je k dispozici jako vestavěná funkce</w:t>
      </w:r>
      <w:r w:rsidRPr="00E942FC">
        <w:t xml:space="preserve">, </w:t>
      </w:r>
      <w:r>
        <w:t xml:space="preserve"> avšak je maskovaná </w:t>
      </w:r>
      <w:r w:rsidRPr="00E942FC">
        <w:t xml:space="preserve">syntaxí </w:t>
      </w:r>
      <w:r>
        <w:t>příkazu, který</w:t>
      </w:r>
      <w:r w:rsidRPr="00E942FC">
        <w:t xml:space="preserve"> lze deaktivovat zadáním </w:t>
      </w:r>
      <w:r>
        <w:t>„</w:t>
      </w:r>
      <w:r w:rsidRPr="00830828">
        <w:rPr>
          <w:i/>
        </w:rPr>
        <w:t>from __future import print_functionv</w:t>
      </w:r>
      <w:r>
        <w:t>“ v hlavičce souboru</w:t>
      </w:r>
    </w:p>
    <w:p w:rsidR="00E942FC" w:rsidRDefault="00830828" w:rsidP="001C1D94">
      <w:pPr>
        <w:pStyle w:val="Odstavecseseznamem"/>
        <w:numPr>
          <w:ilvl w:val="0"/>
          <w:numId w:val="2"/>
        </w:numPr>
      </w:pPr>
      <w:r>
        <w:t xml:space="preserve">Odebrání inputu ve verzi 2, ze které </w:t>
      </w:r>
      <w:r w:rsidR="00E942FC" w:rsidRPr="00E942FC">
        <w:t xml:space="preserve">byl přebrat raw_input, který byl přejmenován na </w:t>
      </w:r>
      <w:r w:rsidR="00E942FC">
        <w:t xml:space="preserve">klasický </w:t>
      </w:r>
      <w:r w:rsidR="00E942FC" w:rsidRPr="00E942FC">
        <w:t>input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Přidání podpory pro anotace jednotlivých funkcí (Když v kódu byla nepoužívaná funkce se špatnou syntaxí, tak se program ve 2.x nespustil)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>
        <w:t>S</w:t>
      </w:r>
      <w:r w:rsidRPr="00E942FC">
        <w:t>jednocení str / unicode typů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Odebrání funkcí zpětné kompatibility, včetně tříd starého stylu, výjimek řetězců a implicitních importů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lastRenderedPageBreak/>
        <w:t xml:space="preserve">Změna funkce celočíselného dělení. (ve 2.0  </w:t>
      </w:r>
      <w:r w:rsidRPr="00F13A2C">
        <w:rPr>
          <w:i/>
        </w:rPr>
        <w:t>5 / 2 = 2</w:t>
      </w:r>
      <w:r w:rsidRPr="00E942FC">
        <w:t xml:space="preserve">, nyní </w:t>
      </w:r>
      <w:r w:rsidRPr="00F13A2C">
        <w:rPr>
          <w:i/>
        </w:rPr>
        <w:t>5 / 2 = 2.5</w:t>
      </w:r>
      <w:r w:rsidRPr="00E942FC">
        <w:t xml:space="preserve">. ve 3.0 vznikla náhradní syntaxe </w:t>
      </w:r>
      <w:r w:rsidRPr="00F13A2C">
        <w:rPr>
          <w:i/>
        </w:rPr>
        <w:t>5 // 2 = 2</w:t>
      </w:r>
      <w:r w:rsidRPr="00E942FC">
        <w:t>)</w:t>
      </w:r>
    </w:p>
    <w:p w:rsidR="00E942FC" w:rsidRDefault="00E942FC" w:rsidP="00E942FC">
      <w:pPr>
        <w:pStyle w:val="Nadpis2"/>
      </w:pPr>
      <w:bookmarkStart w:id="19" w:name="_Toc64810569"/>
      <w:r>
        <w:t>wxPython</w:t>
      </w:r>
      <w:r w:rsidR="001F2027">
        <w:rPr>
          <w:rStyle w:val="Znakapoznpodarou"/>
        </w:rPr>
        <w:footnoteReference w:id="19"/>
      </w:r>
      <w:bookmarkEnd w:id="19"/>
    </w:p>
    <w:p w:rsidR="00576CC1" w:rsidRDefault="00E942FC" w:rsidP="00E942FC">
      <w:r w:rsidRPr="00E942FC">
        <w:t>WxPython je obal pro multiplatform</w:t>
      </w:r>
      <w:r w:rsidR="00F13A2C">
        <w:t>ní</w:t>
      </w:r>
      <w:r w:rsidRPr="00E942FC">
        <w:t xml:space="preserve"> GUI</w:t>
      </w:r>
      <w:r w:rsidR="007C615A">
        <w:t xml:space="preserve"> </w:t>
      </w:r>
      <w:r w:rsidR="00F13A2C">
        <w:t xml:space="preserve">(grafické uživatelské rozhraní) </w:t>
      </w:r>
      <w:r w:rsidRPr="00E942FC">
        <w:t>aplikačn</w:t>
      </w:r>
      <w:r w:rsidR="00F13A2C">
        <w:t xml:space="preserve">ího </w:t>
      </w:r>
      <w:r w:rsidRPr="00E942FC">
        <w:t>rozhraní wxWidgets</w:t>
      </w:r>
      <w:r w:rsidR="007C615A">
        <w:t xml:space="preserve"> </w:t>
      </w:r>
      <w:r w:rsidRPr="00E942FC">
        <w:t>(napsán v C++) pro programovací jazyk Python. Jedná se o otevřený</w:t>
      </w:r>
      <w:r w:rsidR="007C615A">
        <w:t xml:space="preserve"> (veřejný kód)</w:t>
      </w:r>
      <w:r w:rsidRPr="00E942FC">
        <w:t xml:space="preserve"> rozšiřující modul Pythonu.</w:t>
      </w:r>
      <w:r w:rsidR="00874E64">
        <w:t xml:space="preserve"> Oficiální stránky wxPythonu: </w:t>
      </w:r>
      <w:hyperlink r:id="rId10" w:history="1">
        <w:r w:rsidR="00F55770" w:rsidRPr="00864AAE">
          <w:rPr>
            <w:rStyle w:val="Hypertextovodkaz"/>
          </w:rPr>
          <w:t>https://www.wxpython.org</w:t>
        </w:r>
      </w:hyperlink>
    </w:p>
    <w:p w:rsidR="003D7350" w:rsidRDefault="003D7350" w:rsidP="003D7350">
      <w:pPr>
        <w:pStyle w:val="Nadpis3"/>
      </w:pPr>
      <w:bookmarkStart w:id="20" w:name="_Toc64810570"/>
      <w:r>
        <w:t>Historie</w:t>
      </w:r>
      <w:r w:rsidR="00576CC1">
        <w:t xml:space="preserve"> wxPythonu</w:t>
      </w:r>
      <w:bookmarkEnd w:id="20"/>
    </w:p>
    <w:p w:rsidR="003D7350" w:rsidRDefault="003D7350" w:rsidP="003D7350">
      <w:r w:rsidRPr="003D7350">
        <w:t>WxPyth</w:t>
      </w:r>
      <w:r>
        <w:t>on byl vytvořen Robinem Dunnem</w:t>
      </w:r>
      <w:r w:rsidRPr="003D7350">
        <w:t>, když potře</w:t>
      </w:r>
      <w:r>
        <w:t xml:space="preserve">boval GUI k operačnímu systému </w:t>
      </w:r>
      <w:r w:rsidRPr="003D7350">
        <w:t>HP-UX</w:t>
      </w:r>
      <w:r w:rsidR="00576CC1">
        <w:t xml:space="preserve"> </w:t>
      </w:r>
      <w:r w:rsidRPr="003D7350">
        <w:t xml:space="preserve">a </w:t>
      </w:r>
      <w:r>
        <w:t>Windows</w:t>
      </w:r>
      <w:r w:rsidR="00576CC1">
        <w:t xml:space="preserve"> verze 3.1 (1992-1995)</w:t>
      </w:r>
      <w:r w:rsidRPr="003D7350">
        <w:t>. Při hodnocení kome</w:t>
      </w:r>
      <w:r w:rsidR="00F13A2C">
        <w:t>r</w:t>
      </w:r>
      <w:r w:rsidRPr="003D7350">
        <w:t>čních řešení narazil na vazby Pythonu se sadou nástrojů wxWidgets.</w:t>
      </w:r>
    </w:p>
    <w:p w:rsidR="00576CC1" w:rsidRDefault="00AE1EF4" w:rsidP="00576CC1">
      <w:r>
        <w:t xml:space="preserve">První verze </w:t>
      </w:r>
      <w:r w:rsidR="00576CC1">
        <w:t>byly vytvořeny ručně. Avšak brzy se kódová základna velmi obtížně udržovala synchronizovaná s novými verzemi wxWidgets. Pozdější verze byly vytvořeny pomocí SWIG</w:t>
      </w:r>
      <w:r w:rsidR="00576CC1">
        <w:rPr>
          <w:rStyle w:val="Znakapoznpodarou"/>
        </w:rPr>
        <w:footnoteReference w:id="20"/>
      </w:r>
      <w:r w:rsidR="00576CC1">
        <w:t xml:space="preserve">, který výrazně snížil množství práce na aktualizaci. </w:t>
      </w:r>
    </w:p>
    <w:p w:rsidR="00576CC1" w:rsidRDefault="00576CC1" w:rsidP="00576CC1">
      <w:r>
        <w:t>První "moderní" verze 0.3</w:t>
      </w:r>
      <w:r w:rsidR="00F13A2C">
        <w:t>, která</w:t>
      </w:r>
      <w:r>
        <w:t xml:space="preserve"> byla oznámena v roce 1998.</w:t>
      </w:r>
    </w:p>
    <w:p w:rsidR="00576CC1" w:rsidRDefault="00114E78" w:rsidP="00576CC1">
      <w:r>
        <w:t>Práce na tutoriálu probíhala ve verzi 4.1.0</w:t>
      </w:r>
      <w:r w:rsidR="00576CC1">
        <w:t xml:space="preserve"> s podt</w:t>
      </w:r>
      <w:r w:rsidR="00F55770">
        <w:t>itulem „Es</w:t>
      </w:r>
      <w:r>
        <w:t>caping the Quarantine“.</w:t>
      </w:r>
    </w:p>
    <w:p w:rsidR="00576CC1" w:rsidRDefault="00576CC1" w:rsidP="00576CC1">
      <w:r>
        <w:t>Celý vývoj wxPython nalezneme na oficiálních stránkách:</w:t>
      </w:r>
    </w:p>
    <w:p w:rsidR="00576CC1" w:rsidRDefault="009512BF" w:rsidP="00576CC1">
      <w:hyperlink r:id="rId11" w:history="1">
        <w:r w:rsidR="00576CC1" w:rsidRPr="001825F0">
          <w:rPr>
            <w:rStyle w:val="Hypertextovodkaz"/>
          </w:rPr>
          <w:t>https://wxpython.org/pages/changes/index.html</w:t>
        </w:r>
      </w:hyperlink>
    </w:p>
    <w:p w:rsidR="000966BA" w:rsidRDefault="00576CC1" w:rsidP="000966BA">
      <w:pPr>
        <w:pStyle w:val="Nadpis2"/>
      </w:pPr>
      <w:bookmarkStart w:id="21" w:name="_Toc64810571"/>
      <w:r w:rsidRPr="00576CC1">
        <w:t>wxWidget</w:t>
      </w:r>
      <w:r w:rsidR="000966BA">
        <w:t>s</w:t>
      </w:r>
      <w:r w:rsidR="00AE1EF4">
        <w:rPr>
          <w:rStyle w:val="Znakapoznpodarou"/>
        </w:rPr>
        <w:footnoteReference w:id="21"/>
      </w:r>
      <w:bookmarkEnd w:id="21"/>
    </w:p>
    <w:p w:rsidR="00676C15" w:rsidRDefault="00F13A2C" w:rsidP="00676C15">
      <w:r>
        <w:t xml:space="preserve">Samotná sada </w:t>
      </w:r>
      <w:r w:rsidR="000966BA">
        <w:t>wxWidgets je knihovna nástrojů pro vytváření graficky uživatelských rozhraní napříč všemi platformami. WxWidgets umožňuje kódu GUI kompilovat a spouštět na několika počítačových platformách s žádnými</w:t>
      </w:r>
      <w:r w:rsidR="00676C15">
        <w:t xml:space="preserve"> nebo minimálními změnami kódu.</w:t>
      </w:r>
    </w:p>
    <w:p w:rsidR="00874E64" w:rsidRDefault="000966BA" w:rsidP="00676C15">
      <w:r>
        <w:t xml:space="preserve">Jedná se o bezplatný a otevřený software distribuovaný za podmínek licence WxWidgets, která je obdobná GPL/GNU u Pythonu. Stránky wxWidgets: </w:t>
      </w:r>
      <w:r w:rsidR="00874E64">
        <w:t xml:space="preserve"> </w:t>
      </w:r>
      <w:hyperlink r:id="rId12" w:history="1">
        <w:r w:rsidR="00874E64" w:rsidRPr="001825F0">
          <w:rPr>
            <w:rStyle w:val="Hypertextovodkaz"/>
          </w:rPr>
          <w:t>https://www.wxwidgets.org/</w:t>
        </w:r>
      </w:hyperlink>
    </w:p>
    <w:p w:rsidR="000966BA" w:rsidRDefault="000966BA" w:rsidP="000966BA">
      <w:pPr>
        <w:pStyle w:val="Nadpis3"/>
      </w:pPr>
      <w:bookmarkStart w:id="22" w:name="_Toc64810572"/>
      <w:r>
        <w:lastRenderedPageBreak/>
        <w:t>Historie wxWidgets</w:t>
      </w:r>
      <w:bookmarkEnd w:id="22"/>
    </w:p>
    <w:p w:rsidR="000966BA" w:rsidRDefault="000966BA" w:rsidP="000966BA">
      <w:r>
        <w:t>WxWidgets (původně wxWindows) zahájil v roce 1992  Julian Smart z Edinburské Univerzity. V roce 2004 došlo k přejmenování wxWindows v důsledku požadavků společnosti Microsoft pro distribuci v UK.</w:t>
      </w:r>
    </w:p>
    <w:p w:rsidR="00AE1EF4" w:rsidRDefault="000966BA" w:rsidP="00AE1EF4">
      <w:r>
        <w:t>Hlavní verze byla vydána 6. ledna 2004. Samotná verze 3.0 byla vydána 11. listopadu 2013.</w:t>
      </w:r>
    </w:p>
    <w:p w:rsidR="00D2061B" w:rsidRDefault="00D2061B" w:rsidP="00D2061B">
      <w:pPr>
        <w:pStyle w:val="Nadpis2"/>
      </w:pPr>
      <w:bookmarkStart w:id="23" w:name="_Toc64810573"/>
      <w:r>
        <w:t>WxGlade</w:t>
      </w:r>
      <w:bookmarkEnd w:id="23"/>
    </w:p>
    <w:p w:rsidR="00D2061B" w:rsidRDefault="00D2061B" w:rsidP="00D2061B">
      <w:r>
        <w:t>WxGlade je aplikace pro vytváření</w:t>
      </w:r>
      <w:r w:rsidR="003E146A">
        <w:t xml:space="preserve"> </w:t>
      </w:r>
      <w:r>
        <w:t xml:space="preserve">GUI aplikací </w:t>
      </w:r>
      <w:r w:rsidR="003E146A">
        <w:t xml:space="preserve">ve wxPythonu </w:t>
      </w:r>
      <w:r>
        <w:t>napsána v</w:t>
      </w:r>
      <w:r w:rsidR="003E146A">
        <w:t xml:space="preserve"> klasickém </w:t>
      </w:r>
      <w:r>
        <w:t>Pythonu. Obsahuje přehledné rozhraní pro práci s widgety a sizery knihovny. Během celé práce dynamicky zobrazuje vzhled celé aplikace a na konci vygeneruje kód (</w:t>
      </w:r>
      <w:r w:rsidR="009161F4">
        <w:t xml:space="preserve">viz </w:t>
      </w:r>
      <w:r w:rsidR="003E146A">
        <w:t xml:space="preserve">praktická část - </w:t>
      </w:r>
      <w:r w:rsidR="009512BF">
        <w:fldChar w:fldCharType="begin"/>
      </w:r>
      <w:r w:rsidR="003E146A">
        <w:instrText xml:space="preserve"> PAGEREF _Ref64534700 \h </w:instrText>
      </w:r>
      <w:r w:rsidR="009512BF">
        <w:fldChar w:fldCharType="separate"/>
      </w:r>
      <w:r w:rsidR="003E146A">
        <w:rPr>
          <w:noProof/>
        </w:rPr>
        <w:t>24</w:t>
      </w:r>
      <w:r w:rsidR="009512BF">
        <w:fldChar w:fldCharType="end"/>
      </w:r>
      <w:r>
        <w:t>).</w:t>
      </w:r>
    </w:p>
    <w:p w:rsidR="001A3E78" w:rsidRPr="00D2061B" w:rsidRDefault="001A3E78" w:rsidP="00D2061B">
      <w:r>
        <w:t xml:space="preserve">Webové stránky - </w:t>
      </w:r>
      <w:hyperlink r:id="rId13" w:history="1">
        <w:r w:rsidRPr="003F2A96">
          <w:rPr>
            <w:rStyle w:val="Hypertextovodkaz"/>
          </w:rPr>
          <w:t>http://wxglade.sourceforge.net/</w:t>
        </w:r>
      </w:hyperlink>
    </w:p>
    <w:p w:rsidR="00F027FA" w:rsidRPr="00F027FA" w:rsidRDefault="00B45A8B" w:rsidP="00AE1EF4">
      <w:pPr>
        <w:pStyle w:val="Nadpis2"/>
      </w:pPr>
      <w:bookmarkStart w:id="24" w:name="_Toc64810574"/>
      <w:r>
        <w:t>Jupyter Notebook</w:t>
      </w:r>
      <w:bookmarkEnd w:id="24"/>
    </w:p>
    <w:p w:rsidR="00F027FA" w:rsidRDefault="00B45A8B" w:rsidP="00F027FA">
      <w:r w:rsidRPr="00B45A8B">
        <w:t xml:space="preserve">Jedná se o webové </w:t>
      </w:r>
      <w:r w:rsidR="00F55770">
        <w:t>interakt</w:t>
      </w:r>
      <w:r w:rsidRPr="00B45A8B">
        <w:t>ivní prostředí pro vytvářen</w:t>
      </w:r>
      <w:r>
        <w:t>í stejnojme</w:t>
      </w:r>
      <w:r w:rsidR="00F55770">
        <w:t>n</w:t>
      </w:r>
      <w:r>
        <w:t>ného dokumentu, který je součástí Projektu Jupyter</w:t>
      </w:r>
      <w:r w:rsidRPr="00B45A8B">
        <w:t xml:space="preserve">. Samotný </w:t>
      </w:r>
      <w:r>
        <w:t>notebook</w:t>
      </w:r>
      <w:r w:rsidRPr="00B45A8B">
        <w:t xml:space="preserve"> </w:t>
      </w:r>
      <w:r>
        <w:t>je kombinace Markdown</w:t>
      </w:r>
      <w:r>
        <w:rPr>
          <w:rStyle w:val="Znakapoznpodarou"/>
        </w:rPr>
        <w:footnoteReference w:id="22"/>
      </w:r>
      <w:r>
        <w:t xml:space="preserve"> dokumentu formátovaným do </w:t>
      </w:r>
      <w:r w:rsidRPr="00B45A8B">
        <w:t xml:space="preserve"> JSON</w:t>
      </w:r>
      <w:r>
        <w:rPr>
          <w:rStyle w:val="Znakapoznpodarou"/>
        </w:rPr>
        <w:footnoteReference w:id="23"/>
      </w:r>
      <w:r w:rsidR="00914520">
        <w:t xml:space="preserve">. </w:t>
      </w:r>
      <w:r w:rsidRPr="00B45A8B">
        <w:t>Zápis do notebooku je prováděn pomocí tzv</w:t>
      </w:r>
      <w:r w:rsidR="00CF3132">
        <w:t>.</w:t>
      </w:r>
      <w:r w:rsidRPr="00B45A8B">
        <w:t xml:space="preserve"> "buněk", kte</w:t>
      </w:r>
      <w:r>
        <w:t xml:space="preserve">ré mohou obsahovat funkční kód </w:t>
      </w:r>
      <w:r w:rsidRPr="00B45A8B">
        <w:t>mnoha jazyků, text</w:t>
      </w:r>
      <w:r>
        <w:t xml:space="preserve">, </w:t>
      </w:r>
      <w:r w:rsidRPr="00B45A8B">
        <w:t>matematiku, grafy, obrázky. Dokumenty mají koncovku "</w:t>
      </w:r>
      <w:r w:rsidR="00CF3132">
        <w:t>.</w:t>
      </w:r>
      <w:r w:rsidRPr="00B45A8B">
        <w:t>ipynb".</w:t>
      </w:r>
    </w:p>
    <w:p w:rsidR="002762F9" w:rsidRDefault="002762F9" w:rsidP="00F027FA">
      <w:r>
        <w:t xml:space="preserve">Seznam programovacích jazyků podporované Jupyter Notebookem - </w:t>
      </w:r>
      <w:hyperlink r:id="rId14" w:history="1">
        <w:r w:rsidRPr="00864AAE">
          <w:rPr>
            <w:rStyle w:val="Hypertextovodkaz"/>
          </w:rPr>
          <w:t>https://jupyter4edu.github.io/jupyter-edu-book/jupyter.html</w:t>
        </w:r>
      </w:hyperlink>
    </w:p>
    <w:p w:rsidR="00B45A8B" w:rsidRDefault="00B45A8B" w:rsidP="00B45A8B">
      <w:pPr>
        <w:pStyle w:val="Nadpis3"/>
      </w:pPr>
      <w:bookmarkStart w:id="25" w:name="_Toc64810575"/>
      <w:r>
        <w:t>Historie Jupyter Notebooku</w:t>
      </w:r>
      <w:bookmarkEnd w:id="25"/>
    </w:p>
    <w:p w:rsidR="00B45A8B" w:rsidRDefault="00B45A8B" w:rsidP="00B45A8B">
      <w:r>
        <w:t>V roce 2014 vznikl Projekt Jupyter oddělením od IPythonu. IPython nadále existuje jako prostředí Pythonu, zatímco Notebook a další jazykově nezávislé části IPythonu se přesunuly pod názvem Jupyter.</w:t>
      </w:r>
    </w:p>
    <w:p w:rsidR="00B45A8B" w:rsidRDefault="00B45A8B" w:rsidP="00B45A8B">
      <w:r>
        <w:t>V roce 2015 GitHub</w:t>
      </w:r>
      <w:r w:rsidR="00D16692">
        <w:t xml:space="preserve"> </w:t>
      </w:r>
      <w:r>
        <w:t>a projekt Jupyter oznámili nativní vykreslování formátu souborů notebooků Jupyter (soubory .ipynb) na platformě GitHub.</w:t>
      </w:r>
      <w:r w:rsidR="00D16692">
        <w:t xml:space="preserve"> (viz kapitola </w:t>
      </w:r>
      <w:r w:rsidR="009512BF">
        <w:fldChar w:fldCharType="begin"/>
      </w:r>
      <w:r w:rsidR="00D16692">
        <w:instrText xml:space="preserve"> REF _Ref64809284 \r \h </w:instrText>
      </w:r>
      <w:r w:rsidR="009512BF">
        <w:fldChar w:fldCharType="separate"/>
      </w:r>
      <w:r w:rsidR="00D16692">
        <w:t>1.9</w:t>
      </w:r>
      <w:r w:rsidR="009512BF">
        <w:fldChar w:fldCharType="end"/>
      </w:r>
      <w:r w:rsidR="00D16692">
        <w:t>)</w:t>
      </w:r>
    </w:p>
    <w:p w:rsidR="00D16692" w:rsidRDefault="00D16692" w:rsidP="00B45A8B"/>
    <w:p w:rsidR="00D806DC" w:rsidRDefault="009512BF" w:rsidP="00C96E02">
      <w:pPr>
        <w:pStyle w:val="Nadpis2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2.8pt;margin-top:235.9pt;width:429.9pt;height:51pt;z-index:251669504" stroked="f">
            <v:textbox style="mso-fit-shape-to-text:t" inset="0,0,0,0">
              <w:txbxContent>
                <w:p w:rsidR="00EA4EE2" w:rsidRDefault="00EA4EE2" w:rsidP="00C96E02">
                  <w:pPr>
                    <w:pStyle w:val="Titulek"/>
                    <w:rPr>
                      <w:i w:val="0"/>
                      <w:noProof/>
                    </w:rPr>
                  </w:pPr>
                  <w:bookmarkStart w:id="26" w:name="_Toc63710564"/>
                  <w:bookmarkStart w:id="27" w:name="_Toc64810520"/>
                  <w:r w:rsidRPr="00C96E02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9512BF" w:rsidRPr="00C96E02">
                    <w:rPr>
                      <w:i w:val="0"/>
                    </w:rPr>
                    <w:fldChar w:fldCharType="begin"/>
                  </w:r>
                  <w:r w:rsidRPr="00C96E02">
                    <w:rPr>
                      <w:i w:val="0"/>
                    </w:rPr>
                    <w:instrText xml:space="preserve"> SEQ Obrázek \* ARABIC </w:instrText>
                  </w:r>
                  <w:r w:rsidR="009512BF" w:rsidRPr="00C96E02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1</w:t>
                  </w:r>
                  <w:r w:rsidR="009512BF" w:rsidRPr="00C96E02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C96E02">
                    <w:rPr>
                      <w:i w:val="0"/>
                    </w:rPr>
                    <w:t>Zobrazení souborů .ipynb</w:t>
                  </w:r>
                  <w:r w:rsidRPr="00C96E02">
                    <w:rPr>
                      <w:i w:val="0"/>
                      <w:noProof/>
                    </w:rPr>
                    <w:t xml:space="preserve"> na GitHubu</w:t>
                  </w:r>
                  <w:bookmarkEnd w:id="26"/>
                  <w:bookmarkEnd w:id="27"/>
                </w:p>
                <w:p w:rsidR="00EA4EE2" w:rsidRPr="00C96E02" w:rsidRDefault="00EA4EE2" w:rsidP="00C96E02">
                  <w:r>
                    <w:t>Zdroj: Můj osobní GitHub</w:t>
                  </w:r>
                </w:p>
              </w:txbxContent>
            </v:textbox>
            <w10:wrap type="topAndBottom"/>
          </v:shape>
        </w:pict>
      </w:r>
      <w:r w:rsidR="00676C15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-130810</wp:posOffset>
            </wp:positionH>
            <wp:positionV relativeFrom="paragraph">
              <wp:posOffset>139065</wp:posOffset>
            </wp:positionV>
            <wp:extent cx="5446395" cy="2696210"/>
            <wp:effectExtent l="190500" t="152400" r="173355" b="142240"/>
            <wp:wrapTopAndBottom/>
            <wp:docPr id="8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2696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Start w:id="28" w:name="_Toc64810576"/>
      <w:r w:rsidR="00C96E02">
        <w:t>Project Jupyter</w:t>
      </w:r>
      <w:r w:rsidR="00152F74">
        <w:rPr>
          <w:rStyle w:val="Znakapoznpodarou"/>
        </w:rPr>
        <w:footnoteReference w:id="24"/>
      </w:r>
      <w:bookmarkEnd w:id="28"/>
    </w:p>
    <w:p w:rsidR="00C96E02" w:rsidRDefault="00C96E02" w:rsidP="00C96E02">
      <w:r w:rsidRPr="00C96E02">
        <w:t>Je nezisková organizace vytvořená s mot</w:t>
      </w:r>
      <w:r w:rsidR="00CF3132">
        <w:t>t</w:t>
      </w:r>
      <w:r w:rsidRPr="00C96E02">
        <w:t>em "rozvinout otevřený software a služby pro interakt</w:t>
      </w:r>
      <w:r w:rsidR="00CF3132">
        <w:t>ivní práci na počítači přes desítky</w:t>
      </w:r>
      <w:r w:rsidRPr="00C96E02">
        <w:t xml:space="preserve"> programovacích jazyků". Jupyter vznikl oddělením od IPytho</w:t>
      </w:r>
      <w:r>
        <w:t xml:space="preserve">nu v roce 2014, za kterým stál </w:t>
      </w:r>
      <w:r w:rsidRPr="00C96E02">
        <w:t>Fernando Pérez. Pod Projekt Jupyter spadají interaktivní výpočetní produkty Jupyter Notebook, JupyterHub a JupyterLab.</w:t>
      </w:r>
    </w:p>
    <w:p w:rsidR="00C96E02" w:rsidRDefault="00C96E02" w:rsidP="00C96E02">
      <w:pPr>
        <w:pStyle w:val="Nadpis2"/>
      </w:pPr>
      <w:bookmarkStart w:id="29" w:name="_Toc64810577"/>
      <w:r>
        <w:t>IPython</w:t>
      </w:r>
      <w:r w:rsidR="00804147">
        <w:rPr>
          <w:rStyle w:val="Znakapoznpodarou"/>
        </w:rPr>
        <w:footnoteReference w:id="25"/>
      </w:r>
      <w:bookmarkEnd w:id="29"/>
    </w:p>
    <w:p w:rsidR="00CD75CC" w:rsidRDefault="00C96E02" w:rsidP="00AE1EF4">
      <w:r w:rsidRPr="00C96E02">
        <w:t>IPython (Interactive Python) je příka</w:t>
      </w:r>
      <w:r>
        <w:t xml:space="preserve">zový </w:t>
      </w:r>
      <w:r w:rsidR="0083737D">
        <w:t>shell</w:t>
      </w:r>
      <w:r>
        <w:rPr>
          <w:rStyle w:val="Znakapoznpodarou"/>
        </w:rPr>
        <w:footnoteReference w:id="26"/>
      </w:r>
      <w:r w:rsidR="00A81066">
        <w:t xml:space="preserve"> </w:t>
      </w:r>
      <w:r w:rsidRPr="00C96E02">
        <w:t>p</w:t>
      </w:r>
      <w:r w:rsidR="00CF3132">
        <w:t>ro interakt</w:t>
      </w:r>
      <w:r w:rsidRPr="00C96E02">
        <w:t>ivní výpočty ve více programovacích jazycích (původně pouze pro Python).</w:t>
      </w:r>
      <w:r>
        <w:t xml:space="preserve"> Podporuje práci s multimédii</w:t>
      </w:r>
      <w:r>
        <w:rPr>
          <w:rStyle w:val="Znakapoznpodarou"/>
        </w:rPr>
        <w:footnoteReference w:id="27"/>
      </w:r>
      <w:r w:rsidRPr="00C96E02">
        <w:t>, introspekci</w:t>
      </w:r>
      <w:r>
        <w:rPr>
          <w:rStyle w:val="Znakapoznpodarou"/>
        </w:rPr>
        <w:footnoteReference w:id="28"/>
      </w:r>
      <w:r w:rsidRPr="00C96E02">
        <w:t xml:space="preserve"> (schopnost programu zkoumat typ a vlastnosti </w:t>
      </w:r>
      <w:r>
        <w:lastRenderedPageBreak/>
        <w:t xml:space="preserve">objektu při běhu), nástroje pro </w:t>
      </w:r>
      <w:r w:rsidR="00804147">
        <w:t>paralel</w:t>
      </w:r>
      <w:r w:rsidRPr="00C96E02">
        <w:t>ní výpočty</w:t>
      </w:r>
      <w:r>
        <w:rPr>
          <w:rStyle w:val="Znakapoznpodarou"/>
        </w:rPr>
        <w:footnoteReference w:id="29"/>
      </w:r>
      <w:r>
        <w:t xml:space="preserve"> a rozhraní poznámkového bloku</w:t>
      </w:r>
      <w:r w:rsidRPr="00C96E02">
        <w:t xml:space="preserve"> s podporou kódu, textu, matematických výrazů a dalších médií</w:t>
      </w:r>
      <w:r>
        <w:t xml:space="preserve"> (podobně jako Markdown)</w:t>
      </w:r>
      <w:r w:rsidRPr="00C96E02">
        <w:t>.</w:t>
      </w:r>
    </w:p>
    <w:p w:rsidR="00C96E02" w:rsidRDefault="00C96E02" w:rsidP="0007773F">
      <w:pPr>
        <w:pStyle w:val="Nadpis2"/>
      </w:pPr>
      <w:bookmarkStart w:id="30" w:name="_Toc64810578"/>
      <w:r>
        <w:t>NbViewer</w:t>
      </w:r>
      <w:bookmarkEnd w:id="30"/>
    </w:p>
    <w:p w:rsidR="009161F4" w:rsidRDefault="009512BF" w:rsidP="000108BD">
      <w:r>
        <w:rPr>
          <w:noProof/>
        </w:rPr>
        <w:pict>
          <v:shape id="_x0000_s1027" type="#_x0000_t202" style="position:absolute;left:0;text-align:left;margin-left:-11.25pt;margin-top:289.4pt;width:372.3pt;height:50.55pt;z-index:251673600" stroked="f">
            <v:textbox style="mso-next-textbox:#_x0000_s1027" inset="0,0,0,0">
              <w:txbxContent>
                <w:p w:rsidR="00EA4EE2" w:rsidRPr="0007773F" w:rsidRDefault="00EA4EE2" w:rsidP="0007773F">
                  <w:pPr>
                    <w:pStyle w:val="Titulek"/>
                    <w:rPr>
                      <w:i w:val="0"/>
                    </w:rPr>
                  </w:pPr>
                  <w:bookmarkStart w:id="31" w:name="_Toc63710565"/>
                  <w:bookmarkStart w:id="32" w:name="_Toc64810521"/>
                  <w:r w:rsidRPr="0007773F">
                    <w:rPr>
                      <w:i w:val="0"/>
                    </w:rPr>
                    <w:t>Obrázek č.</w:t>
                  </w:r>
                  <w:r>
                    <w:rPr>
                      <w:i w:val="0"/>
                    </w:rPr>
                    <w:t xml:space="preserve"> </w:t>
                  </w:r>
                  <w:r w:rsidR="009512BF" w:rsidRPr="0007773F">
                    <w:rPr>
                      <w:i w:val="0"/>
                    </w:rPr>
                    <w:fldChar w:fldCharType="begin"/>
                  </w:r>
                  <w:r w:rsidRPr="0007773F">
                    <w:rPr>
                      <w:i w:val="0"/>
                    </w:rPr>
                    <w:instrText xml:space="preserve"> SEQ Obrázek \* ARABIC </w:instrText>
                  </w:r>
                  <w:r w:rsidR="009512BF" w:rsidRPr="0007773F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2</w:t>
                  </w:r>
                  <w:r w:rsidR="009512BF" w:rsidRPr="0007773F">
                    <w:rPr>
                      <w:i w:val="0"/>
                    </w:rPr>
                    <w:fldChar w:fldCharType="end"/>
                  </w:r>
                  <w:r w:rsidRPr="0007773F">
                    <w:rPr>
                      <w:i w:val="0"/>
                    </w:rPr>
                    <w:t xml:space="preserve"> - </w:t>
                  </w:r>
                  <w:r>
                    <w:rPr>
                      <w:i w:val="0"/>
                    </w:rPr>
                    <w:t>webové r</w:t>
                  </w:r>
                  <w:r w:rsidRPr="0007773F">
                    <w:rPr>
                      <w:i w:val="0"/>
                    </w:rPr>
                    <w:t>ozhraní NbViewer</w:t>
                  </w:r>
                  <w:bookmarkEnd w:id="31"/>
                  <w:bookmarkEnd w:id="32"/>
                </w:p>
                <w:p w:rsidR="00EA4EE2" w:rsidRDefault="00EA4EE2" w:rsidP="0007773F">
                  <w:r>
                    <w:t xml:space="preserve">Zdroj: screenshot z </w:t>
                  </w:r>
                  <w:hyperlink r:id="rId16" w:history="1">
                    <w:r w:rsidRPr="00521FD4">
                      <w:rPr>
                        <w:rStyle w:val="Hypertextovodkaz"/>
                      </w:rPr>
                      <w:t>https://nbviewer.jupyter.org/</w:t>
                    </w:r>
                  </w:hyperlink>
                </w:p>
                <w:p w:rsidR="00EA4EE2" w:rsidRPr="0007773F" w:rsidRDefault="00EA4EE2" w:rsidP="0007773F"/>
              </w:txbxContent>
            </v:textbox>
            <w10:wrap type="topAndBottom"/>
          </v:shape>
        </w:pict>
      </w:r>
      <w:r w:rsidR="000C714C">
        <w:rPr>
          <w:noProof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-96520</wp:posOffset>
            </wp:positionH>
            <wp:positionV relativeFrom="paragraph">
              <wp:posOffset>886460</wp:posOffset>
            </wp:positionV>
            <wp:extent cx="3336925" cy="2673350"/>
            <wp:effectExtent l="190500" t="152400" r="168275" b="127000"/>
            <wp:wrapTopAndBottom/>
            <wp:docPr id="1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2673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96E02">
        <w:t xml:space="preserve">Jedná se o nový produkt Jupyter Notebooku, který vytváří rozhraní, které umí vzít </w:t>
      </w:r>
      <w:r w:rsidR="0007773F">
        <w:t xml:space="preserve">veřejné </w:t>
      </w:r>
      <w:r w:rsidR="000108BD">
        <w:t>URL</w:t>
      </w:r>
      <w:r w:rsidR="00C96E02">
        <w:rPr>
          <w:rStyle w:val="Znakapoznpodarou"/>
        </w:rPr>
        <w:footnoteReference w:id="30"/>
      </w:r>
      <w:r w:rsidR="00C96E02">
        <w:t xml:space="preserve"> </w:t>
      </w:r>
      <w:r w:rsidR="0007773F">
        <w:t xml:space="preserve">notebook dokumentu a převede ho na formát </w:t>
      </w:r>
      <w:r w:rsidR="003F605D">
        <w:t>HTML</w:t>
      </w:r>
      <w:r w:rsidR="0007773F">
        <w:rPr>
          <w:rStyle w:val="Znakapoznpodarou"/>
        </w:rPr>
        <w:footnoteReference w:id="31"/>
      </w:r>
      <w:r w:rsidR="0007773F">
        <w:t>, který zobrazí jako webovou stránku.</w:t>
      </w:r>
    </w:p>
    <w:p w:rsidR="009161F4" w:rsidRPr="000108BD" w:rsidRDefault="009161F4" w:rsidP="000108BD"/>
    <w:p w:rsidR="00BF3EB7" w:rsidRDefault="00BF3EB7" w:rsidP="00325F4C">
      <w:pPr>
        <w:pStyle w:val="Nadpis2"/>
      </w:pPr>
      <w:bookmarkStart w:id="33" w:name="_Ref64809284"/>
      <w:bookmarkStart w:id="34" w:name="_Toc64810579"/>
      <w:r>
        <w:t>GitHub</w:t>
      </w:r>
      <w:bookmarkEnd w:id="33"/>
      <w:bookmarkEnd w:id="34"/>
    </w:p>
    <w:p w:rsidR="00BF3EB7" w:rsidRDefault="00BF3EB7" w:rsidP="00BF3EB7">
      <w:r>
        <w:t>Jedná se o poskytovatele internetového hostingu</w:t>
      </w:r>
      <w:r w:rsidR="000108BD">
        <w:rPr>
          <w:rStyle w:val="Znakapoznpodarou"/>
        </w:rPr>
        <w:footnoteReference w:id="32"/>
      </w:r>
      <w:r w:rsidR="002B5E89">
        <w:t xml:space="preserve"> (webhostingu)</w:t>
      </w:r>
      <w:r>
        <w:t xml:space="preserve"> určený pro vývoj softwaru</w:t>
      </w:r>
      <w:r w:rsidR="00475573">
        <w:t xml:space="preserve"> pomocí systému pro distribuci Git</w:t>
      </w:r>
      <w:r>
        <w:t>. Hlavními funkcemi, krom</w:t>
      </w:r>
      <w:r w:rsidR="00CF3132">
        <w:t>ě</w:t>
      </w:r>
      <w:r>
        <w:t xml:space="preserve"> </w:t>
      </w:r>
      <w:r w:rsidR="00E4233B">
        <w:t>ú</w:t>
      </w:r>
      <w:r>
        <w:t>ložiště, je správa zdrojového kódu, systém aktualizací a verzí</w:t>
      </w:r>
      <w:r w:rsidR="00754456">
        <w:t xml:space="preserve">. </w:t>
      </w:r>
    </w:p>
    <w:p w:rsidR="00302320" w:rsidRDefault="00E4233B" w:rsidP="00302320">
      <w:r>
        <w:lastRenderedPageBreak/>
        <w:t>GitHub své služby nabízí zdarma, avšak existuj</w:t>
      </w:r>
      <w:r w:rsidR="00302320">
        <w:t>í komerční profesionální verze.</w:t>
      </w:r>
    </w:p>
    <w:p w:rsidR="00E4233B" w:rsidRDefault="00E4233B" w:rsidP="00302320">
      <w:r>
        <w:t>Dříve býval</w:t>
      </w:r>
      <w:r w:rsidR="00CF3132">
        <w:t>y</w:t>
      </w:r>
      <w:r>
        <w:t xml:space="preserve"> zdarma pouze projekty s otevřeným zdrojovým kódem</w:t>
      </w:r>
      <w:r>
        <w:rPr>
          <w:rStyle w:val="Znakapoznpodarou"/>
        </w:rPr>
        <w:footnoteReference w:id="33"/>
      </w:r>
      <w:r w:rsidR="00302320">
        <w:t xml:space="preserve"> </w:t>
      </w:r>
      <w:r w:rsidR="00E378BA">
        <w:t xml:space="preserve">, </w:t>
      </w:r>
      <w:r w:rsidR="00302320">
        <w:t>avšak o</w:t>
      </w:r>
      <w:r>
        <w:t>d roku 2019  GitHub začal postupně rušit omezení pro neplacenou verzi. Nyní může uživatel mít ne</w:t>
      </w:r>
      <w:r w:rsidR="00CF3132">
        <w:t>omezeně</w:t>
      </w:r>
      <w:r>
        <w:t xml:space="preserve"> tzv. repositářů</w:t>
      </w:r>
      <w:r w:rsidR="00302320">
        <w:t xml:space="preserve"> (úložišť</w:t>
      </w:r>
      <w:r>
        <w:t>) ať už veřejných, tak soukromých.</w:t>
      </w:r>
    </w:p>
    <w:p w:rsidR="00E4233B" w:rsidRDefault="00405594" w:rsidP="00E4233B">
      <w:r>
        <w:t xml:space="preserve">Aktuálně GitHub má přes 60 </w:t>
      </w:r>
      <w:r w:rsidR="00E4233B">
        <w:t xml:space="preserve">milionů </w:t>
      </w:r>
      <w:hyperlink r:id="rId18" w:history="1">
        <w:r w:rsidR="00C06622">
          <w:rPr>
            <w:rStyle w:val="Hypertextovodkaz"/>
          </w:rPr>
          <w:t>uživatelů</w:t>
        </w:r>
      </w:hyperlink>
      <w:r w:rsidR="00E4233B">
        <w:t xml:space="preserve"> a více než </w:t>
      </w:r>
      <w:r>
        <w:t>210</w:t>
      </w:r>
      <w:r w:rsidR="00E4233B">
        <w:t xml:space="preserve"> milionů</w:t>
      </w:r>
      <w:r>
        <w:t xml:space="preserve"> </w:t>
      </w:r>
      <w:hyperlink r:id="rId19" w:history="1">
        <w:r w:rsidR="00C06622">
          <w:rPr>
            <w:rStyle w:val="Hypertextovodkaz"/>
          </w:rPr>
          <w:t>úložišť</w:t>
        </w:r>
      </w:hyperlink>
      <w:r w:rsidR="00E4233B">
        <w:t xml:space="preserve">, což ho činí největším hostitelem zdrojového kódu </w:t>
      </w:r>
      <w:r w:rsidR="00302320">
        <w:t>na S</w:t>
      </w:r>
      <w:r w:rsidR="00E4233B">
        <w:t>větě.</w:t>
      </w:r>
    </w:p>
    <w:p w:rsidR="00E4233B" w:rsidRDefault="00E4233B" w:rsidP="00E4233B">
      <w:pPr>
        <w:pStyle w:val="Nadpis3"/>
      </w:pPr>
      <w:bookmarkStart w:id="35" w:name="_Toc64810580"/>
      <w:r>
        <w:t>Git</w:t>
      </w:r>
      <w:r w:rsidR="009C7AEC">
        <w:rPr>
          <w:rStyle w:val="Znakapoznpodarou"/>
        </w:rPr>
        <w:footnoteReference w:id="34"/>
      </w:r>
      <w:bookmarkEnd w:id="35"/>
    </w:p>
    <w:p w:rsidR="00754456" w:rsidRDefault="00754456" w:rsidP="00754456">
      <w:r>
        <w:t xml:space="preserve">Jedná se o nejpopulárnější systém pro správu verzí </w:t>
      </w:r>
      <w:r w:rsidR="000054FC">
        <w:t xml:space="preserve">pro programátory </w:t>
      </w:r>
      <w:r>
        <w:t>při vývoji softwaru</w:t>
      </w:r>
      <w:r w:rsidR="00475573">
        <w:t xml:space="preserve"> s GNU licencí</w:t>
      </w:r>
      <w:r>
        <w:t>.</w:t>
      </w:r>
    </w:p>
    <w:p w:rsidR="000054FC" w:rsidRDefault="000054FC" w:rsidP="00754456">
      <w:r>
        <w:t>Nástroj funguje formou kontroly verzí, ve které sleduje změny v celém kódu.</w:t>
      </w:r>
    </w:p>
    <w:p w:rsidR="000054FC" w:rsidRDefault="000054FC" w:rsidP="000054FC">
      <w:r>
        <w:t>Výhodami samotného Gitu je jeho rychlost a integrita dat</w:t>
      </w:r>
      <w:r>
        <w:rPr>
          <w:rStyle w:val="Znakapoznpodarou"/>
        </w:rPr>
        <w:footnoteReference w:id="35"/>
      </w:r>
      <w:r>
        <w:t xml:space="preserve"> a podpora pracovních toků při vývoji (tzv. branche</w:t>
      </w:r>
      <w:r w:rsidR="00224DD5">
        <w:t>/větve</w:t>
      </w:r>
      <w:r>
        <w:t>)</w:t>
      </w:r>
      <w:r w:rsidR="00475573">
        <w:t>.</w:t>
      </w:r>
    </w:p>
    <w:p w:rsidR="00475573" w:rsidRDefault="00475573" w:rsidP="000054FC"/>
    <w:p w:rsidR="00325F4C" w:rsidRDefault="00114408" w:rsidP="00325F4C">
      <w:pPr>
        <w:pStyle w:val="Nadpis2"/>
      </w:pPr>
      <w:bookmarkStart w:id="36" w:name="_Ref64809880"/>
      <w:bookmarkStart w:id="37" w:name="_Toc64810581"/>
      <w:r>
        <w:t>Objektově orientované programování</w:t>
      </w:r>
      <w:bookmarkEnd w:id="36"/>
      <w:bookmarkEnd w:id="37"/>
    </w:p>
    <w:p w:rsidR="001B3072" w:rsidRPr="001B3072" w:rsidRDefault="001B3072" w:rsidP="001B3072">
      <w:r>
        <w:t>Téma</w:t>
      </w:r>
      <w:r w:rsidR="005F4B8B">
        <w:t>tem</w:t>
      </w:r>
      <w:r>
        <w:t xml:space="preserve"> kapitoly je programovací paradigma OOP.</w:t>
      </w:r>
    </w:p>
    <w:p w:rsidR="00325F4C" w:rsidRPr="00325F4C" w:rsidRDefault="00325F4C" w:rsidP="00325F4C">
      <w:pPr>
        <w:pStyle w:val="Nadpis3"/>
      </w:pPr>
      <w:bookmarkStart w:id="38" w:name="_Toc64810582"/>
      <w:r>
        <w:t>Programovací paradigmata</w:t>
      </w:r>
      <w:r w:rsidR="009C7AEC">
        <w:rPr>
          <w:rStyle w:val="Znakapoznpodarou"/>
        </w:rPr>
        <w:footnoteReference w:id="36"/>
      </w:r>
      <w:bookmarkEnd w:id="38"/>
    </w:p>
    <w:p w:rsidR="00C96E02" w:rsidRDefault="00114408" w:rsidP="00D806DC">
      <w:pPr>
        <w:ind w:firstLine="0"/>
      </w:pPr>
      <w:r w:rsidRPr="00114408">
        <w:t>Jedná se o způsob jak rozdělit programovací jazyky. Paradigma se zabývají implikacemi (prováděním) provádění jazyka (samotné psaní kódu). Paradigma</w:t>
      </w:r>
      <w:r w:rsidR="00421420">
        <w:t>ta</w:t>
      </w:r>
      <w:r w:rsidRPr="00114408">
        <w:t xml:space="preserve"> se rozdělují</w:t>
      </w:r>
      <w:r w:rsidR="00421420">
        <w:t xml:space="preserve"> na</w:t>
      </w:r>
      <w:r w:rsidRPr="00114408">
        <w:t>: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Imperativy</w:t>
      </w:r>
      <w:r w:rsidR="00140E62">
        <w:t xml:space="preserve"> - </w:t>
      </w:r>
      <w:r w:rsidR="00140E62" w:rsidRPr="00140E62">
        <w:t>uživatel upravuje/instruuje samotné zařízení/stroj, tím mění jeho stav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Procedurální programování</w:t>
      </w:r>
      <w:r w:rsidR="00175A63">
        <w:t xml:space="preserve"> </w:t>
      </w:r>
      <w:r w:rsidR="00421420">
        <w:t>(Strukturované</w:t>
      </w:r>
      <w:r w:rsidR="00E05AEF">
        <w:t xml:space="preserve">/imperativní </w:t>
      </w:r>
      <w:r w:rsidR="00421420">
        <w:t xml:space="preserve"> programování): </w:t>
      </w:r>
      <w:r w:rsidR="00421420" w:rsidRPr="00421420">
        <w:t xml:space="preserve">nejzákladnější/nejjednodušší paradigma, které </w:t>
      </w:r>
      <w:r w:rsidR="00421420" w:rsidRPr="00421420">
        <w:lastRenderedPageBreak/>
        <w:t>seskupuje pokyny do postupů (jednoduše obsahuje řadu výpočtových kroků, které vedou k cílenému výsledku).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Objektově orientované programování</w:t>
      </w:r>
      <w:r w:rsidR="00421420">
        <w:t xml:space="preserve"> (OOP): </w:t>
      </w:r>
      <w:r w:rsidR="00421420" w:rsidRPr="00421420">
        <w:t xml:space="preserve"> paradigma je založené na konceptu tzv. "objektů" (viz</w:t>
      </w:r>
      <w:r w:rsidR="00175A63">
        <w:t xml:space="preserve"> </w:t>
      </w:r>
      <w:r w:rsidR="009512BF">
        <w:fldChar w:fldCharType="begin"/>
      </w:r>
      <w:r w:rsidR="00175A63">
        <w:instrText xml:space="preserve"> REF _Ref64809880 \r \h </w:instrText>
      </w:r>
      <w:r w:rsidR="009512BF">
        <w:fldChar w:fldCharType="separate"/>
      </w:r>
      <w:r w:rsidR="00175A63">
        <w:t>1.10</w:t>
      </w:r>
      <w:r w:rsidR="009512BF">
        <w:fldChar w:fldCharType="end"/>
      </w:r>
      <w:r w:rsidR="00421420" w:rsidRPr="00421420">
        <w:t>).</w:t>
      </w:r>
    </w:p>
    <w:p w:rsidR="00ED1D9F" w:rsidRDefault="00ED1D9F" w:rsidP="00ED1D9F">
      <w:pPr>
        <w:pStyle w:val="Odstavecseseznamem"/>
        <w:ind w:left="927" w:firstLine="0"/>
      </w:pP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Deklarativní</w:t>
      </w:r>
      <w:r w:rsidR="00421420">
        <w:t xml:space="preserve"> - </w:t>
      </w:r>
      <w:r w:rsidR="00421420" w:rsidRPr="00421420">
        <w:t>uživatel pouze upravuje vlastnosti požadovaného výsledku, ale ne způsob jeho výpočtu</w:t>
      </w:r>
    </w:p>
    <w:p w:rsidR="00175A63" w:rsidRDefault="00D11E43" w:rsidP="00175A63">
      <w:pPr>
        <w:pStyle w:val="Odstavecseseznamem"/>
        <w:numPr>
          <w:ilvl w:val="1"/>
          <w:numId w:val="3"/>
        </w:numPr>
      </w:pPr>
      <w:r>
        <w:t xml:space="preserve">Funkcionální programování: </w:t>
      </w:r>
      <w:r w:rsidR="0027481B">
        <w:t>programy jsou konstruov</w:t>
      </w:r>
      <w:r w:rsidRPr="00D11E43">
        <w:t>ány funkcemi, které se skládají do stromů či samotných výrazů, které vracejí hodnotu podle které se mění stav programu.</w:t>
      </w:r>
    </w:p>
    <w:p w:rsidR="00D11E43" w:rsidRDefault="00D11E43" w:rsidP="00175A63">
      <w:pPr>
        <w:pStyle w:val="Odstavecseseznamem"/>
        <w:numPr>
          <w:ilvl w:val="1"/>
          <w:numId w:val="3"/>
        </w:numPr>
      </w:pPr>
      <w:r>
        <w:t xml:space="preserve">Logické programování: </w:t>
      </w:r>
      <w:r w:rsidRPr="00D11E43">
        <w:t>je psán sadami vět v logické podobě, které řeší programové problémy</w:t>
      </w:r>
      <w:r w:rsidR="004F0F9B">
        <w:t xml:space="preserve"> (viz </w:t>
      </w:r>
      <w:fldSimple w:instr=" REF _Ref64541147 \h  \* MERGEFORMAT ">
        <w:r w:rsidR="00E022CF" w:rsidRPr="00E022CF">
          <w:t xml:space="preserve">Obrázek č. </w:t>
        </w:r>
        <w:r w:rsidR="00E022CF" w:rsidRPr="00E022CF">
          <w:rPr>
            <w:noProof/>
          </w:rPr>
          <w:t>3</w:t>
        </w:r>
      </w:fldSimple>
      <w:r w:rsidR="004F0F9B">
        <w:t>)</w:t>
      </w:r>
      <w:r w:rsidRPr="00D11E43">
        <w:t>.</w:t>
      </w:r>
    </w:p>
    <w:p w:rsidR="00C96E02" w:rsidRDefault="00EA3D52" w:rsidP="001039B4">
      <w:pPr>
        <w:pStyle w:val="Odstavecseseznamem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609600</wp:posOffset>
            </wp:positionV>
            <wp:extent cx="4620260" cy="2696845"/>
            <wp:effectExtent l="190500" t="152400" r="180340" b="141605"/>
            <wp:wrapTopAndBottom/>
            <wp:docPr id="72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2696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11E43">
        <w:t xml:space="preserve">Matematické programování: </w:t>
      </w:r>
      <w:r w:rsidR="00D11E43" w:rsidRPr="00D11E43">
        <w:t>využívá mnohé způsoby matematických funkcí (lineární, celočíselné, kvadratické, dynamické programování...)</w:t>
      </w:r>
    </w:p>
    <w:p w:rsidR="006B704D" w:rsidRDefault="009512BF" w:rsidP="006B704D">
      <w:pPr>
        <w:pStyle w:val="Odstavecseseznamem"/>
        <w:ind w:left="927" w:firstLine="0"/>
      </w:pPr>
      <w:r>
        <w:rPr>
          <w:noProof/>
        </w:rPr>
        <w:pict>
          <v:shape id="_x0000_s1029" type="#_x0000_t202" style="position:absolute;left:0;text-align:left;margin-left:-3.4pt;margin-top:235.4pt;width:364.4pt;height:69pt;z-index:251677696" stroked="f">
            <v:textbox style="mso-next-textbox:#_x0000_s1029;mso-fit-shape-to-text:t" inset="0,0,0,0">
              <w:txbxContent>
                <w:p w:rsidR="00EA4EE2" w:rsidRDefault="00EA4EE2" w:rsidP="00D11E43">
                  <w:pPr>
                    <w:pStyle w:val="Titulek"/>
                    <w:rPr>
                      <w:i w:val="0"/>
                    </w:rPr>
                  </w:pPr>
                  <w:bookmarkStart w:id="39" w:name="_Ref64541147"/>
                  <w:bookmarkStart w:id="40" w:name="_Toc64810522"/>
                  <w:r w:rsidRPr="00D11E43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9512BF" w:rsidRPr="00D11E43">
                    <w:rPr>
                      <w:i w:val="0"/>
                    </w:rPr>
                    <w:fldChar w:fldCharType="begin"/>
                  </w:r>
                  <w:r w:rsidRPr="00D11E43">
                    <w:rPr>
                      <w:i w:val="0"/>
                    </w:rPr>
                    <w:instrText xml:space="preserve"> SEQ Obrázek \* ARABIC </w:instrText>
                  </w:r>
                  <w:r w:rsidR="009512BF" w:rsidRPr="00D11E4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3</w:t>
                  </w:r>
                  <w:r w:rsidR="009512BF" w:rsidRPr="00D11E43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D11E43">
                    <w:rPr>
                      <w:i w:val="0"/>
                    </w:rPr>
                    <w:t>Příklad logického programování</w:t>
                  </w:r>
                  <w:bookmarkEnd w:id="39"/>
                  <w:bookmarkEnd w:id="40"/>
                </w:p>
                <w:p w:rsidR="00EA4EE2" w:rsidRDefault="00EA4EE2" w:rsidP="00D11E43">
                  <w:pPr>
                    <w:ind w:left="567" w:firstLine="0"/>
                  </w:pPr>
                  <w:r>
                    <w:t>Zdroj: prezentace Logické programování - Tomáš K</w:t>
                  </w:r>
                  <w:r w:rsidRPr="00D11E43">
                    <w:rPr>
                      <w:rFonts w:cs="Arial"/>
                      <w:szCs w:val="24"/>
                    </w:rPr>
                    <w:t>ü</w:t>
                  </w:r>
                  <w:r>
                    <w:t xml:space="preserve">hr: </w:t>
                  </w:r>
                  <w:hyperlink r:id="rId21" w:history="1">
                    <w:r w:rsidRPr="001261F9">
                      <w:rPr>
                        <w:rStyle w:val="Hypertextovodkaz"/>
                      </w:rPr>
                      <w:t>https://www.inf.upol.cz/downloads/ruzne/LPproSS.pdf</w:t>
                    </w:r>
                  </w:hyperlink>
                </w:p>
              </w:txbxContent>
            </v:textbox>
            <w10:wrap type="topAndBottom"/>
          </v:shape>
        </w:pict>
      </w:r>
    </w:p>
    <w:p w:rsidR="00C96E02" w:rsidRDefault="00325F4C" w:rsidP="00325F4C">
      <w:pPr>
        <w:pStyle w:val="Nadpis3"/>
      </w:pPr>
      <w:bookmarkStart w:id="41" w:name="_Toc64810583"/>
      <w:r>
        <w:t>OOP</w:t>
      </w:r>
      <w:r w:rsidR="00E05AEF">
        <w:rPr>
          <w:rStyle w:val="Znakapoznpodarou"/>
        </w:rPr>
        <w:footnoteReference w:id="37"/>
      </w:r>
      <w:bookmarkEnd w:id="41"/>
    </w:p>
    <w:p w:rsidR="00325F4C" w:rsidRDefault="008C6F13" w:rsidP="00325F4C">
      <w:r>
        <w:t>OOP p</w:t>
      </w:r>
      <w:r w:rsidR="00325F4C">
        <w:t>aradigma tedy funguje na principů objektů - samotné objekty obsahují buď data (atributy, vlastnosti) nebo funkce (metody).</w:t>
      </w:r>
    </w:p>
    <w:p w:rsidR="00864FF9" w:rsidRDefault="007A2098" w:rsidP="00E05AEF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957580</wp:posOffset>
            </wp:positionV>
            <wp:extent cx="4712970" cy="2265680"/>
            <wp:effectExtent l="190500" t="152400" r="163830" b="134620"/>
            <wp:wrapTopAndBottom/>
            <wp:docPr id="3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2265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25F4C">
        <w:t>Funkce objektů spočívá v tom, že objekty mohou přistupovat a upravovat datová pole podle sebe sama (podle jednoho atributu se upraví atribut z jiného objektu). Tudíž objekty mezi sebou interagují</w:t>
      </w:r>
      <w:r w:rsidR="003E146A">
        <w:t xml:space="preserve"> (viz - </w:t>
      </w:r>
      <w:fldSimple w:instr=" REF _Ref64534503 \h  \* MERGEFORMAT ">
        <w:r w:rsidR="003E146A" w:rsidRPr="003E146A">
          <w:t xml:space="preserve">Obrázek č. </w:t>
        </w:r>
        <w:r w:rsidR="003E146A" w:rsidRPr="003E146A">
          <w:rPr>
            <w:noProof/>
          </w:rPr>
          <w:t>4</w:t>
        </w:r>
      </w:fldSimple>
      <w:r w:rsidR="003E146A">
        <w:t>)</w:t>
      </w:r>
      <w:r w:rsidR="00325F4C">
        <w:t xml:space="preserve">.    </w:t>
      </w:r>
    </w:p>
    <w:p w:rsidR="00325F4C" w:rsidRDefault="009512BF" w:rsidP="00325F4C">
      <w:r>
        <w:rPr>
          <w:noProof/>
        </w:rPr>
        <w:pict>
          <v:shape id="_x0000_s1030" type="#_x0000_t202" style="position:absolute;left:0;text-align:left;margin-left:-2.8pt;margin-top:212.2pt;width:484.7pt;height:58.05pt;z-index:251681792" stroked="f">
            <v:textbox inset="0,0,0,0">
              <w:txbxContent>
                <w:p w:rsidR="00EA4EE2" w:rsidRPr="008C6F13" w:rsidRDefault="00EA4EE2" w:rsidP="008C6F13">
                  <w:pPr>
                    <w:pStyle w:val="Titulek"/>
                    <w:ind w:firstLine="0"/>
                    <w:rPr>
                      <w:i w:val="0"/>
                    </w:rPr>
                  </w:pPr>
                  <w:bookmarkStart w:id="42" w:name="_Ref64534503"/>
                  <w:bookmarkStart w:id="43" w:name="_Toc64810523"/>
                  <w:r>
                    <w:rPr>
                      <w:i w:val="0"/>
                    </w:rPr>
                    <w:t xml:space="preserve">Obrázek č. </w:t>
                  </w:r>
                  <w:r w:rsidR="009512BF" w:rsidRPr="008C6F13">
                    <w:rPr>
                      <w:i w:val="0"/>
                    </w:rPr>
                    <w:fldChar w:fldCharType="begin"/>
                  </w:r>
                  <w:r w:rsidRPr="008C6F13">
                    <w:rPr>
                      <w:i w:val="0"/>
                    </w:rPr>
                    <w:instrText xml:space="preserve"> SEQ Obrázek \* ARABIC </w:instrText>
                  </w:r>
                  <w:r w:rsidR="009512BF" w:rsidRPr="008C6F1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4</w:t>
                  </w:r>
                  <w:r w:rsidR="009512BF" w:rsidRPr="008C6F13">
                    <w:rPr>
                      <w:i w:val="0"/>
                    </w:rPr>
                    <w:fldChar w:fldCharType="end"/>
                  </w:r>
                  <w:r w:rsidRPr="008C6F13">
                    <w:rPr>
                      <w:i w:val="0"/>
                    </w:rPr>
                    <w:t xml:space="preserve"> - Rozdíl mezi </w:t>
                  </w:r>
                  <w:r>
                    <w:rPr>
                      <w:i w:val="0"/>
                    </w:rPr>
                    <w:t>procedurálním</w:t>
                  </w:r>
                  <w:r w:rsidRPr="008C6F13">
                    <w:rPr>
                      <w:i w:val="0"/>
                    </w:rPr>
                    <w:t xml:space="preserve"> a objektově orientovaným</w:t>
                  </w:r>
                  <w:r>
                    <w:rPr>
                      <w:i w:val="0"/>
                    </w:rPr>
                    <w:t xml:space="preserve"> programováním</w:t>
                  </w:r>
                  <w:r w:rsidRPr="008C6F13">
                    <w:rPr>
                      <w:i w:val="0"/>
                    </w:rPr>
                    <w:t>.</w:t>
                  </w:r>
                  <w:bookmarkEnd w:id="42"/>
                  <w:bookmarkEnd w:id="43"/>
                </w:p>
                <w:p w:rsidR="00EA4EE2" w:rsidRPr="008C6F13" w:rsidRDefault="00EA4EE2" w:rsidP="007A2098">
                  <w:pPr>
                    <w:pStyle w:val="Titulek"/>
                    <w:ind w:firstLine="0"/>
                    <w:jc w:val="left"/>
                  </w:pPr>
                  <w:r w:rsidRPr="008C6F13">
                    <w:rPr>
                      <w:i w:val="0"/>
                    </w:rPr>
                    <w:t>Zdroj:</w:t>
                  </w:r>
                  <w:r>
                    <w:rPr>
                      <w:i w:val="0"/>
                    </w:rPr>
                    <w:t xml:space="preserve"> </w:t>
                  </w:r>
                  <w:hyperlink r:id="rId23" w:history="1">
                    <w:r>
                      <w:rPr>
                        <w:rStyle w:val="Hypertextovodkaz"/>
                        <w:i w:val="0"/>
                      </w:rPr>
                      <w:t>obrázek z videa Simple Snippets o OOP v Javě</w:t>
                    </w:r>
                  </w:hyperlink>
                </w:p>
              </w:txbxContent>
            </v:textbox>
            <w10:wrap type="topAndBottom"/>
          </v:shape>
        </w:pict>
      </w:r>
      <w:r w:rsidR="00325F4C">
        <w:t xml:space="preserve">Jazyků </w:t>
      </w:r>
      <w:r w:rsidR="00EA3D52">
        <w:t xml:space="preserve">využívající </w:t>
      </w:r>
      <w:r w:rsidR="00325F4C">
        <w:t xml:space="preserve">OOP </w:t>
      </w:r>
      <w:r w:rsidR="00EA3D52">
        <w:t xml:space="preserve">paradigma </w:t>
      </w:r>
      <w:r w:rsidR="00325F4C">
        <w:t xml:space="preserve">je mnoho. Mezi nejoblíbenější však patří ty, které jsou založeny na </w:t>
      </w:r>
      <w:r w:rsidR="007E0D6B">
        <w:t>tzv. „</w:t>
      </w:r>
      <w:r w:rsidR="00325F4C">
        <w:t>třídách</w:t>
      </w:r>
      <w:r w:rsidR="007E0D6B">
        <w:rPr>
          <w:rStyle w:val="Znakapoznpodarou"/>
        </w:rPr>
        <w:footnoteReference w:id="38"/>
      </w:r>
      <w:r w:rsidR="007A2098">
        <w:t>“</w:t>
      </w:r>
      <w:r w:rsidR="00325F4C">
        <w:t xml:space="preserve">. </w:t>
      </w:r>
      <w:r w:rsidR="008C6F13">
        <w:t>Objekty jsou poté vytvářeny do t</w:t>
      </w:r>
      <w:r w:rsidR="00325F4C">
        <w:t>říd</w:t>
      </w:r>
      <w:r w:rsidR="008C6F13">
        <w:t xml:space="preserve">, kde se stávají tzv. jejich </w:t>
      </w:r>
      <w:r w:rsidR="00325F4C">
        <w:t>instancemi</w:t>
      </w:r>
      <w:r w:rsidR="008C6F13">
        <w:rPr>
          <w:rStyle w:val="Znakapoznpodarou"/>
        </w:rPr>
        <w:footnoteReference w:id="39"/>
      </w:r>
      <w:r w:rsidR="008C6F13">
        <w:t xml:space="preserve"> (rodiči)</w:t>
      </w:r>
      <w:r w:rsidR="00325F4C">
        <w:t xml:space="preserve">, které určují jejich </w:t>
      </w:r>
      <w:r w:rsidR="008C6F13">
        <w:t>datové typy</w:t>
      </w:r>
      <w:r w:rsidR="00325F4C">
        <w:t xml:space="preserve">.    </w:t>
      </w:r>
    </w:p>
    <w:p w:rsidR="00325F4C" w:rsidRDefault="00325F4C" w:rsidP="00325F4C">
      <w:r>
        <w:t xml:space="preserve">Mnoho </w:t>
      </w:r>
      <w:r w:rsidR="008C6F13" w:rsidRPr="008C6F13">
        <w:t>nejrozšířenější</w:t>
      </w:r>
      <w:r w:rsidR="008C6F13">
        <w:t>ch</w:t>
      </w:r>
      <w:r>
        <w:t xml:space="preserve"> programovacích jazyků (např. C++, Python, Java</w:t>
      </w:r>
      <w:r w:rsidR="00D9102A">
        <w:t xml:space="preserve"> </w:t>
      </w:r>
      <w:r>
        <w:t>atd</w:t>
      </w:r>
      <w:r w:rsidR="00D323E4">
        <w:t>…</w:t>
      </w:r>
      <w:r>
        <w:t xml:space="preserve">) jsou založeny na více paradigmech a podporují OOP ve větší či menší míře.    </w:t>
      </w:r>
    </w:p>
    <w:p w:rsidR="00325F4C" w:rsidRPr="00325F4C" w:rsidRDefault="00325F4C" w:rsidP="00325F4C">
      <w:r>
        <w:t>Mezi významné objektově orientované jazyky patří: Java, C++, C#, Python, R, PHP(pro weby), Visual Basic(microsoft), JavaScript(pro weby), Ruby, Pearl, Object Pascal, Objective-C, Dart, Swift, Scala, Kotlin, Common Lisp, MATLAB atd…</w:t>
      </w:r>
    </w:p>
    <w:p w:rsidR="00C96E02" w:rsidRDefault="00864FF9" w:rsidP="00864FF9">
      <w:pPr>
        <w:pStyle w:val="Nadpis3"/>
      </w:pPr>
      <w:bookmarkStart w:id="44" w:name="_Toc64810584"/>
      <w:r>
        <w:t>Funkcionalita OOP v Pythonu</w:t>
      </w:r>
      <w:bookmarkEnd w:id="44"/>
    </w:p>
    <w:p w:rsidR="004107DA" w:rsidRDefault="00864FF9" w:rsidP="004107DA">
      <w:r>
        <w:t>V Pythonu se využívá tzv. dědičnost</w:t>
      </w:r>
      <w:r>
        <w:rPr>
          <w:rStyle w:val="Znakapoznpodarou"/>
        </w:rPr>
        <w:footnoteReference w:id="40"/>
      </w:r>
      <w:r>
        <w:t xml:space="preserve"> pro opětovné použití kódu a rozšířenost ve formě tříd. V konceptu:     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lastRenderedPageBreak/>
        <w:t xml:space="preserve">Třídy - definice datového formátu a dostupné postupy pro daný typ </w:t>
      </w:r>
      <w:r w:rsidR="004107DA">
        <w:t xml:space="preserve">objektu </w:t>
      </w:r>
      <w:r>
        <w:t>nebo tříd</w:t>
      </w:r>
      <w:r w:rsidR="004107DA">
        <w:t>y</w:t>
      </w:r>
      <w:r>
        <w:t xml:space="preserve"> objektu</w:t>
      </w:r>
    </w:p>
    <w:p w:rsidR="003E146A" w:rsidRDefault="00864FF9" w:rsidP="003E146A">
      <w:pPr>
        <w:pStyle w:val="Odstavecseseznamem"/>
        <w:numPr>
          <w:ilvl w:val="0"/>
          <w:numId w:val="4"/>
        </w:numPr>
      </w:pPr>
      <w:r>
        <w:t>Objekt - instance tříd (objekty dědí vlastnosti dané třídy)</w:t>
      </w:r>
    </w:p>
    <w:p w:rsidR="00864FF9" w:rsidRDefault="004107DA" w:rsidP="003E146A">
      <w:pPr>
        <w:ind w:left="284" w:firstLine="283"/>
      </w:pPr>
      <w:r>
        <w:t xml:space="preserve">Funkce v OOP jsou známe jako </w:t>
      </w:r>
      <w:r w:rsidR="00864FF9">
        <w:t xml:space="preserve">metody    </w:t>
      </w:r>
    </w:p>
    <w:p w:rsidR="00864FF9" w:rsidRDefault="004107DA" w:rsidP="00864FF9">
      <w:r>
        <w:t>Proměnné jako pole</w:t>
      </w:r>
      <w:r>
        <w:rPr>
          <w:rStyle w:val="Znakapoznpodarou"/>
        </w:rPr>
        <w:footnoteReference w:id="41"/>
      </w:r>
      <w:r w:rsidR="00864FF9">
        <w:t>, členy, atributy nebo vlastnosti.</w:t>
      </w:r>
    </w:p>
    <w:p w:rsidR="00864FF9" w:rsidRDefault="00864FF9" w:rsidP="00864FF9">
      <w:r>
        <w:t>Existují tedy: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 třídy - data patří do třídy jako celku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Proměnné/atributy instance - data patří pouze jednotlivým objektům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Členské proměnné</w:t>
      </w:r>
      <w:r w:rsidR="004107DA">
        <w:rPr>
          <w:rStyle w:val="Znakapoznpodarou"/>
        </w:rPr>
        <w:footnoteReference w:id="42"/>
      </w:r>
      <w:r>
        <w:t xml:space="preserve"> - označujeme tak proměnné třídy nebo instance, které jsou definovány konkrétní třídou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Metody třídy - patří do třídy jako celku a mají přístup pouze k proměnným a volaným vstupům třídy</w:t>
      </w:r>
    </w:p>
    <w:p w:rsidR="00864FF9" w:rsidRPr="00864FF9" w:rsidRDefault="00864FF9" w:rsidP="001C1D94">
      <w:pPr>
        <w:pStyle w:val="Odstavecseseznamem"/>
        <w:numPr>
          <w:ilvl w:val="0"/>
          <w:numId w:val="4"/>
        </w:numPr>
      </w:pPr>
      <w:r>
        <w:t>Metody in</w:t>
      </w:r>
      <w:r w:rsidR="004107DA">
        <w:t>s</w:t>
      </w:r>
      <w:r>
        <w:t>tance - patří k jednotlivým objektům, přístup pouze k proměnným konkrétního objektu, na který jsou volány vstupy a proměnné třídy</w:t>
      </w:r>
    </w:p>
    <w:p w:rsidR="00C96E02" w:rsidRDefault="00E93086" w:rsidP="00E93086">
      <w:pPr>
        <w:pStyle w:val="Nadpis1"/>
      </w:pPr>
      <w:bookmarkStart w:id="45" w:name="_Toc64810585"/>
      <w:r>
        <w:lastRenderedPageBreak/>
        <w:t>Praktická část</w:t>
      </w:r>
      <w:r w:rsidR="00B21517">
        <w:t xml:space="preserve"> - wxTutorial</w:t>
      </w:r>
      <w:bookmarkEnd w:id="45"/>
    </w:p>
    <w:p w:rsidR="008C75E2" w:rsidRDefault="005539F2" w:rsidP="00D806DC">
      <w:pPr>
        <w:ind w:firstLine="0"/>
      </w:pPr>
      <w:r>
        <w:t xml:space="preserve">Praktická část </w:t>
      </w:r>
      <w:r w:rsidR="007A5ABF">
        <w:t>popisuje výhody využití a aplikaci zmíněných nástrojů v teoretické části a samotnou tvorbu tutoriálu.</w:t>
      </w:r>
    </w:p>
    <w:p w:rsidR="007A5ABF" w:rsidRDefault="00004D85" w:rsidP="00004D85">
      <w:pPr>
        <w:pStyle w:val="Nadpis2"/>
      </w:pPr>
      <w:bookmarkStart w:id="46" w:name="_Toc64810586"/>
      <w:r>
        <w:t>Prostředí Pythonu</w:t>
      </w:r>
      <w:r w:rsidR="00621A8A">
        <w:t xml:space="preserve"> a Git</w:t>
      </w:r>
      <w:bookmarkEnd w:id="46"/>
    </w:p>
    <w:p w:rsidR="00004D85" w:rsidRDefault="00004D85" w:rsidP="00004D85">
      <w:r>
        <w:t>Při tvorbě tutoriálu byly využity stabilní verze Pythonu 3.8.6</w:t>
      </w:r>
      <w:r w:rsidR="0098651B">
        <w:t xml:space="preserve"> </w:t>
      </w:r>
      <w:r>
        <w:t>a  3.7.9.</w:t>
      </w:r>
    </w:p>
    <w:p w:rsidR="00004D85" w:rsidRDefault="00004D85" w:rsidP="00004D85">
      <w:r>
        <w:t>Nejnovější verze 3.9.0</w:t>
      </w:r>
      <w:r w:rsidR="008A6989">
        <w:t xml:space="preserve"> </w:t>
      </w:r>
      <w:r>
        <w:t>není zatím kompatibilní s</w:t>
      </w:r>
      <w:r w:rsidR="004854C2">
        <w:t> </w:t>
      </w:r>
      <w:r>
        <w:t>wxPythonem</w:t>
      </w:r>
      <w:r w:rsidR="004854C2">
        <w:t xml:space="preserve"> (rok 2020)</w:t>
      </w:r>
      <w:r>
        <w:t>.</w:t>
      </w:r>
    </w:p>
    <w:p w:rsidR="004854C2" w:rsidRDefault="004854C2" w:rsidP="004854C2">
      <w:r>
        <w:t>Při studování knihovny wx jsem pracoval ve dvou prostředích a to hlavně v Atomu</w:t>
      </w:r>
      <w:r>
        <w:rPr>
          <w:rStyle w:val="Znakapoznpodarou"/>
        </w:rPr>
        <w:footnoteReference w:id="43"/>
      </w:r>
      <w:r>
        <w:t xml:space="preserve"> a příležitostně ve Visual Studio Code</w:t>
      </w:r>
      <w:r>
        <w:rPr>
          <w:rStyle w:val="Znakapoznpodarou"/>
        </w:rPr>
        <w:footnoteReference w:id="44"/>
      </w:r>
      <w:r>
        <w:t xml:space="preserve"> (VSCode)</w:t>
      </w:r>
      <w:r w:rsidR="003D3ABB">
        <w:t>.</w:t>
      </w:r>
    </w:p>
    <w:p w:rsidR="003D3ABB" w:rsidRDefault="003D3ABB" w:rsidP="004854C2">
      <w:r>
        <w:t xml:space="preserve">Atom je open source IDE navržen týmem GitHubu roku 2014, jehož </w:t>
      </w:r>
      <w:r w:rsidR="007F3122">
        <w:t>esenciální</w:t>
      </w:r>
      <w:r>
        <w:t xml:space="preserve"> součástí jsou stahovatelné balíčky od komunity</w:t>
      </w:r>
      <w:r w:rsidR="007F3122">
        <w:t xml:space="preserve"> upravující samotný editor</w:t>
      </w:r>
      <w:r>
        <w:t>.</w:t>
      </w:r>
      <w:r w:rsidR="00621A8A">
        <w:t xml:space="preserve"> Atom</w:t>
      </w:r>
      <w:r w:rsidR="007F3122">
        <w:t xml:space="preserve"> má v sobě zabudovaný </w:t>
      </w:r>
      <w:r w:rsidR="00621A8A">
        <w:t xml:space="preserve">i </w:t>
      </w:r>
      <w:r w:rsidR="007F3122">
        <w:t>Git, který jsem</w:t>
      </w:r>
      <w:r w:rsidR="00621A8A">
        <w:t xml:space="preserve">, </w:t>
      </w:r>
      <w:r w:rsidR="007F3122">
        <w:t>s kombinací GitHub Desktopu</w:t>
      </w:r>
      <w:r w:rsidR="007F3122">
        <w:rPr>
          <w:rStyle w:val="Znakapoznpodarou"/>
        </w:rPr>
        <w:footnoteReference w:id="45"/>
      </w:r>
      <w:r w:rsidR="007F3122">
        <w:t>, aktivně při práci používal.</w:t>
      </w:r>
    </w:p>
    <w:p w:rsidR="007D0049" w:rsidRDefault="00A66CF0" w:rsidP="007D0049">
      <w:pPr>
        <w:pStyle w:val="Nadpis2"/>
      </w:pPr>
      <w:bookmarkStart w:id="47" w:name="_Toc64810587"/>
      <w:r>
        <w:t>Jupyter N</w:t>
      </w:r>
      <w:r w:rsidR="007D0049">
        <w:t>otebook</w:t>
      </w:r>
      <w:r>
        <w:t xml:space="preserve"> a NBViewer</w:t>
      </w:r>
      <w:bookmarkEnd w:id="47"/>
    </w:p>
    <w:p w:rsidR="00BF3EB7" w:rsidRDefault="00A036F3" w:rsidP="004854C2">
      <w:r>
        <w:t xml:space="preserve">Jupyter notebook </w:t>
      </w:r>
      <w:r w:rsidR="007D0049">
        <w:t xml:space="preserve">byl </w:t>
      </w:r>
      <w:r>
        <w:t>jeden z doporučených programů</w:t>
      </w:r>
      <w:r w:rsidR="007D0049">
        <w:t xml:space="preserve"> mým vedoucí</w:t>
      </w:r>
      <w:r w:rsidR="00CD4282">
        <w:t>m během mého učení knihovny wx. Pro tutoriál je ideální díky své kombinaci markdownu s funkčním kódem, kde se  kód dá velmi jednoduše okomentovat. Původní myšlenkou bylo, že by uživatel přímo využíval rozhraní Notebooku</w:t>
      </w:r>
      <w:r w:rsidR="003F2A7A">
        <w:t xml:space="preserve"> (nebo by se dodatečně vytvořila celá webová stránka pro tutoriál)</w:t>
      </w:r>
      <w:r w:rsidR="00CD4282">
        <w:t xml:space="preserve">, avšak </w:t>
      </w:r>
      <w:r w:rsidR="003F2A7A">
        <w:t>to se změnilo po Listopadu roku 2020, kdy Jupyter Notebook zveřejnil novou službu NBViewer pro zobrazování souborů .ipynb skrze adresu veřejného repositáře na GitHubu.</w:t>
      </w:r>
    </w:p>
    <w:p w:rsidR="009934B1" w:rsidRDefault="00096D83" w:rsidP="009934B1">
      <w:r>
        <w:t>Využití NBVieweru vedlo k úpravě tutoriálů tak, že bylo nutné přidat zobrazení outputů, neboť NBViewer buňky s kódem zobrazuje, avšak nespustí.</w:t>
      </w:r>
    </w:p>
    <w:p w:rsidR="00004D85" w:rsidRDefault="009512BF" w:rsidP="00D806DC">
      <w:pPr>
        <w:ind w:firstLine="0"/>
      </w:pPr>
      <w:r>
        <w:rPr>
          <w:noProof/>
        </w:rPr>
        <w:lastRenderedPageBreak/>
        <w:pict>
          <v:shape id="_x0000_s1042" type="#_x0000_t202" style="position:absolute;left:0;text-align:left;margin-left:-24.8pt;margin-top:400.3pt;width:423.8pt;height:48.05pt;z-index:251708416" stroked="f">
            <v:textbox inset="0,0,0,0">
              <w:txbxContent>
                <w:p w:rsidR="00EA4EE2" w:rsidRPr="006C26BB" w:rsidRDefault="00EA4EE2" w:rsidP="003B4FFA">
                  <w:pPr>
                    <w:pStyle w:val="Titulek"/>
                    <w:rPr>
                      <w:i w:val="0"/>
                    </w:rPr>
                  </w:pPr>
                  <w:bookmarkStart w:id="48" w:name="_Toc64810524"/>
                  <w:r w:rsidRPr="006C26BB">
                    <w:rPr>
                      <w:i w:val="0"/>
                    </w:rPr>
                    <w:t>Obráze</w:t>
                  </w:r>
                  <w:r>
                    <w:rPr>
                      <w:i w:val="0"/>
                    </w:rPr>
                    <w:t>k</w:t>
                  </w:r>
                  <w:r w:rsidRPr="006C26BB">
                    <w:rPr>
                      <w:i w:val="0"/>
                    </w:rPr>
                    <w:t xml:space="preserve"> č. </w:t>
                  </w:r>
                  <w:r w:rsidR="009512BF" w:rsidRPr="006C26BB">
                    <w:rPr>
                      <w:i w:val="0"/>
                    </w:rPr>
                    <w:fldChar w:fldCharType="begin"/>
                  </w:r>
                  <w:r w:rsidRPr="006C26BB">
                    <w:rPr>
                      <w:i w:val="0"/>
                    </w:rPr>
                    <w:instrText xml:space="preserve"> SEQ Obrázek \* ARABIC </w:instrText>
                  </w:r>
                  <w:r w:rsidR="009512BF" w:rsidRPr="006C26BB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6</w:t>
                  </w:r>
                  <w:r w:rsidR="009512BF" w:rsidRPr="006C26BB">
                    <w:rPr>
                      <w:i w:val="0"/>
                    </w:rPr>
                    <w:fldChar w:fldCharType="end"/>
                  </w:r>
                  <w:r w:rsidRPr="006C26BB">
                    <w:rPr>
                      <w:i w:val="0"/>
                    </w:rPr>
                    <w:t xml:space="preserve"> - Zobrazení v NBVieweru</w:t>
                  </w:r>
                  <w:bookmarkEnd w:id="48"/>
                </w:p>
                <w:p w:rsidR="00EA4EE2" w:rsidRPr="006C26BB" w:rsidRDefault="00EA4EE2" w:rsidP="003B4FFA">
                  <w:r>
                    <w:t xml:space="preserve">Zdroj: </w:t>
                  </w:r>
                  <w:hyperlink r:id="rId24" w:history="1">
                    <w:r>
                      <w:rPr>
                        <w:rStyle w:val="Hypertextovodkaz"/>
                      </w:rPr>
                      <w:t>NBViewer Jupyter Notebook</w:t>
                    </w:r>
                  </w:hyperlink>
                </w:p>
                <w:p w:rsidR="00EA4EE2" w:rsidRPr="003B4FFA" w:rsidRDefault="00EA4EE2" w:rsidP="003B4FFA"/>
              </w:txbxContent>
            </v:textbox>
            <w10:wrap type="topAndBottom"/>
          </v:shape>
        </w:pict>
      </w:r>
      <w:r>
        <w:rPr>
          <w:noProof/>
        </w:rPr>
        <w:pict>
          <v:shape id="_x0000_s1041" type="#_x0000_t202" style="position:absolute;left:0;text-align:left;margin-left:-28.05pt;margin-top:168.75pt;width:422.15pt;height:51pt;z-index:251706368" stroked="f">
            <v:textbox style="mso-fit-shape-to-text:t" inset="0,0,0,0">
              <w:txbxContent>
                <w:p w:rsidR="00EA4EE2" w:rsidRDefault="00EA4EE2" w:rsidP="003B4FFA">
                  <w:pPr>
                    <w:pStyle w:val="Titulek"/>
                    <w:rPr>
                      <w:i w:val="0"/>
                    </w:rPr>
                  </w:pPr>
                  <w:bookmarkStart w:id="49" w:name="_Toc64810525"/>
                  <w:r w:rsidRPr="009934B1">
                    <w:rPr>
                      <w:i w:val="0"/>
                    </w:rPr>
                    <w:t xml:space="preserve">Obrázek č. </w:t>
                  </w:r>
                  <w:r w:rsidR="009512BF" w:rsidRPr="009934B1">
                    <w:rPr>
                      <w:i w:val="0"/>
                    </w:rPr>
                    <w:fldChar w:fldCharType="begin"/>
                  </w:r>
                  <w:r w:rsidRPr="009934B1">
                    <w:rPr>
                      <w:i w:val="0"/>
                    </w:rPr>
                    <w:instrText xml:space="preserve"> SEQ Obrázek \* ARABIC </w:instrText>
                  </w:r>
                  <w:r w:rsidR="009512BF" w:rsidRPr="009934B1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5</w:t>
                  </w:r>
                  <w:r w:rsidR="009512BF" w:rsidRPr="009934B1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Spustitelné buňky v rozhraní Jupyter Notebooku</w:t>
                  </w:r>
                  <w:bookmarkEnd w:id="49"/>
                </w:p>
                <w:p w:rsidR="00EA4EE2" w:rsidRPr="003B4FFA" w:rsidRDefault="00EA4EE2" w:rsidP="003B4FFA">
                  <w:r>
                    <w:t>Zdroj: Jupyter Notebook - úvod a instalace</w:t>
                  </w:r>
                </w:p>
              </w:txbxContent>
            </v:textbox>
            <w10:wrap type="topAndBottom"/>
          </v:shape>
        </w:pict>
      </w:r>
      <w:r w:rsidR="003B4FFA"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-356235</wp:posOffset>
            </wp:positionH>
            <wp:positionV relativeFrom="paragraph">
              <wp:posOffset>-93345</wp:posOffset>
            </wp:positionV>
            <wp:extent cx="5361305" cy="2144395"/>
            <wp:effectExtent l="190500" t="152400" r="163195" b="141605"/>
            <wp:wrapTopAndBottom/>
            <wp:docPr id="4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2144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B4FFA"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2888615</wp:posOffset>
            </wp:positionV>
            <wp:extent cx="5382260" cy="2066925"/>
            <wp:effectExtent l="190500" t="152400" r="180340" b="142875"/>
            <wp:wrapTopAndBottom/>
            <wp:docPr id="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2066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934B1" w:rsidRDefault="009934B1" w:rsidP="00D806DC">
      <w:pPr>
        <w:ind w:firstLine="0"/>
      </w:pPr>
      <w:r>
        <w:t xml:space="preserve">Dalším šikovném využití NBVieweru bylo vytvoření tzv. „menu“ </w:t>
      </w:r>
      <w:r w:rsidR="00A66CF0">
        <w:t>pro navigaci v celém</w:t>
      </w:r>
      <w:r>
        <w:t xml:space="preserve"> tutoriálu skrze .ipynb soubor obsahující odkazy na všechny soubory. </w:t>
      </w:r>
      <w:hyperlink r:id="rId27" w:history="1">
        <w:r w:rsidR="00F16525">
          <w:rPr>
            <w:rStyle w:val="Hypertextovodkaz"/>
          </w:rPr>
          <w:t>NBViewer menu</w:t>
        </w:r>
      </w:hyperlink>
    </w:p>
    <w:p w:rsidR="003B4FFA" w:rsidRPr="003B4FFA" w:rsidRDefault="00C56920" w:rsidP="003B4FFA">
      <w:pPr>
        <w:pStyle w:val="Nadpis2"/>
      </w:pPr>
      <w:bookmarkStart w:id="50" w:name="_Toc64810588"/>
      <w:r>
        <w:t>Struktura Tutoriálů</w:t>
      </w:r>
      <w:bookmarkEnd w:id="50"/>
    </w:p>
    <w:p w:rsidR="001747F9" w:rsidRDefault="00913277" w:rsidP="001747F9">
      <w:r>
        <w:t>Pro přehlednost byl tutoriál rozdělen do 5 sekcí.</w:t>
      </w:r>
    </w:p>
    <w:p w:rsidR="001747F9" w:rsidRDefault="00757A9E" w:rsidP="00CE498C">
      <w:pPr>
        <w:pStyle w:val="Nadpis3"/>
      </w:pPr>
      <w:bookmarkStart w:id="51" w:name="_Toc64810589"/>
      <w:r>
        <w:t>Instalační soubory</w:t>
      </w:r>
      <w:bookmarkEnd w:id="51"/>
    </w:p>
    <w:p w:rsidR="00921896" w:rsidRDefault="00757A9E" w:rsidP="00921896">
      <w:r>
        <w:t>Část obsahuje i</w:t>
      </w:r>
      <w:r w:rsidR="00167996">
        <w:t>nstalaci</w:t>
      </w:r>
      <w:r w:rsidR="00921896">
        <w:t xml:space="preserve"> a </w:t>
      </w:r>
      <w:r>
        <w:t xml:space="preserve">krátký </w:t>
      </w:r>
      <w:r w:rsidR="00921896">
        <w:t>úvod</w:t>
      </w:r>
      <w:r w:rsidR="00167996">
        <w:t xml:space="preserve"> do</w:t>
      </w:r>
      <w:r w:rsidR="00921896">
        <w:t xml:space="preserve"> wxPythonu a Jupyter Notebooku.</w:t>
      </w:r>
      <w:r w:rsidR="00F95E61">
        <w:t xml:space="preserve"> </w:t>
      </w:r>
      <w:r>
        <w:t>Tutoriály o</w:t>
      </w:r>
      <w:r w:rsidR="00F95E61">
        <w:t>bsahují několik alternativ instalace</w:t>
      </w:r>
      <w:r>
        <w:t>, řešení nejčastějších chyb</w:t>
      </w:r>
      <w:r w:rsidR="00F95E61">
        <w:t xml:space="preserve"> a praktický úvod.</w:t>
      </w:r>
    </w:p>
    <w:p w:rsidR="002F06C3" w:rsidRDefault="009512BF" w:rsidP="002F06C3">
      <w:pPr>
        <w:pStyle w:val="Odstavecseseznamem"/>
        <w:numPr>
          <w:ilvl w:val="0"/>
          <w:numId w:val="8"/>
        </w:numPr>
      </w:pPr>
      <w:hyperlink r:id="rId28" w:history="1">
        <w:r w:rsidR="002F06C3">
          <w:rPr>
            <w:rStyle w:val="Hypertextovodkaz"/>
          </w:rPr>
          <w:t>WxPython</w:t>
        </w:r>
      </w:hyperlink>
    </w:p>
    <w:p w:rsidR="002F06C3" w:rsidRPr="00921896" w:rsidRDefault="009512BF" w:rsidP="002F06C3">
      <w:pPr>
        <w:pStyle w:val="Odstavecseseznamem"/>
        <w:numPr>
          <w:ilvl w:val="0"/>
          <w:numId w:val="8"/>
        </w:numPr>
      </w:pPr>
      <w:hyperlink r:id="rId29" w:history="1">
        <w:r w:rsidR="002F06C3">
          <w:rPr>
            <w:rStyle w:val="Hypertextovodkaz"/>
          </w:rPr>
          <w:t>Jupyter Notebook</w:t>
        </w:r>
      </w:hyperlink>
    </w:p>
    <w:p w:rsidR="001747F9" w:rsidRDefault="001747F9" w:rsidP="00CE498C">
      <w:pPr>
        <w:pStyle w:val="Nadpis3"/>
      </w:pPr>
      <w:bookmarkStart w:id="52" w:name="_Toc64810590"/>
      <w:r>
        <w:t>Sada tutoriálů</w:t>
      </w:r>
      <w:bookmarkEnd w:id="52"/>
    </w:p>
    <w:p w:rsidR="00483052" w:rsidRDefault="00483052" w:rsidP="00483052">
      <w:r>
        <w:t xml:space="preserve">Hlavní </w:t>
      </w:r>
      <w:r w:rsidR="002F06C3">
        <w:t xml:space="preserve">sada po sobě jdoucích tutoriálů popisující základní logiku/syntaxi knihovny wx. Do sady jsou i zahrnuty 2 tutoriály </w:t>
      </w:r>
      <w:r w:rsidR="00526F4D">
        <w:t>O</w:t>
      </w:r>
      <w:r w:rsidR="002F06C3">
        <w:t xml:space="preserve">OP. </w:t>
      </w:r>
    </w:p>
    <w:p w:rsidR="00483052" w:rsidRDefault="009512BF" w:rsidP="00483052">
      <w:pPr>
        <w:pStyle w:val="Odstavecseseznamem"/>
        <w:numPr>
          <w:ilvl w:val="0"/>
          <w:numId w:val="6"/>
        </w:numPr>
      </w:pPr>
      <w:hyperlink r:id="rId30" w:history="1">
        <w:r w:rsidR="002F06C3">
          <w:rPr>
            <w:rStyle w:val="Hypertextovodkaz"/>
          </w:rPr>
          <w:t>OOP Teorie</w:t>
        </w:r>
      </w:hyperlink>
      <w:r w:rsidR="002F06C3">
        <w:t xml:space="preserve"> </w:t>
      </w:r>
      <w:r w:rsidR="00483052">
        <w:t>- uvádí uživatele do Objektově Orientovaného programování</w:t>
      </w:r>
    </w:p>
    <w:p w:rsidR="00483052" w:rsidRDefault="009512BF" w:rsidP="00483052">
      <w:pPr>
        <w:pStyle w:val="Odstavecseseznamem"/>
        <w:numPr>
          <w:ilvl w:val="0"/>
          <w:numId w:val="6"/>
        </w:numPr>
      </w:pPr>
      <w:hyperlink r:id="rId31" w:history="1">
        <w:r w:rsidR="002F06C3">
          <w:rPr>
            <w:rStyle w:val="Hypertextovodkaz"/>
          </w:rPr>
          <w:t>OOP Praxe</w:t>
        </w:r>
      </w:hyperlink>
      <w:r w:rsidR="002F06C3">
        <w:t xml:space="preserve"> </w:t>
      </w:r>
      <w:r w:rsidR="00483052">
        <w:t xml:space="preserve">- názorná ukázka </w:t>
      </w:r>
      <w:r w:rsidR="00C53425">
        <w:t>práce s</w:t>
      </w:r>
      <w:r w:rsidR="00483052">
        <w:t xml:space="preserve"> tříd</w:t>
      </w:r>
      <w:r w:rsidR="00C53425">
        <w:t>ami</w:t>
      </w:r>
      <w:r w:rsidR="00483052">
        <w:t xml:space="preserve"> a </w:t>
      </w:r>
      <w:r w:rsidR="00C53425">
        <w:t xml:space="preserve">jejich </w:t>
      </w:r>
      <w:r w:rsidR="00483052">
        <w:t>dědění</w:t>
      </w:r>
    </w:p>
    <w:p w:rsidR="00483052" w:rsidRDefault="009512BF" w:rsidP="00483052">
      <w:pPr>
        <w:pStyle w:val="Odstavecseseznamem"/>
        <w:numPr>
          <w:ilvl w:val="0"/>
          <w:numId w:val="6"/>
        </w:numPr>
      </w:pPr>
      <w:hyperlink r:id="rId32" w:history="1">
        <w:r w:rsidR="002F06C3">
          <w:rPr>
            <w:rStyle w:val="Hypertextovodkaz"/>
          </w:rPr>
          <w:t>První program</w:t>
        </w:r>
      </w:hyperlink>
      <w:r w:rsidR="002F06C3">
        <w:t xml:space="preserve"> </w:t>
      </w:r>
      <w:r w:rsidR="00483052">
        <w:t xml:space="preserve">- </w:t>
      </w:r>
      <w:r w:rsidR="00C53425">
        <w:t xml:space="preserve">popsání </w:t>
      </w:r>
      <w:r w:rsidR="00483052">
        <w:t>nejjednodušší aplikace ve wx v procedurálním programování</w:t>
      </w:r>
    </w:p>
    <w:p w:rsidR="00483052" w:rsidRDefault="009512BF" w:rsidP="00483052">
      <w:pPr>
        <w:pStyle w:val="Odstavecseseznamem"/>
        <w:numPr>
          <w:ilvl w:val="0"/>
          <w:numId w:val="6"/>
        </w:numPr>
      </w:pPr>
      <w:hyperlink r:id="rId33" w:history="1">
        <w:r w:rsidR="002F06C3">
          <w:rPr>
            <w:rStyle w:val="Hypertextovodkaz"/>
          </w:rPr>
          <w:t>Přepsání do OOP a StaticText</w:t>
        </w:r>
      </w:hyperlink>
      <w:r w:rsidR="002F06C3">
        <w:t xml:space="preserve"> </w:t>
      </w:r>
      <w:r w:rsidR="00483052">
        <w:t>- Přepsání prvního programu do OOP s třídou wx.Frame</w:t>
      </w:r>
    </w:p>
    <w:p w:rsidR="00483052" w:rsidRDefault="009512BF" w:rsidP="00483052">
      <w:pPr>
        <w:pStyle w:val="Odstavecseseznamem"/>
        <w:numPr>
          <w:ilvl w:val="0"/>
          <w:numId w:val="6"/>
        </w:numPr>
      </w:pPr>
      <w:hyperlink r:id="rId34" w:history="1">
        <w:r w:rsidR="002F06C3">
          <w:rPr>
            <w:rStyle w:val="Hypertextovodkaz"/>
          </w:rPr>
          <w:t>Velikost a pozice framu</w:t>
        </w:r>
      </w:hyperlink>
      <w:r w:rsidR="002F06C3">
        <w:t xml:space="preserve"> </w:t>
      </w:r>
      <w:r w:rsidR="00483052">
        <w:t xml:space="preserve">- Alternativy pro nastavování velikosti framu, funkce </w:t>
      </w:r>
      <w:r w:rsidR="00483052">
        <w:rPr>
          <w:i/>
        </w:rPr>
        <w:t xml:space="preserve">SetSizeHints() </w:t>
      </w:r>
      <w:r w:rsidR="00483052">
        <w:t>a pozicování na obrazovce</w:t>
      </w:r>
    </w:p>
    <w:p w:rsidR="00483052" w:rsidRDefault="009512BF" w:rsidP="00483052">
      <w:pPr>
        <w:pStyle w:val="Odstavecseseznamem"/>
        <w:numPr>
          <w:ilvl w:val="0"/>
          <w:numId w:val="6"/>
        </w:numPr>
      </w:pPr>
      <w:hyperlink r:id="rId35" w:history="1">
        <w:r w:rsidR="002F06C3">
          <w:rPr>
            <w:rStyle w:val="Hypertextovodkaz"/>
          </w:rPr>
          <w:t>Tlačítko</w:t>
        </w:r>
      </w:hyperlink>
      <w:r w:rsidR="002F06C3">
        <w:t xml:space="preserve"> </w:t>
      </w:r>
      <w:r w:rsidR="00C53425">
        <w:t>- Příklad vytvoření tlačítka a eventové funkce</w:t>
      </w:r>
      <w:r w:rsidR="00483052">
        <w:t xml:space="preserve"> (konkrétně tzv. „exitbutton“)</w:t>
      </w:r>
    </w:p>
    <w:p w:rsidR="00483052" w:rsidRDefault="009512BF" w:rsidP="00483052">
      <w:pPr>
        <w:pStyle w:val="Odstavecseseznamem"/>
        <w:numPr>
          <w:ilvl w:val="0"/>
          <w:numId w:val="6"/>
        </w:numPr>
      </w:pPr>
      <w:hyperlink r:id="rId36" w:history="1">
        <w:r w:rsidR="002F06C3">
          <w:rPr>
            <w:rStyle w:val="Hypertextovodkaz"/>
          </w:rPr>
          <w:t>Vstupy pro uživatele</w:t>
        </w:r>
      </w:hyperlink>
      <w:r w:rsidR="002F06C3">
        <w:t xml:space="preserve"> </w:t>
      </w:r>
      <w:r w:rsidR="00483052">
        <w:t xml:space="preserve"> - V lekci se podobněji probere práce s </w:t>
      </w:r>
      <w:r w:rsidR="00483052">
        <w:rPr>
          <w:i/>
        </w:rPr>
        <w:t>TextCtrl()</w:t>
      </w:r>
      <w:r w:rsidR="00483052">
        <w:t xml:space="preserve">. Proberou se metody </w:t>
      </w:r>
      <w:r w:rsidR="00483052">
        <w:rPr>
          <w:i/>
        </w:rPr>
        <w:t>GetValue()/SetValue()</w:t>
      </w:r>
      <w:r w:rsidR="00483052">
        <w:t>. Do větší hloubky se rozeberou</w:t>
      </w:r>
      <w:r w:rsidR="009028C1">
        <w:t xml:space="preserve"> bindovací eventy. Ve vstupním dialogu je popsán další widget wx </w:t>
      </w:r>
      <w:r w:rsidR="009028C1">
        <w:rPr>
          <w:i/>
        </w:rPr>
        <w:t xml:space="preserve">TextEntryDialog() </w:t>
      </w:r>
      <w:r w:rsidR="009028C1">
        <w:t xml:space="preserve">a metoda </w:t>
      </w:r>
      <w:r w:rsidR="009028C1">
        <w:rPr>
          <w:i/>
        </w:rPr>
        <w:t>ShowModal()</w:t>
      </w:r>
    </w:p>
    <w:p w:rsidR="009028C1" w:rsidRDefault="009512BF" w:rsidP="00483052">
      <w:pPr>
        <w:pStyle w:val="Odstavecseseznamem"/>
        <w:numPr>
          <w:ilvl w:val="0"/>
          <w:numId w:val="6"/>
        </w:numPr>
      </w:pPr>
      <w:hyperlink r:id="rId37" w:history="1">
        <w:r w:rsidR="002F06C3">
          <w:rPr>
            <w:rStyle w:val="Hypertextovodkaz"/>
          </w:rPr>
          <w:t>Menubar</w:t>
        </w:r>
      </w:hyperlink>
      <w:r w:rsidR="002F06C3">
        <w:t xml:space="preserve"> </w:t>
      </w:r>
      <w:r w:rsidR="009028C1">
        <w:t>- v l</w:t>
      </w:r>
      <w:r w:rsidR="00C53425">
        <w:t>ekci je názorná ukázka vytvořené lišty</w:t>
      </w:r>
    </w:p>
    <w:p w:rsidR="009028C1" w:rsidRDefault="009512BF" w:rsidP="00483052">
      <w:pPr>
        <w:pStyle w:val="Odstavecseseznamem"/>
        <w:numPr>
          <w:ilvl w:val="0"/>
          <w:numId w:val="6"/>
        </w:numPr>
      </w:pPr>
      <w:hyperlink r:id="rId38" w:history="1">
        <w:r w:rsidR="002F06C3">
          <w:rPr>
            <w:rStyle w:val="Hypertextovodkaz"/>
          </w:rPr>
          <w:t>Třída wx.App</w:t>
        </w:r>
      </w:hyperlink>
      <w:r w:rsidR="002F06C3">
        <w:t xml:space="preserve"> </w:t>
      </w:r>
      <w:r w:rsidR="009028C1">
        <w:t>- Další přepsání základního programu do OOP, kdy vytvoříme třídu samotné instanci wx.App.</w:t>
      </w:r>
      <w:r w:rsidR="007008F6">
        <w:t xml:space="preserve"> (Jedná se o strukturu, která se aktivně používá v programátorské komunitě)</w:t>
      </w:r>
    </w:p>
    <w:p w:rsidR="009028C1" w:rsidRPr="00483052" w:rsidRDefault="009512BF" w:rsidP="00483052">
      <w:pPr>
        <w:pStyle w:val="Odstavecseseznamem"/>
        <w:numPr>
          <w:ilvl w:val="0"/>
          <w:numId w:val="6"/>
        </w:numPr>
      </w:pPr>
      <w:hyperlink r:id="rId39" w:history="1">
        <w:r w:rsidR="002F06C3">
          <w:rPr>
            <w:rStyle w:val="Hypertextovodkaz"/>
          </w:rPr>
          <w:t>Sizery</w:t>
        </w:r>
      </w:hyperlink>
      <w:r w:rsidR="002F06C3">
        <w:t xml:space="preserve"> </w:t>
      </w:r>
      <w:r w:rsidR="00E26BF9">
        <w:t xml:space="preserve">- práce </w:t>
      </w:r>
      <w:r w:rsidR="009028C1">
        <w:t>s rozv</w:t>
      </w:r>
      <w:r w:rsidR="00E26BF9">
        <w:t>ržení</w:t>
      </w:r>
      <w:r w:rsidR="009028C1">
        <w:t xml:space="preserve"> prvků a jejich </w:t>
      </w:r>
      <w:r w:rsidR="0092281D">
        <w:t>chování</w:t>
      </w:r>
      <w:r w:rsidR="00E26BF9">
        <w:t xml:space="preserve"> při měnění velikosti okna</w:t>
      </w:r>
    </w:p>
    <w:p w:rsidR="001747F9" w:rsidRDefault="001747F9" w:rsidP="00CE498C">
      <w:pPr>
        <w:pStyle w:val="Nadpis3"/>
      </w:pPr>
      <w:bookmarkStart w:id="53" w:name="_Toc64810591"/>
      <w:r>
        <w:t>Příklady</w:t>
      </w:r>
      <w:bookmarkEnd w:id="53"/>
    </w:p>
    <w:p w:rsidR="00D018DC" w:rsidRDefault="00D018DC" w:rsidP="00D018DC">
      <w:r>
        <w:t>Názorné příklad</w:t>
      </w:r>
      <w:r w:rsidR="002F3FAB">
        <w:t>y do větší hloubky popisují práci se sizery, eventy a slouží uživateli pro inspiraci ať už z hlediska rozvržení, tak i logiky</w:t>
      </w:r>
      <w:r>
        <w:t xml:space="preserve">. </w:t>
      </w:r>
    </w:p>
    <w:p w:rsidR="00FF3615" w:rsidRDefault="009512BF" w:rsidP="00D018DC">
      <w:pPr>
        <w:pStyle w:val="Odstavecseseznamem"/>
        <w:numPr>
          <w:ilvl w:val="0"/>
          <w:numId w:val="7"/>
        </w:numPr>
      </w:pPr>
      <w:hyperlink r:id="rId40" w:history="1">
        <w:r w:rsidR="005049C8">
          <w:rPr>
            <w:rStyle w:val="Hypertextovodkaz"/>
          </w:rPr>
          <w:t>Mixér barev</w:t>
        </w:r>
      </w:hyperlink>
      <w:r w:rsidR="00631B35">
        <w:t xml:space="preserve"> - Program přijímá 3 inputy (pro RGB) a převádí je do hex</w:t>
      </w:r>
      <w:r w:rsidR="00631B35">
        <w:rPr>
          <w:rStyle w:val="Znakapoznpodarou"/>
        </w:rPr>
        <w:footnoteReference w:id="46"/>
      </w:r>
      <w:r w:rsidR="00631B35">
        <w:t xml:space="preserve">, která se využívá pro nastavování barvy v Pythonu. </w:t>
      </w:r>
      <w:r w:rsidR="00FF3615">
        <w:t>Soubor obsahuje 2 alternativy programu.</w:t>
      </w:r>
    </w:p>
    <w:p w:rsidR="00FF3615" w:rsidRDefault="00FF3615" w:rsidP="00FF3615">
      <w:pPr>
        <w:pStyle w:val="Odstavecseseznamem"/>
        <w:ind w:left="1287" w:firstLine="0"/>
      </w:pPr>
    </w:p>
    <w:p w:rsidR="00FF3615" w:rsidRDefault="009512BF" w:rsidP="00FF3615">
      <w:pPr>
        <w:ind w:firstLine="0"/>
      </w:pPr>
      <w:r>
        <w:rPr>
          <w:noProof/>
        </w:rPr>
        <w:pict>
          <v:shape id="_x0000_s1035" type="#_x0000_t202" style="position:absolute;left:0;text-align:left;margin-left:-24.1pt;margin-top:206.75pt;width:398.1pt;height:51pt;z-index:251694080" stroked="f">
            <v:textbox style="mso-fit-shape-to-text:t" inset="0,0,0,0">
              <w:txbxContent>
                <w:p w:rsidR="00EA4EE2" w:rsidRDefault="00EA4EE2" w:rsidP="00FF3615">
                  <w:pPr>
                    <w:pStyle w:val="Titulek"/>
                    <w:rPr>
                      <w:i w:val="0"/>
                    </w:rPr>
                  </w:pPr>
                  <w:bookmarkStart w:id="54" w:name="_Toc64810526"/>
                  <w:r w:rsidRPr="00FF3615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9512BF" w:rsidRPr="00FF3615">
                    <w:rPr>
                      <w:i w:val="0"/>
                    </w:rPr>
                    <w:fldChar w:fldCharType="begin"/>
                  </w:r>
                  <w:r w:rsidRPr="00FF3615">
                    <w:rPr>
                      <w:i w:val="0"/>
                    </w:rPr>
                    <w:instrText xml:space="preserve"> SEQ Obrázek \* ARABIC </w:instrText>
                  </w:r>
                  <w:r w:rsidR="009512BF" w:rsidRPr="00FF3615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7</w:t>
                  </w:r>
                  <w:r w:rsidR="009512BF" w:rsidRPr="00FF3615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Mixér barev - náhled</w:t>
                  </w:r>
                  <w:bookmarkEnd w:id="54"/>
                </w:p>
                <w:p w:rsidR="00EA4EE2" w:rsidRPr="00FF3615" w:rsidRDefault="00EA4EE2" w:rsidP="00FF3615">
                  <w:r>
                    <w:t xml:space="preserve">Zdroj: </w:t>
                  </w:r>
                  <w:hyperlink r:id="rId41" w:history="1">
                    <w:r>
                      <w:rPr>
                        <w:rStyle w:val="Hypertextovodkaz"/>
                      </w:rPr>
                      <w:t>Mixér barev</w:t>
                    </w:r>
                  </w:hyperlink>
                </w:p>
              </w:txbxContent>
            </v:textbox>
            <w10:wrap type="topAndBottom"/>
          </v:shape>
        </w:pict>
      </w:r>
      <w:r w:rsidR="00FF3615"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-313690</wp:posOffset>
            </wp:positionH>
            <wp:positionV relativeFrom="paragraph">
              <wp:posOffset>217170</wp:posOffset>
            </wp:positionV>
            <wp:extent cx="5057775" cy="2295525"/>
            <wp:effectExtent l="190500" t="152400" r="180975" b="142875"/>
            <wp:wrapTopAndBottom/>
            <wp:docPr id="5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779FB" w:rsidRDefault="00C779FB" w:rsidP="00D018DC">
      <w:pPr>
        <w:pStyle w:val="Odstavecseseznamem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473710</wp:posOffset>
            </wp:positionV>
            <wp:extent cx="2578735" cy="2822575"/>
            <wp:effectExtent l="190500" t="152400" r="164465" b="130175"/>
            <wp:wrapTopAndBottom/>
            <wp:docPr id="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282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hyperlink r:id="rId44" w:history="1">
        <w:r>
          <w:rPr>
            <w:rStyle w:val="Hypertextovodkaz"/>
          </w:rPr>
          <w:t>Kalkulačka</w:t>
        </w:r>
      </w:hyperlink>
      <w:r>
        <w:t xml:space="preserve"> - jednoduchá kalkulačka s logikou přes funkci </w:t>
      </w:r>
      <w:r>
        <w:rPr>
          <w:i/>
        </w:rPr>
        <w:t>eval()</w:t>
      </w:r>
      <w:r>
        <w:t xml:space="preserve"> </w:t>
      </w:r>
    </w:p>
    <w:p w:rsidR="00C779FB" w:rsidRDefault="009512BF" w:rsidP="00C779FB">
      <w:pPr>
        <w:pStyle w:val="Odstavecseseznamem"/>
        <w:ind w:left="1287" w:firstLine="0"/>
      </w:pPr>
      <w:r>
        <w:rPr>
          <w:noProof/>
        </w:rPr>
        <w:pict>
          <v:shape id="_x0000_s1036" type="#_x0000_t202" style="position:absolute;left:0;text-align:left;margin-left:-24.7pt;margin-top:243.25pt;width:308.15pt;height:48pt;z-index:251698176" stroked="f">
            <v:textbox style="mso-next-textbox:#_x0000_s1036;mso-fit-shape-to-text:t" inset="0,0,0,0">
              <w:txbxContent>
                <w:p w:rsidR="00EA4EE2" w:rsidRDefault="00EA4EE2" w:rsidP="00C779FB">
                  <w:pPr>
                    <w:pStyle w:val="Titulek"/>
                    <w:rPr>
                      <w:i w:val="0"/>
                    </w:rPr>
                  </w:pPr>
                  <w:bookmarkStart w:id="55" w:name="_Toc64810527"/>
                  <w:r w:rsidRPr="00C779FB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9512BF" w:rsidRPr="00C779FB">
                    <w:rPr>
                      <w:i w:val="0"/>
                    </w:rPr>
                    <w:fldChar w:fldCharType="begin"/>
                  </w:r>
                  <w:r w:rsidRPr="00C779FB">
                    <w:rPr>
                      <w:i w:val="0"/>
                    </w:rPr>
                    <w:instrText xml:space="preserve"> SEQ Obrázek \* ARABIC </w:instrText>
                  </w:r>
                  <w:r w:rsidR="009512BF" w:rsidRPr="00C779FB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8</w:t>
                  </w:r>
                  <w:r w:rsidR="009512BF" w:rsidRPr="00C779FB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Náhled kalkulačky</w:t>
                  </w:r>
                  <w:bookmarkEnd w:id="55"/>
                </w:p>
                <w:p w:rsidR="00EA4EE2" w:rsidRPr="00C779FB" w:rsidRDefault="00EA4EE2" w:rsidP="00C779FB">
                  <w:r>
                    <w:t xml:space="preserve">Zdroj: </w:t>
                  </w:r>
                  <w:hyperlink r:id="rId45" w:history="1">
                    <w:r>
                      <w:rPr>
                        <w:rStyle w:val="Hypertextovodkaz"/>
                      </w:rPr>
                      <w:t>Kalkulačka</w:t>
                    </w:r>
                  </w:hyperlink>
                </w:p>
              </w:txbxContent>
            </v:textbox>
            <w10:wrap type="topAndBottom"/>
          </v:shape>
        </w:pict>
      </w:r>
    </w:p>
    <w:p w:rsidR="00C779FB" w:rsidRPr="00D018DC" w:rsidRDefault="009512BF" w:rsidP="00D018DC">
      <w:pPr>
        <w:pStyle w:val="Odstavecseseznamem"/>
        <w:numPr>
          <w:ilvl w:val="0"/>
          <w:numId w:val="7"/>
        </w:numPr>
      </w:pPr>
      <w:hyperlink r:id="rId46" w:history="1">
        <w:r w:rsidR="00C779FB">
          <w:rPr>
            <w:rStyle w:val="Hypertextovodkaz"/>
          </w:rPr>
          <w:t>Práce s více panely</w:t>
        </w:r>
      </w:hyperlink>
      <w:r w:rsidR="00C779FB">
        <w:t xml:space="preserve"> - propojující program předchozích 2 příkladů skrze lištu</w:t>
      </w:r>
    </w:p>
    <w:p w:rsidR="001747F9" w:rsidRDefault="000A7AB7" w:rsidP="00CE498C">
      <w:pPr>
        <w:pStyle w:val="Nadpis3"/>
      </w:pPr>
      <w:bookmarkStart w:id="56" w:name="_Ref64534700"/>
      <w:bookmarkStart w:id="57" w:name="_Ref64534703"/>
      <w:bookmarkStart w:id="58" w:name="_Ref64534704"/>
      <w:bookmarkStart w:id="59" w:name="_Toc64810592"/>
      <w:r>
        <w:lastRenderedPageBreak/>
        <w:t>W</w:t>
      </w:r>
      <w:r w:rsidR="001747F9">
        <w:t>xGlade</w:t>
      </w:r>
      <w:bookmarkEnd w:id="56"/>
      <w:bookmarkEnd w:id="57"/>
      <w:bookmarkEnd w:id="58"/>
      <w:bookmarkEnd w:id="59"/>
    </w:p>
    <w:p w:rsidR="000C0043" w:rsidRDefault="000C0043" w:rsidP="000C0043">
      <w:r>
        <w:t>Část je rozdělena na instalaci/úvod a na názorný příklad mixéru barev.</w:t>
      </w:r>
    </w:p>
    <w:p w:rsidR="000A7AB7" w:rsidRDefault="009512BF" w:rsidP="000A7AB7">
      <w:pPr>
        <w:pStyle w:val="Odstavecseseznamem"/>
        <w:numPr>
          <w:ilvl w:val="0"/>
          <w:numId w:val="9"/>
        </w:numPr>
      </w:pPr>
      <w:hyperlink r:id="rId47" w:history="1">
        <w:r w:rsidR="000A7AB7">
          <w:rPr>
            <w:rStyle w:val="Hypertextovodkaz"/>
          </w:rPr>
          <w:t>Instalace a důvod</w:t>
        </w:r>
      </w:hyperlink>
      <w:r w:rsidR="000A7AB7">
        <w:t xml:space="preserve"> - návod na instalaci a spuštění</w:t>
      </w:r>
    </w:p>
    <w:p w:rsidR="000A7AB7" w:rsidRPr="000C0043" w:rsidRDefault="009512BF" w:rsidP="000A7AB7">
      <w:pPr>
        <w:pStyle w:val="Odstavecseseznamem"/>
        <w:numPr>
          <w:ilvl w:val="0"/>
          <w:numId w:val="9"/>
        </w:numPr>
      </w:pPr>
      <w:hyperlink r:id="rId48" w:history="1">
        <w:r w:rsidR="000A7AB7">
          <w:rPr>
            <w:rStyle w:val="Hypertextovodkaz"/>
          </w:rPr>
          <w:t>Mixér barev</w:t>
        </w:r>
      </w:hyperlink>
      <w:r w:rsidR="000A7AB7">
        <w:t xml:space="preserve"> - názorná ukázka práce s wxGlade krok po kroku</w:t>
      </w:r>
    </w:p>
    <w:p w:rsidR="000C0043" w:rsidRPr="000C0043" w:rsidRDefault="000C0043" w:rsidP="000C0043"/>
    <w:p w:rsidR="001747F9" w:rsidRDefault="001747F9" w:rsidP="00CE498C">
      <w:pPr>
        <w:pStyle w:val="Nadpis3"/>
      </w:pPr>
      <w:bookmarkStart w:id="60" w:name="_Toc64810593"/>
      <w:r>
        <w:t>Základní widgety</w:t>
      </w:r>
      <w:bookmarkEnd w:id="60"/>
    </w:p>
    <w:p w:rsidR="000A7AB7" w:rsidRDefault="0084784C" w:rsidP="00314890">
      <w:pPr>
        <w:pStyle w:val="APText-neodsazen"/>
      </w:pPr>
      <w:r>
        <w:rPr>
          <w:noProof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739775</wp:posOffset>
            </wp:positionV>
            <wp:extent cx="4278630" cy="2750820"/>
            <wp:effectExtent l="190500" t="152400" r="179070" b="125730"/>
            <wp:wrapTopAndBottom/>
            <wp:docPr id="7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750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512BF">
        <w:rPr>
          <w:noProof/>
        </w:rPr>
        <w:pict>
          <v:shape id="_x0000_s1038" type="#_x0000_t202" style="position:absolute;left:0;text-align:left;margin-left:-24.3pt;margin-top:281.95pt;width:337.1pt;height:.05pt;z-index:251702272;mso-position-horizontal-relative:text;mso-position-vertical-relative:text" stroked="f">
            <v:textbox style="mso-fit-shape-to-text:t" inset="0,0,0,0">
              <w:txbxContent>
                <w:p w:rsidR="00EA4EE2" w:rsidRDefault="00EA4EE2" w:rsidP="00314890">
                  <w:pPr>
                    <w:pStyle w:val="Titulek"/>
                    <w:rPr>
                      <w:i w:val="0"/>
                    </w:rPr>
                  </w:pPr>
                  <w:bookmarkStart w:id="61" w:name="_Toc64810528"/>
                  <w:r w:rsidRPr="00314890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9512BF" w:rsidRPr="00314890">
                    <w:rPr>
                      <w:i w:val="0"/>
                    </w:rPr>
                    <w:fldChar w:fldCharType="begin"/>
                  </w:r>
                  <w:r w:rsidRPr="00314890">
                    <w:rPr>
                      <w:i w:val="0"/>
                    </w:rPr>
                    <w:instrText xml:space="preserve"> SEQ Obrázek \* ARABIC </w:instrText>
                  </w:r>
                  <w:r w:rsidR="009512BF" w:rsidRPr="00314890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9</w:t>
                  </w:r>
                  <w:r w:rsidR="009512BF" w:rsidRPr="00314890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příklad ze seznamu widgetů</w:t>
                  </w:r>
                  <w:bookmarkEnd w:id="61"/>
                </w:p>
                <w:p w:rsidR="00EA4EE2" w:rsidRPr="00314890" w:rsidRDefault="00EA4EE2" w:rsidP="00314890">
                  <w:r>
                    <w:t xml:space="preserve">Zdroj: </w:t>
                  </w:r>
                  <w:hyperlink r:id="rId50" w:history="1">
                    <w:r>
                      <w:rPr>
                        <w:rStyle w:val="Hypertextovodkaz"/>
                      </w:rPr>
                      <w:t>Seznam widgetů</w:t>
                    </w:r>
                  </w:hyperlink>
                </w:p>
              </w:txbxContent>
            </v:textbox>
            <w10:wrap type="topAndBottom"/>
          </v:shape>
        </w:pict>
      </w:r>
      <w:hyperlink r:id="rId51" w:history="1">
        <w:r w:rsidR="000A7AB7">
          <w:rPr>
            <w:rStyle w:val="Hypertextovodkaz"/>
          </w:rPr>
          <w:t>Seznam widgetů</w:t>
        </w:r>
      </w:hyperlink>
      <w:r w:rsidR="000A7AB7">
        <w:t xml:space="preserve"> - seznam všech </w:t>
      </w:r>
      <w:r w:rsidR="00720FB5">
        <w:t xml:space="preserve">wx </w:t>
      </w:r>
      <w:r w:rsidR="000A7AB7">
        <w:t xml:space="preserve">widgetů </w:t>
      </w:r>
      <w:r w:rsidR="00314890">
        <w:t xml:space="preserve">(bez přídavných knihoven) </w:t>
      </w:r>
      <w:r w:rsidR="00720FB5">
        <w:t>s náhledy, parametry a s odkazy na oficiální dokumentaci</w:t>
      </w:r>
    </w:p>
    <w:p w:rsidR="00314890" w:rsidRDefault="00314890" w:rsidP="000A7AB7">
      <w:pPr>
        <w:pStyle w:val="APText-neodsazen"/>
      </w:pPr>
    </w:p>
    <w:p w:rsidR="00720FB5" w:rsidRDefault="00720FB5" w:rsidP="000A7AB7">
      <w:pPr>
        <w:pStyle w:val="APText-neodsazen"/>
      </w:pPr>
      <w:r>
        <w:t xml:space="preserve">Seznam byl čerpán z galerie wx widgetů </w:t>
      </w:r>
      <w:r w:rsidR="00314890">
        <w:t xml:space="preserve">z </w:t>
      </w:r>
      <w:hyperlink r:id="rId52" w:history="1">
        <w:r w:rsidR="00314890">
          <w:rPr>
            <w:rStyle w:val="Hypertextovodkaz"/>
          </w:rPr>
          <w:t>oficiální dokumentace</w:t>
        </w:r>
      </w:hyperlink>
    </w:p>
    <w:p w:rsidR="001747F9" w:rsidRDefault="00B23C08" w:rsidP="00314890">
      <w:pPr>
        <w:pStyle w:val="Nadpis2"/>
      </w:pPr>
      <w:bookmarkStart w:id="62" w:name="_Toc64810594"/>
      <w:r>
        <w:t>Odkazy pro studium wxPython</w:t>
      </w:r>
      <w:r w:rsidR="00314890">
        <w:t>u</w:t>
      </w:r>
      <w:bookmarkEnd w:id="62"/>
    </w:p>
    <w:p w:rsidR="00314890" w:rsidRDefault="00314890" w:rsidP="00314890">
      <w:r>
        <w:t>Při studiu knihovny wx jsem vycházel z mnoha tutoriálů a stránek</w:t>
      </w:r>
      <w:r w:rsidR="00152C32">
        <w:t>, kterých je tolik, že není možné je všechny vypsat, proto zmíním jen ty nejdůležitější:</w:t>
      </w:r>
    </w:p>
    <w:p w:rsidR="00314890" w:rsidRDefault="00314890" w:rsidP="00314890">
      <w:r>
        <w:t xml:space="preserve">Krom oficiálních instalačních stránek s malým úvodem jsem nejvíce </w:t>
      </w:r>
      <w:r w:rsidR="00D92CF4">
        <w:t>v začátcích učil</w:t>
      </w:r>
      <w:r>
        <w:t xml:space="preserve"> z tutoriálu ze </w:t>
      </w:r>
      <w:hyperlink r:id="rId53" w:history="1">
        <w:r>
          <w:rPr>
            <w:rStyle w:val="Hypertextovodkaz"/>
          </w:rPr>
          <w:t>ZetCode</w:t>
        </w:r>
      </w:hyperlink>
      <w:r>
        <w:t>, který mi také dal představu o struktuře</w:t>
      </w:r>
      <w:r w:rsidR="00D92CF4">
        <w:t xml:space="preserve"> tutoriálu</w:t>
      </w:r>
      <w:r>
        <w:t>.</w:t>
      </w:r>
    </w:p>
    <w:p w:rsidR="00152C32" w:rsidRDefault="00152C32" w:rsidP="00314890">
      <w:r>
        <w:lastRenderedPageBreak/>
        <w:t xml:space="preserve">Nejčastěji jsem vycházel z oficiálních stránek daných prvků na </w:t>
      </w:r>
      <w:hyperlink r:id="rId54" w:history="1">
        <w:r>
          <w:rPr>
            <w:rStyle w:val="Hypertextovodkaz"/>
          </w:rPr>
          <w:t>wxPython API dokumentace</w:t>
        </w:r>
      </w:hyperlink>
      <w:r>
        <w:t xml:space="preserve">, který obsahuje vše, co </w:t>
      </w:r>
      <w:r w:rsidR="00C472D2">
        <w:t xml:space="preserve">je </w:t>
      </w:r>
      <w:r>
        <w:t xml:space="preserve">při práci s knihovnou potřeba. </w:t>
      </w:r>
    </w:p>
    <w:p w:rsidR="00314890" w:rsidRDefault="00754CD6" w:rsidP="00314890">
      <w:r>
        <w:t xml:space="preserve">Pro studium tlačítka a lišty jsem využil tutoriálovou sérii od </w:t>
      </w:r>
      <w:hyperlink r:id="rId55" w:history="1">
        <w:r>
          <w:rPr>
            <w:rStyle w:val="Hypertextovodkaz"/>
          </w:rPr>
          <w:t>thenewboston</w:t>
        </w:r>
      </w:hyperlink>
      <w:r>
        <w:t xml:space="preserve">  - </w:t>
      </w:r>
      <w:hyperlink r:id="rId56" w:history="1">
        <w:r>
          <w:rPr>
            <w:rStyle w:val="Hypertextovodkaz"/>
          </w:rPr>
          <w:t>thenewboston - tlačítko</w:t>
        </w:r>
      </w:hyperlink>
      <w:r>
        <w:t xml:space="preserve">, </w:t>
      </w:r>
      <w:hyperlink r:id="rId57" w:history="1">
        <w:r>
          <w:rPr>
            <w:rStyle w:val="Hypertextovodkaz"/>
          </w:rPr>
          <w:t>thenewboston - lišta</w:t>
        </w:r>
      </w:hyperlink>
    </w:p>
    <w:p w:rsidR="00152C32" w:rsidRDefault="00497FA2" w:rsidP="00314890">
      <w:r>
        <w:t>Při učení jsem si povšiml, že se často pro přehlednost využívá t</w:t>
      </w:r>
      <w:r w:rsidR="00152C32">
        <w:t>řída wx.App</w:t>
      </w:r>
      <w:r>
        <w:t>, na kterou jsem shlédl celý tutoriál</w:t>
      </w:r>
      <w:r w:rsidR="00152C32">
        <w:t xml:space="preserve"> - </w:t>
      </w:r>
      <w:hyperlink r:id="rId58" w:history="1">
        <w:r w:rsidR="00152C32">
          <w:rPr>
            <w:rStyle w:val="Hypertextovodkaz"/>
          </w:rPr>
          <w:t>Johnyboycurtis - first app</w:t>
        </w:r>
      </w:hyperlink>
    </w:p>
    <w:p w:rsidR="00152C32" w:rsidRDefault="00152C32" w:rsidP="00314890">
      <w:r>
        <w:t xml:space="preserve">Kdykoliv jsem byl v koncích ohledně nějaké chyby, tak jsem řešení většinou nacházel na </w:t>
      </w:r>
      <w:hyperlink r:id="rId59" w:history="1">
        <w:r>
          <w:rPr>
            <w:rStyle w:val="Hypertextovodkaz"/>
          </w:rPr>
          <w:t>Stackoverflow</w:t>
        </w:r>
      </w:hyperlink>
      <w:r>
        <w:t>.</w:t>
      </w:r>
    </w:p>
    <w:p w:rsidR="00D2061B" w:rsidRPr="00314890" w:rsidRDefault="00D2061B" w:rsidP="00314890">
      <w:r>
        <w:t xml:space="preserve">Pro pochopení a práci se sizery mi nejvíce pomohla pro vizualizace aplikace doporučená mým vedoucím práce WxGlade. </w:t>
      </w:r>
    </w:p>
    <w:p w:rsidR="000C2CBF" w:rsidRPr="00FA5AF4" w:rsidRDefault="00CE2802" w:rsidP="00D53CC0">
      <w:pPr>
        <w:pStyle w:val="Nadpis1"/>
        <w:numPr>
          <w:ilvl w:val="0"/>
          <w:numId w:val="0"/>
        </w:numPr>
      </w:pPr>
      <w:bookmarkStart w:id="63" w:name="_Toc443934378"/>
      <w:bookmarkStart w:id="64" w:name="_Toc450838584"/>
      <w:bookmarkStart w:id="65" w:name="_Toc64810595"/>
      <w:r>
        <w:lastRenderedPageBreak/>
        <w:t>Z</w:t>
      </w:r>
      <w:r w:rsidR="000C2CBF" w:rsidRPr="00FA5AF4">
        <w:t>ávěr</w:t>
      </w:r>
      <w:bookmarkEnd w:id="63"/>
      <w:bookmarkEnd w:id="64"/>
      <w:bookmarkEnd w:id="65"/>
    </w:p>
    <w:p w:rsidR="00673040" w:rsidRDefault="00673040" w:rsidP="00DF67C0">
      <w:r>
        <w:t>Vzhledem ke rychlému, zbrklému, vybrání témata</w:t>
      </w:r>
      <w:r w:rsidR="00EA4EE2">
        <w:t xml:space="preserve"> z důvodu ná</w:t>
      </w:r>
      <w:r w:rsidR="00797829">
        <w:t xml:space="preserve">hlé změny podmínek pro DPM, </w:t>
      </w:r>
      <w:r w:rsidR="00003881">
        <w:t xml:space="preserve">kvůli kterému jsem neměl čas kontaktovat firmu se kterou jsem měl spolupracovat již při seminární práci, </w:t>
      </w:r>
      <w:r w:rsidR="00797829">
        <w:t>téma</w:t>
      </w:r>
      <w:r w:rsidR="0084784C">
        <w:t xml:space="preserve"> </w:t>
      </w:r>
      <w:r w:rsidR="00003881">
        <w:t xml:space="preserve">mi </w:t>
      </w:r>
      <w:r w:rsidR="0084784C">
        <w:t xml:space="preserve">bylo </w:t>
      </w:r>
      <w:r>
        <w:t>navrhnut</w:t>
      </w:r>
      <w:r w:rsidR="0084784C">
        <w:t>o</w:t>
      </w:r>
      <w:r>
        <w:t xml:space="preserve"> Ing. Markem Nožkou</w:t>
      </w:r>
      <w:r w:rsidR="00511DA7">
        <w:t>. Zadání bylo napsáno velmi obecně, tudíž</w:t>
      </w:r>
      <w:r>
        <w:t xml:space="preserve"> jsem </w:t>
      </w:r>
      <w:r w:rsidR="00511DA7">
        <w:t xml:space="preserve">při </w:t>
      </w:r>
      <w:r>
        <w:t xml:space="preserve">práci věnoval </w:t>
      </w:r>
      <w:r w:rsidR="00511DA7">
        <w:t>velmi značné</w:t>
      </w:r>
      <w:r>
        <w:t xml:space="preserve"> úsilí, aby splnilo představy mého vedoucího</w:t>
      </w:r>
      <w:r w:rsidR="00607E20">
        <w:t xml:space="preserve"> práce</w:t>
      </w:r>
      <w:r>
        <w:t>.</w:t>
      </w:r>
    </w:p>
    <w:p w:rsidR="00673040" w:rsidRDefault="00673040" w:rsidP="00DF67C0">
      <w:r>
        <w:t>N</w:t>
      </w:r>
      <w:r w:rsidR="00593696">
        <w:t>ejtěžší částí bylo vytvoření samotné základní struktury a pojetí tutoriálů, neboť jsem neměl se psaním tutoriálů, vůbec se samotnou knihovnou wx, žádné zkušenosti. Samotná práce byla tudíž několikrát celá přepsaná a upravená, měnil se způsob zápisu a nebo i celá struktura. To má za následek přes 250 commitů na GitHubu, kde s</w:t>
      </w:r>
      <w:r w:rsidR="00877C4E">
        <w:t>e průběžné změny dají dohledat.</w:t>
      </w:r>
    </w:p>
    <w:p w:rsidR="00C0085F" w:rsidRDefault="00C0085F" w:rsidP="00DF67C0">
      <w:r>
        <w:t>Dalším problémem také bylo, že postupování ve vytváření tutoriálu začalo nabývat množství alternativních řešení pro dané problematiky, které závisí na konkrétních aplikováních. Mým řešením byl pokus o co nejvíce obecné popsání a rozšíření o komplexní úlohy.</w:t>
      </w:r>
    </w:p>
    <w:p w:rsidR="00C0085F" w:rsidRDefault="00C0085F" w:rsidP="00C0085F">
      <w:r>
        <w:t>Velmi těžk</w:t>
      </w:r>
      <w:r w:rsidR="00862B32">
        <w:t>é také</w:t>
      </w:r>
      <w:r>
        <w:t xml:space="preserve"> byla samotná interpretace tutoriálu, ať už samotné odborné výrazy, samotná gramatika</w:t>
      </w:r>
      <w:r w:rsidR="00377C91">
        <w:t xml:space="preserve"> nebo srozumitelná </w:t>
      </w:r>
      <w:r w:rsidR="00862B32">
        <w:t>skladba vět.</w:t>
      </w:r>
    </w:p>
    <w:p w:rsidR="00862B32" w:rsidRDefault="00862B32" w:rsidP="00C0085F">
      <w:r>
        <w:t xml:space="preserve">Finálním produktem </w:t>
      </w:r>
      <w:r w:rsidR="00152BCE">
        <w:t xml:space="preserve">tedy </w:t>
      </w:r>
      <w:r>
        <w:t xml:space="preserve">je </w:t>
      </w:r>
      <w:r w:rsidR="00152BCE">
        <w:t xml:space="preserve">menší </w:t>
      </w:r>
      <w:r>
        <w:t xml:space="preserve">sbírka tutoriálů, která studentům vytvoří praktický základ pro </w:t>
      </w:r>
      <w:r w:rsidR="00152BCE">
        <w:t>jejich další rozvoj. Tutoriál je v téhle podobě velmi rozšiřitelný o další funkce a praktiky knihovny wx, např. práce s fonty, validatory a nebo další propojení s ostatními knihovnami (knihovny pro zobrazování grafů atd.).</w:t>
      </w:r>
    </w:p>
    <w:p w:rsidR="00C0085F" w:rsidRDefault="00C0085F" w:rsidP="00DF67C0"/>
    <w:p w:rsidR="00527936" w:rsidRDefault="000C2CBF" w:rsidP="00527936">
      <w:pPr>
        <w:pStyle w:val="Nadpis1"/>
        <w:numPr>
          <w:ilvl w:val="0"/>
          <w:numId w:val="0"/>
        </w:numPr>
      </w:pPr>
      <w:bookmarkStart w:id="66" w:name="_Toc443934379"/>
      <w:bookmarkStart w:id="67" w:name="_Toc450838585"/>
      <w:bookmarkStart w:id="68" w:name="_Toc64810596"/>
      <w:r w:rsidRPr="00FA5AF4">
        <w:lastRenderedPageBreak/>
        <w:t>Seznam použité literatury</w:t>
      </w:r>
      <w:bookmarkEnd w:id="66"/>
      <w:bookmarkEnd w:id="67"/>
      <w:bookmarkEnd w:id="68"/>
    </w:p>
    <w:p w:rsidR="008603AE" w:rsidRDefault="001A5E22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19). Python (programming language). In </w:t>
      </w:r>
      <w:r w:rsidRPr="008603AE">
        <w:rPr>
          <w:i/>
          <w:iCs/>
        </w:rPr>
        <w:t>Wikipedia, The Free Encyclopedia</w:t>
      </w:r>
      <w:r>
        <w:t xml:space="preserve">. Retrieved 13:46, February 21, 2021, from </w:t>
      </w:r>
      <w:hyperlink r:id="rId60" w:history="1">
        <w:r>
          <w:rPr>
            <w:rStyle w:val="Hypertextovodkaz"/>
          </w:rPr>
          <w:t>https://en.wikipedia.org/w/index.php?title=Python_(programming_language)&amp;oldid=1007718549</w:t>
        </w:r>
      </w:hyperlink>
    </w:p>
    <w:p w:rsidR="008603AE" w:rsidRDefault="009F2ED3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18). Programming language. In </w:t>
      </w:r>
      <w:r w:rsidRPr="008603AE">
        <w:rPr>
          <w:i/>
          <w:iCs/>
        </w:rPr>
        <w:t>Wikipedia, The Free Encyclopedia</w:t>
      </w:r>
      <w:r>
        <w:t xml:space="preserve">. Retrieved 13:47, February 21, 2021, from </w:t>
      </w:r>
      <w:hyperlink r:id="rId61" w:history="1">
        <w:r>
          <w:rPr>
            <w:rStyle w:val="Hypertextovodkaz"/>
          </w:rPr>
          <w:t>https://en.wikipedia.org/w/index.php?title=Programming_language&amp;oldid=1007469992</w:t>
        </w:r>
      </w:hyperlink>
      <w:r>
        <w:t xml:space="preserve"> </w:t>
      </w:r>
    </w:p>
    <w:p w:rsidR="008603AE" w:rsidRDefault="008603AE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18). String (computer science). In </w:t>
      </w:r>
      <w:r w:rsidRPr="008603AE">
        <w:rPr>
          <w:i/>
          <w:iCs/>
        </w:rPr>
        <w:t>Wikipedia, The Free Encyclopedia</w:t>
      </w:r>
      <w:r>
        <w:t xml:space="preserve">. Retrieved 13:51, February 21, 2021, from </w:t>
      </w:r>
      <w:hyperlink r:id="rId62" w:history="1">
        <w:r>
          <w:rPr>
            <w:rStyle w:val="Hypertextovodkaz"/>
          </w:rPr>
          <w:t>https://en.wikipedia.org/w/index.php?title=String_(computer_science)&amp;oldid=1007410250</w:t>
        </w:r>
      </w:hyperlink>
      <w:r>
        <w:t xml:space="preserve"> </w:t>
      </w:r>
    </w:p>
    <w:p w:rsidR="008603AE" w:rsidRDefault="008603AE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January 13). List comprehension. In </w:t>
      </w:r>
      <w:r w:rsidRPr="008603AE">
        <w:rPr>
          <w:i/>
          <w:iCs/>
        </w:rPr>
        <w:t>Wikipedia, The Free Encyclopedia</w:t>
      </w:r>
      <w:r>
        <w:t xml:space="preserve">. Retrieved 13:51, February 21, 2021, from </w:t>
      </w:r>
      <w:hyperlink r:id="rId63" w:history="1">
        <w:r>
          <w:rPr>
            <w:rStyle w:val="Hypertextovodkaz"/>
          </w:rPr>
          <w:t>https://en.wikipedia.org/w/index.php?title=List_comprehension&amp;oldid=1000138931</w:t>
        </w:r>
      </w:hyperlink>
      <w:r>
        <w:t xml:space="preserve"> </w:t>
      </w:r>
    </w:p>
    <w:p w:rsidR="008603AE" w:rsidRDefault="008603AE" w:rsidP="008603AE">
      <w:pPr>
        <w:pStyle w:val="Normlnweb"/>
        <w:numPr>
          <w:ilvl w:val="0"/>
          <w:numId w:val="10"/>
        </w:numPr>
      </w:pPr>
      <w:r>
        <w:t xml:space="preserve">Wikipedia contributors. (2021, February 7). Associative array.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4" w:history="1">
        <w:r>
          <w:rPr>
            <w:rStyle w:val="Hypertextovodkaz"/>
          </w:rPr>
          <w:t>https://en.wikipedia.org/w/index.php?title=Associative_array&amp;oldid=1005355786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17). Modular programming.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5" w:history="1">
        <w:r>
          <w:rPr>
            <w:rStyle w:val="Hypertextovodkaz"/>
          </w:rPr>
          <w:t>https://en.wikipedia.org/w/index.php?title=Modular_programming&amp;oldid=1007300521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18). Anonymous function.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6" w:history="1">
        <w:r>
          <w:rPr>
            <w:rStyle w:val="Hypertextovodkaz"/>
          </w:rPr>
          <w:t>https://en.wikipedia.org/w/index.php?title=Anonymous_function&amp;oldid=1007587353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8). Map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7" w:history="1">
        <w:r>
          <w:rPr>
            <w:rStyle w:val="Hypertextovodkaz"/>
          </w:rPr>
          <w:t>https://en.wikipedia.org/w/index.php?title=Map_(higher-order_function)&amp;oldid=999131400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(2020, November 5). Filter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8" w:history="1">
        <w:r>
          <w:rPr>
            <w:rStyle w:val="Hypertextovodkaz"/>
          </w:rPr>
          <w:t>https://en.wikipedia.org/w/index.php?title=Filter_(higher-order_function)&amp;oldid=987173509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3). Fold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9" w:history="1">
        <w:r>
          <w:rPr>
            <w:rStyle w:val="Hypertextovodkaz"/>
          </w:rPr>
          <w:t>https://en.wikipedia.org/w/index.php?title=Fold_(higher-order_function)&amp;oldid=998078750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3). Higher-order function.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70" w:history="1">
        <w:r>
          <w:rPr>
            <w:rStyle w:val="Hypertextovodkaz"/>
          </w:rPr>
          <w:t>https://en.wikipedia.org/w/index.php?title=Higher-order_function&amp;oldid=1004633268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18). Named parameter.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1" w:history="1">
        <w:r>
          <w:rPr>
            <w:rStyle w:val="Hypertextovodkaz"/>
          </w:rPr>
          <w:t>https://en.wikipedia.org/w/index.php?title=Named_parameter&amp;oldid=1001119037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29). Free-software license.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2" w:history="1">
        <w:r>
          <w:rPr>
            <w:rStyle w:val="Hypertextovodkaz"/>
          </w:rPr>
          <w:t>https://en.wikipedia.org/w/index.php?title=Free-software_license&amp;oldid=1003615687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20). GNU General Public License.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3" w:history="1">
        <w:r>
          <w:rPr>
            <w:rStyle w:val="Hypertextovodkaz"/>
          </w:rPr>
          <w:t>https://en.wikipedia.org/w/index.php?title=GNU_General_Public_License&amp;oldid=1007872034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4). Python syntax and semantics. In </w:t>
      </w:r>
      <w:r>
        <w:rPr>
          <w:i/>
          <w:iCs/>
        </w:rPr>
        <w:t>Wikipedia, The Free Encyclopedia</w:t>
      </w:r>
      <w:r>
        <w:t xml:space="preserve">. Retrieved 13:56, February 21, 2021, from </w:t>
      </w:r>
      <w:hyperlink r:id="rId74" w:history="1">
        <w:r>
          <w:rPr>
            <w:rStyle w:val="Hypertextovodkaz"/>
          </w:rPr>
          <w:t>https://en.wikipedia.org/w/index.php?title=Python_syntax_and_semantics&amp;oldid=1004753236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7). Freeze (software engineering). In </w:t>
      </w:r>
      <w:r>
        <w:rPr>
          <w:i/>
          <w:iCs/>
        </w:rPr>
        <w:t>Wikipedia, The Free Encyclopedia</w:t>
      </w:r>
      <w:r>
        <w:t xml:space="preserve">. Retrieved 13:57, February 21, 2021, from </w:t>
      </w:r>
      <w:hyperlink r:id="rId75" w:history="1">
        <w:r>
          <w:rPr>
            <w:rStyle w:val="Hypertextovodkaz"/>
          </w:rPr>
          <w:t>https://en.wikipedia.org/w/index.php?title=Freeze_(software_engineering)&amp;oldid=1005313942</w:t>
        </w:r>
      </w:hyperlink>
      <w:r>
        <w:t xml:space="preserve"> </w:t>
      </w:r>
    </w:p>
    <w:p w:rsidR="0087417A" w:rsidRDefault="0087417A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>Python t</w:t>
      </w:r>
      <w:r w:rsidR="005B4E21">
        <w:t>ea</w:t>
      </w:r>
      <w:r>
        <w:t xml:space="preserve">m contributors. (2021, February </w:t>
      </w:r>
      <w:r w:rsidR="005465DF">
        <w:t>21</w:t>
      </w:r>
      <w:r>
        <w:t xml:space="preserve">). 2to3 - Automated Python 2 to 3 code translation. In  </w:t>
      </w:r>
      <w:r w:rsidRPr="0087417A">
        <w:rPr>
          <w:i/>
        </w:rPr>
        <w:t>Python tm</w:t>
      </w:r>
      <w:r>
        <w:t xml:space="preserve">. Retrieved 15:02, February 21, 2021, from </w:t>
      </w:r>
      <w:hyperlink r:id="rId76" w:history="1">
        <w:r w:rsidRPr="003F2A96">
          <w:rPr>
            <w:rStyle w:val="Hypertextovodkaz"/>
          </w:rPr>
          <w:t>https://docs.python.org/3/library/2to3.html</w:t>
        </w:r>
      </w:hyperlink>
    </w:p>
    <w:p w:rsidR="005465DF" w:rsidRDefault="005465DF" w:rsidP="005465DF">
      <w:pPr>
        <w:pStyle w:val="Normlnweb"/>
        <w:numPr>
          <w:ilvl w:val="0"/>
          <w:numId w:val="10"/>
        </w:numPr>
      </w:pPr>
      <w:r>
        <w:t xml:space="preserve">Wikipedia contributors. (2021, February 18). WxPython. In </w:t>
      </w:r>
      <w:r>
        <w:rPr>
          <w:i/>
          <w:iCs/>
        </w:rPr>
        <w:t>Wikipedia, The Free Encyclopedia</w:t>
      </w:r>
      <w:r>
        <w:t xml:space="preserve">. Retrieved 14:05, February 21, 2021, from </w:t>
      </w:r>
      <w:hyperlink r:id="rId77" w:history="1">
        <w:r>
          <w:rPr>
            <w:rStyle w:val="Hypertextovodkaz"/>
          </w:rPr>
          <w:t>https://en.wikipedia.org/w/index.php?title=WxPython&amp;oldid=1007527885</w:t>
        </w:r>
      </w:hyperlink>
      <w:r>
        <w:t xml:space="preserve"> </w:t>
      </w:r>
    </w:p>
    <w:p w:rsidR="003D4ADB" w:rsidRDefault="003D4ADB" w:rsidP="003D4ADB">
      <w:pPr>
        <w:pStyle w:val="Normlnweb"/>
        <w:numPr>
          <w:ilvl w:val="0"/>
          <w:numId w:val="10"/>
        </w:numPr>
      </w:pPr>
      <w:r>
        <w:lastRenderedPageBreak/>
        <w:t xml:space="preserve">Wikipedia contributors. (2020, October 29). SWIG. In </w:t>
      </w:r>
      <w:r>
        <w:rPr>
          <w:i/>
          <w:iCs/>
        </w:rPr>
        <w:t>Wikipedia, The Free Encyclopedia</w:t>
      </w:r>
      <w:r>
        <w:t xml:space="preserve">. Retrieved 14:06, February 21, 2021, from </w:t>
      </w:r>
      <w:hyperlink r:id="rId78" w:history="1">
        <w:r>
          <w:rPr>
            <w:rStyle w:val="Hypertextovodkaz"/>
          </w:rPr>
          <w:t>https://en.wikipedia.org/w/index.php?title=SWIG&amp;oldid=985974151</w:t>
        </w:r>
      </w:hyperlink>
      <w:r>
        <w:t xml:space="preserve"> </w:t>
      </w:r>
    </w:p>
    <w:p w:rsidR="003D4ADB" w:rsidRDefault="003D4ADB" w:rsidP="003D4ADB">
      <w:pPr>
        <w:pStyle w:val="Normlnweb"/>
        <w:numPr>
          <w:ilvl w:val="0"/>
          <w:numId w:val="10"/>
        </w:numPr>
      </w:pPr>
      <w:r>
        <w:t xml:space="preserve">Wikipedia contributors. (2021, February 11). WxWidgets. In </w:t>
      </w:r>
      <w:r>
        <w:rPr>
          <w:i/>
          <w:iCs/>
        </w:rPr>
        <w:t>Wikipedia, The Free Encyclopedia</w:t>
      </w:r>
      <w:r>
        <w:t xml:space="preserve">. Retrieved 14:06, February 21, 2021, from </w:t>
      </w:r>
      <w:hyperlink r:id="rId79" w:history="1">
        <w:r>
          <w:rPr>
            <w:rStyle w:val="Hypertextovodkaz"/>
          </w:rPr>
          <w:t>https://en.wikipedia.org/w/index.php?title=WxWidgets&amp;oldid=1006116530</w:t>
        </w:r>
      </w:hyperlink>
      <w:r>
        <w:t xml:space="preserve"> </w:t>
      </w:r>
    </w:p>
    <w:p w:rsidR="001119B5" w:rsidRDefault="001119B5" w:rsidP="001119B5">
      <w:pPr>
        <w:pStyle w:val="Normlnweb"/>
        <w:numPr>
          <w:ilvl w:val="0"/>
          <w:numId w:val="10"/>
        </w:numPr>
      </w:pPr>
      <w:r>
        <w:t xml:space="preserve">Wikipedia contributors. (2021, February 20). Markdown. In </w:t>
      </w:r>
      <w:r>
        <w:rPr>
          <w:i/>
          <w:iCs/>
        </w:rPr>
        <w:t>Wikipedia, The Free Encyclopedia</w:t>
      </w:r>
      <w:r>
        <w:t xml:space="preserve">. Retrieved 14:09, February 21, 2021, from </w:t>
      </w:r>
      <w:hyperlink r:id="rId80" w:history="1">
        <w:r>
          <w:rPr>
            <w:rStyle w:val="Hypertextovodkaz"/>
          </w:rPr>
          <w:t>https://en.wikipedia.org/w/index.php?title=Markdown&amp;oldid=1007872031</w:t>
        </w:r>
      </w:hyperlink>
      <w:r>
        <w:t xml:space="preserve"> </w:t>
      </w:r>
    </w:p>
    <w:p w:rsidR="001119B5" w:rsidRDefault="001119B5" w:rsidP="001119B5">
      <w:pPr>
        <w:pStyle w:val="Normlnweb"/>
        <w:numPr>
          <w:ilvl w:val="0"/>
          <w:numId w:val="10"/>
        </w:numPr>
      </w:pPr>
      <w:r>
        <w:t xml:space="preserve">Wikipedia contributors. (2021, February 5). JSON. In </w:t>
      </w:r>
      <w:r>
        <w:rPr>
          <w:i/>
          <w:iCs/>
        </w:rPr>
        <w:t>Wikipedia, The Free Encyclopedia</w:t>
      </w:r>
      <w:r>
        <w:t xml:space="preserve">. Retrieved 14:10, February 21, 2021, from </w:t>
      </w:r>
      <w:hyperlink r:id="rId81" w:history="1">
        <w:r>
          <w:rPr>
            <w:rStyle w:val="Hypertextovodkaz"/>
          </w:rPr>
          <w:t>https://en.wikipedia.org/w/index.php?title=JSON&amp;oldid=1005074494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February 20). Project Jupyter. In </w:t>
      </w:r>
      <w:r>
        <w:rPr>
          <w:i/>
          <w:iCs/>
        </w:rPr>
        <w:t>Wikipedia, The Free Encyclopedia</w:t>
      </w:r>
      <w:r>
        <w:t xml:space="preserve">. Retrieved 14:11, February 21, 2021, from </w:t>
      </w:r>
      <w:hyperlink r:id="rId82" w:history="1">
        <w:r>
          <w:rPr>
            <w:rStyle w:val="Hypertextovodkaz"/>
          </w:rPr>
          <w:t>https://en.wikipedia.org/w/index.php?title=Project_Jupyter&amp;oldid=1007949968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February 18). IPython.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3" w:history="1">
        <w:r>
          <w:rPr>
            <w:rStyle w:val="Hypertextovodkaz"/>
          </w:rPr>
          <w:t>https://en.wikipedia.org/w/index.php?title=IPython&amp;oldid=1007521229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January 11). Shell (computing).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4" w:history="1">
        <w:r>
          <w:rPr>
            <w:rStyle w:val="Hypertextovodkaz"/>
          </w:rPr>
          <w:t>https://en.wikipedia.org/w/index.php?title=Shell_(computing)&amp;oldid=999685044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(2020, December 22). Interactive media.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5" w:history="1">
        <w:r>
          <w:rPr>
            <w:rStyle w:val="Hypertextovodkaz"/>
          </w:rPr>
          <w:t>https://en.wikipedia.org/w/index.php?title=Interactive_media&amp;oldid=995757547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(2020, December 31). Type introspection.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6" w:history="1">
        <w:r>
          <w:rPr>
            <w:rStyle w:val="Hypertextovodkaz"/>
          </w:rPr>
          <w:t>https://en.wikipedia.org/w/index.php?title=Type_introspection&amp;oldid=997445542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January 16). Parallel computing.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7" w:history="1">
        <w:r>
          <w:rPr>
            <w:rStyle w:val="Hypertextovodkaz"/>
          </w:rPr>
          <w:t>https://en.wikipedia.org/w/index.php?title=Parallel_computing&amp;oldid=1000667608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t xml:space="preserve">Wikipedia contributors. (2021, February 17). URL.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88" w:history="1">
        <w:r>
          <w:rPr>
            <w:rStyle w:val="Hypertextovodkaz"/>
          </w:rPr>
          <w:t>https://en.wikipedia.org/w/index.php?title=URL&amp;oldid=1007276500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lastRenderedPageBreak/>
        <w:t xml:space="preserve">Wikipedia contributors. (2021, February 11). HTML.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89" w:history="1">
        <w:r>
          <w:rPr>
            <w:rStyle w:val="Hypertextovodkaz"/>
          </w:rPr>
          <w:t>https://en.wikipedia.org/w/index.php?title=HTML&amp;oldid=1006099685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t xml:space="preserve">Wikipedia contributors. (2021, February 20). Internet hosting service.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90" w:history="1">
        <w:r>
          <w:rPr>
            <w:rStyle w:val="Hypertextovodkaz"/>
          </w:rPr>
          <w:t>https://en.wikipedia.org/w/index.php?title=Internet_hosting_service&amp;oldid=1007898126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4). Open source. In </w:t>
      </w:r>
      <w:r>
        <w:rPr>
          <w:i/>
          <w:iCs/>
        </w:rPr>
        <w:t>Wikipedia, The Free Encyclopedia</w:t>
      </w:r>
      <w:r>
        <w:t xml:space="preserve">. Retrieved 14:15, February 21, 2021, from </w:t>
      </w:r>
      <w:hyperlink r:id="rId91" w:history="1">
        <w:r>
          <w:rPr>
            <w:rStyle w:val="Hypertextovodkaz"/>
          </w:rPr>
          <w:t>https://en.wikipedia.org/w/index.php?title=Open_source&amp;oldid=1004805511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19). Git.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2" w:history="1">
        <w:r>
          <w:rPr>
            <w:rStyle w:val="Hypertextovodkaz"/>
          </w:rPr>
          <w:t>https://en.wikipedia.org/w/index.php?title=Git&amp;oldid=1007689366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15). Data integrity.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3" w:history="1">
        <w:r>
          <w:rPr>
            <w:rStyle w:val="Hypertextovodkaz"/>
          </w:rPr>
          <w:t>https://en.wikipedia.org/w/index.php?title=Data_integrity&amp;oldid=1006834899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17). Programming paradigm.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4" w:history="1">
        <w:r>
          <w:rPr>
            <w:rStyle w:val="Hypertextovodkaz"/>
          </w:rPr>
          <w:t>https://en.wikipedia.org/w/index.php?title=Programming_paradigm&amp;oldid=1007324887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20). Object-oriented programming.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5" w:history="1">
        <w:r>
          <w:rPr>
            <w:rStyle w:val="Hypertextovodkaz"/>
          </w:rPr>
          <w:t>https://en.wikipedia.org/w/index.php?title=Object-oriented_programming&amp;oldid=1007940260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17). Class (computer programming).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6" w:history="1">
        <w:r>
          <w:rPr>
            <w:rStyle w:val="Hypertextovodkaz"/>
          </w:rPr>
          <w:t>https://en.wikipedia.org/w/index.php?title=Class_(computer_programming)&amp;oldid=1007287664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(2020, December 31). Instance (computer science).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7" w:history="1">
        <w:r>
          <w:rPr>
            <w:rStyle w:val="Hypertextovodkaz"/>
          </w:rPr>
          <w:t>https://en.wikipedia.org/w/index.php?title=Instance_(computer_science)&amp;oldid=997342925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11). Inheritance (object-oriented programming).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8" w:history="1">
        <w:r>
          <w:rPr>
            <w:rStyle w:val="Hypertextovodkaz"/>
          </w:rPr>
          <w:t>https://en.wikipedia.org/w/index.php?title=Inheritance_(object-oriented_programming)&amp;oldid=1006197330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January 16). Field (computer science).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9" w:history="1">
        <w:r>
          <w:rPr>
            <w:rStyle w:val="Hypertextovodkaz"/>
          </w:rPr>
          <w:t>https://en.wikipedia.org/w/index.php?title=Field_(computer_science)&amp;oldid=1000806287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January 19). Member variable. In </w:t>
      </w:r>
      <w:r>
        <w:rPr>
          <w:i/>
          <w:iCs/>
        </w:rPr>
        <w:t>Wikipedia, The Free Encyclopedia</w:t>
      </w:r>
      <w:r>
        <w:t xml:space="preserve">. Retrieved 14:18, February 21, 2021, from </w:t>
      </w:r>
      <w:hyperlink r:id="rId100" w:history="1">
        <w:r>
          <w:rPr>
            <w:rStyle w:val="Hypertextovodkaz"/>
          </w:rPr>
          <w:t>https://en.wikipedia.org/w/index.php?title=Member_variable&amp;oldid=1001393302</w:t>
        </w:r>
      </w:hyperlink>
      <w:r>
        <w:t xml:space="preserve"> </w:t>
      </w:r>
    </w:p>
    <w:p w:rsidR="00E57C91" w:rsidRDefault="00E57C91" w:rsidP="00E57C91">
      <w:pPr>
        <w:pStyle w:val="Normlnweb"/>
        <w:numPr>
          <w:ilvl w:val="0"/>
          <w:numId w:val="11"/>
        </w:numPr>
      </w:pPr>
      <w:r>
        <w:t xml:space="preserve">Wikipedia contributors. (2021, February 5). Web colors. In </w:t>
      </w:r>
      <w:r>
        <w:rPr>
          <w:i/>
          <w:iCs/>
        </w:rPr>
        <w:t>Wikipedia, The Free Encyclopedia</w:t>
      </w:r>
      <w:r>
        <w:t xml:space="preserve">. Retrieved 14:18, February 21, 2021, from </w:t>
      </w:r>
      <w:hyperlink r:id="rId101" w:history="1">
        <w:r>
          <w:rPr>
            <w:rStyle w:val="Hypertextovodkaz"/>
          </w:rPr>
          <w:t>https://en.wikipedia.org/w/index.php?title=Web_colors&amp;oldid=1005014083</w:t>
        </w:r>
      </w:hyperlink>
      <w:r>
        <w:t xml:space="preserve"> </w:t>
      </w:r>
    </w:p>
    <w:p w:rsidR="0087417A" w:rsidRDefault="0087417A" w:rsidP="00E57C91">
      <w:pPr>
        <w:pStyle w:val="Odstavecseseznamem"/>
        <w:tabs>
          <w:tab w:val="left" w:pos="426"/>
        </w:tabs>
        <w:ind w:left="360" w:firstLine="0"/>
      </w:pPr>
    </w:p>
    <w:p w:rsidR="008603AE" w:rsidRDefault="008603AE" w:rsidP="008603AE">
      <w:pPr>
        <w:pStyle w:val="Normlnweb"/>
        <w:ind w:firstLine="0"/>
      </w:pPr>
    </w:p>
    <w:p w:rsidR="008603AE" w:rsidRDefault="008603AE" w:rsidP="009F2ED3">
      <w:pPr>
        <w:pStyle w:val="Normlnweb"/>
        <w:ind w:firstLine="0"/>
        <w:jc w:val="both"/>
      </w:pPr>
    </w:p>
    <w:p w:rsidR="008603AE" w:rsidRDefault="008603AE" w:rsidP="009F2ED3">
      <w:pPr>
        <w:pStyle w:val="Normlnweb"/>
        <w:ind w:firstLine="0"/>
        <w:jc w:val="both"/>
      </w:pPr>
    </w:p>
    <w:p w:rsidR="008603AE" w:rsidRDefault="008603AE" w:rsidP="0024796F">
      <w:pPr>
        <w:pStyle w:val="Textpoznpodarou"/>
        <w:ind w:firstLine="0"/>
      </w:pPr>
    </w:p>
    <w:p w:rsidR="009F2ED3" w:rsidRPr="00FA5AF4" w:rsidRDefault="009F2ED3" w:rsidP="001A5E22">
      <w:pPr>
        <w:tabs>
          <w:tab w:val="left" w:pos="426"/>
        </w:tabs>
        <w:ind w:firstLine="0"/>
        <w:rPr>
          <w:rFonts w:eastAsia="LMRoman12-Regular-Identity-H"/>
        </w:rPr>
      </w:pPr>
    </w:p>
    <w:p w:rsidR="007672FF" w:rsidRPr="007672FF" w:rsidRDefault="007672FF" w:rsidP="001A5E22">
      <w:pPr>
        <w:pStyle w:val="Nadpis2"/>
        <w:numPr>
          <w:ilvl w:val="0"/>
          <w:numId w:val="0"/>
        </w:numPr>
      </w:pPr>
    </w:p>
    <w:p w:rsidR="000C2CBF" w:rsidRDefault="003E596A" w:rsidP="00D53CC0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69" w:name="_Toc64810597"/>
      <w:r>
        <w:rPr>
          <w:rFonts w:eastAsia="LMRoman12-Regular-Identity-H"/>
        </w:rPr>
        <w:lastRenderedPageBreak/>
        <w:t>Seznam obrázků a tabulek</w:t>
      </w:r>
      <w:bookmarkEnd w:id="69"/>
    </w:p>
    <w:p w:rsidR="003E596A" w:rsidRPr="003E596A" w:rsidRDefault="003E596A" w:rsidP="008333EC">
      <w:pPr>
        <w:rPr>
          <w:rFonts w:eastAsia="LMRoman12-Regular-Identity-H"/>
        </w:rPr>
      </w:pPr>
      <w:r>
        <w:rPr>
          <w:rFonts w:eastAsia="LMRoman12-Regular-Identity-H"/>
        </w:rPr>
        <w:t>Zde se vkládá jí seznamy obrázků a tabulek. Vložíte to v menu Odkazy / Vložit seznam obrázků, kde vyberete v Obecných / Popisek titulu Obrázek č. a potom Tabulka č.</w:t>
      </w:r>
    </w:p>
    <w:p w:rsidR="00B566F9" w:rsidRDefault="009512BF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805E2">
        <w:instrText xml:space="preserve"> TOC \h \z \c "Obrázek" </w:instrText>
      </w:r>
      <w:r>
        <w:fldChar w:fldCharType="separate"/>
      </w:r>
      <w:hyperlink r:id="rId102" w:anchor="_Toc64810520" w:history="1">
        <w:r w:rsidR="00B566F9" w:rsidRPr="00A047F3">
          <w:rPr>
            <w:rStyle w:val="Hypertextovodkaz"/>
            <w:noProof/>
          </w:rPr>
          <w:t>Obrázek č. 1 - Zobrazení souborů .ipynb na GitHubu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566F9" w:rsidRDefault="009512BF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3" w:anchor="_Toc64810521" w:history="1">
        <w:r w:rsidR="00B566F9" w:rsidRPr="00A047F3">
          <w:rPr>
            <w:rStyle w:val="Hypertextovodkaz"/>
            <w:noProof/>
          </w:rPr>
          <w:t>Obrázek č. 2 - webové rozhraní NbViewer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566F9" w:rsidRDefault="009512BF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4" w:anchor="_Toc64810522" w:history="1">
        <w:r w:rsidR="00B566F9" w:rsidRPr="00A047F3">
          <w:rPr>
            <w:rStyle w:val="Hypertextovodkaz"/>
            <w:noProof/>
          </w:rPr>
          <w:t>Obrázek č. 3 - Příklad logického programování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566F9" w:rsidRDefault="009512BF">
      <w:pPr>
        <w:pStyle w:val="Seznamobrzk"/>
        <w:tabs>
          <w:tab w:val="right" w:leader="dot" w:pos="8495"/>
        </w:tabs>
        <w:rPr>
          <w:rStyle w:val="Hypertextovodkaz"/>
          <w:noProof/>
        </w:rPr>
      </w:pPr>
      <w:hyperlink r:id="rId105" w:anchor="_Toc64810523" w:history="1">
        <w:r w:rsidR="00B566F9" w:rsidRPr="00A047F3">
          <w:rPr>
            <w:rStyle w:val="Hypertextovodkaz"/>
            <w:noProof/>
          </w:rPr>
          <w:t>Obrázek č. 4 - Rozdíl mezi procedurálním a objektově orientovaným programováním.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566F9" w:rsidRPr="00B566F9" w:rsidRDefault="009512BF" w:rsidP="00B566F9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6" w:anchor="_Toc64810525" w:history="1">
        <w:r w:rsidR="00B566F9" w:rsidRPr="00A047F3">
          <w:rPr>
            <w:rStyle w:val="Hypertextovodkaz"/>
            <w:noProof/>
          </w:rPr>
          <w:t>Obrázek č. 5 - Spustitelné buňky v rozhraní Jupyter Notebooku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566F9" w:rsidRDefault="009512BF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7" w:anchor="_Toc64810524" w:history="1">
        <w:r w:rsidR="00B566F9" w:rsidRPr="00A047F3">
          <w:rPr>
            <w:rStyle w:val="Hypertextovodkaz"/>
            <w:noProof/>
          </w:rPr>
          <w:t>Obrázek č. 6 - Zobrazení v NBVieweru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566F9" w:rsidRDefault="009512BF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8" w:anchor="_Toc64810526" w:history="1">
        <w:r w:rsidR="00B566F9" w:rsidRPr="00A047F3">
          <w:rPr>
            <w:rStyle w:val="Hypertextovodkaz"/>
            <w:noProof/>
          </w:rPr>
          <w:t>Obrázek č. 7 - Mixér barev - náhled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566F9" w:rsidRDefault="009512BF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9" w:anchor="_Toc64810527" w:history="1">
        <w:r w:rsidR="00B566F9" w:rsidRPr="00A047F3">
          <w:rPr>
            <w:rStyle w:val="Hypertextovodkaz"/>
            <w:noProof/>
          </w:rPr>
          <w:t>Obrázek č. 8 - Náhled kalkulačky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566F9" w:rsidRDefault="009512BF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10" w:anchor="_Toc64810528" w:history="1">
        <w:r w:rsidR="00B566F9" w:rsidRPr="00A047F3">
          <w:rPr>
            <w:rStyle w:val="Hypertextovodkaz"/>
            <w:noProof/>
          </w:rPr>
          <w:t>Obrázek č. 9 - příklad ze seznamu widgetů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96E64" w:rsidRDefault="009512BF" w:rsidP="00196E64">
      <w:pPr>
        <w:pStyle w:val="Seznamobrzk"/>
        <w:tabs>
          <w:tab w:val="right" w:leader="dot" w:pos="8495"/>
        </w:tabs>
        <w:ind w:firstLine="0"/>
      </w:pPr>
      <w:r>
        <w:fldChar w:fldCharType="end"/>
      </w:r>
    </w:p>
    <w:p w:rsidR="00324B13" w:rsidRDefault="009512BF" w:rsidP="00324B13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E596A">
        <w:instrText xml:space="preserve"> TOC \h \z \c "Obrázek č." </w:instrText>
      </w:r>
      <w:r>
        <w:fldChar w:fldCharType="separate"/>
      </w:r>
    </w:p>
    <w:p w:rsidR="00196E64" w:rsidRDefault="00196E64" w:rsidP="00196E64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:rsidR="000C2CBF" w:rsidRPr="00FA5AF4" w:rsidRDefault="009512BF" w:rsidP="00E80C50">
      <w:r>
        <w:fldChar w:fldCharType="end"/>
      </w:r>
    </w:p>
    <w:p w:rsidR="00E80C50" w:rsidRDefault="00E80C50" w:rsidP="00E80C50"/>
    <w:p w:rsidR="002A5D5C" w:rsidRDefault="002A5D5C" w:rsidP="002A5D5C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70" w:name="_Toc64810598"/>
      <w:r>
        <w:rPr>
          <w:rFonts w:eastAsia="LMRoman12-Regular-Identity-H"/>
        </w:rPr>
        <w:lastRenderedPageBreak/>
        <w:t>Přílohy</w:t>
      </w:r>
      <w:bookmarkEnd w:id="70"/>
    </w:p>
    <w:p w:rsidR="002A5D5C" w:rsidRDefault="002A5D5C" w:rsidP="002A5D5C">
      <w:r>
        <w:t>V přílohách se uvádějí složitější obrázky, grafy, schémata zapojení, schémata desek plošných spojů, výpisy programů, fotografie a podobně, které není vhodné dávat do základního textu práce.</w:t>
      </w:r>
    </w:p>
    <w:p w:rsidR="002A5D5C" w:rsidRDefault="002A5D5C" w:rsidP="002A5D5C">
      <w:r>
        <w:t>Každá příloha je číslovaná a pojmenovaná stejně jako obrázky, včetně zdrojů.</w:t>
      </w:r>
    </w:p>
    <w:p w:rsidR="002A5D5C" w:rsidRDefault="002A5D5C" w:rsidP="002A5D5C"/>
    <w:p w:rsidR="002A5D5C" w:rsidRDefault="002A5D5C" w:rsidP="002A5D5C">
      <w:pPr>
        <w:ind w:firstLine="0"/>
      </w:pPr>
      <w:r>
        <w:t>Příloha č. 1: Poster k maturitní práci.</w:t>
      </w:r>
    </w:p>
    <w:p w:rsidR="002A5D5C" w:rsidRDefault="002A5D5C" w:rsidP="002A5D5C"/>
    <w:p w:rsidR="002A5D5C" w:rsidRPr="002A5D5C" w:rsidRDefault="002A5D5C" w:rsidP="002A5D5C">
      <w:r>
        <w:t xml:space="preserve">Zde bude </w:t>
      </w:r>
      <w:r w:rsidRPr="00C65E68">
        <w:rPr>
          <w:b/>
        </w:rPr>
        <w:t>povinně vložen obrázek vytvořeného posteru</w:t>
      </w:r>
      <w:r>
        <w:t xml:space="preserve"> ve formátu A4, barevný, orientovaný na výšku popř. i šířku</w:t>
      </w:r>
      <w:bookmarkStart w:id="71" w:name="_GoBack"/>
      <w:bookmarkEnd w:id="71"/>
    </w:p>
    <w:sectPr w:rsidR="002A5D5C" w:rsidRPr="002A5D5C" w:rsidSect="00D552B4">
      <w:headerReference w:type="default" r:id="rId111"/>
      <w:footerReference w:type="default" r:id="rId112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C4E93" w:rsidRDefault="001C4E93">
      <w:r>
        <w:separator/>
      </w:r>
    </w:p>
  </w:endnote>
  <w:endnote w:type="continuationSeparator" w:id="1">
    <w:p w:rsidR="001C4E93" w:rsidRDefault="001C4E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4EE2" w:rsidRDefault="009512BF">
    <w:pPr>
      <w:pStyle w:val="Zpat"/>
      <w:jc w:val="right"/>
    </w:pPr>
    <w:fldSimple w:instr=" PAGE   \* MERGEFORMAT ">
      <w:r w:rsidR="00152BCE">
        <w:rPr>
          <w:noProof/>
        </w:rPr>
        <w:t>25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C4E93" w:rsidRDefault="001C4E93">
      <w:r>
        <w:separator/>
      </w:r>
    </w:p>
  </w:footnote>
  <w:footnote w:type="continuationSeparator" w:id="1">
    <w:p w:rsidR="001C4E93" w:rsidRDefault="001C4E93">
      <w:r>
        <w:continuationSeparator/>
      </w:r>
    </w:p>
  </w:footnote>
  <w:footnote w:id="2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kapitoly - </w:t>
      </w:r>
      <w:hyperlink r:id="rId1" w:history="1">
        <w:r w:rsidRPr="00864AAE">
          <w:rPr>
            <w:rStyle w:val="Hypertextovodkaz"/>
          </w:rPr>
          <w:t>https://en.wikipedia.org/wiki/Python_(programming_language)</w:t>
        </w:r>
      </w:hyperlink>
    </w:p>
  </w:footnote>
  <w:footnote w:id="3">
    <w:p w:rsidR="00EA4EE2" w:rsidRDefault="00EA4EE2" w:rsidP="007C2633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Prostředek pro zápis algoritmů, které provádí počítač: </w:t>
      </w:r>
      <w:hyperlink r:id="rId2" w:history="1">
        <w:r w:rsidRPr="003F2A96">
          <w:rPr>
            <w:rStyle w:val="Hypertextovodkaz"/>
          </w:rPr>
          <w:t>https://en.wikipedia.org/wiki/Programming_language</w:t>
        </w:r>
      </w:hyperlink>
    </w:p>
  </w:footnote>
  <w:footnote w:id="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Formát textu - </w:t>
      </w:r>
      <w:hyperlink r:id="rId3" w:history="1">
        <w:r w:rsidRPr="003F2A96">
          <w:rPr>
            <w:rStyle w:val="Hypertextovodkaz"/>
          </w:rPr>
          <w:t>https://en.wikipedia.org/wiki/String_(computer_science)</w:t>
        </w:r>
      </w:hyperlink>
    </w:p>
  </w:footnote>
  <w:footnote w:id="5">
    <w:p w:rsidR="00EA4EE2" w:rsidRDefault="00EA4EE2" w:rsidP="008E0980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Datový typ, který obsahuje položky různých typů v jedné proměnné - </w:t>
      </w:r>
      <w:hyperlink r:id="rId4" w:history="1">
        <w:r w:rsidRPr="00864AAE">
          <w:rPr>
            <w:rStyle w:val="Hypertextovodkaz"/>
          </w:rPr>
          <w:t>https://en.wikipedia.org/wiki/List_comprehension</w:t>
        </w:r>
      </w:hyperlink>
    </w:p>
  </w:footnote>
  <w:footnote w:id="6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Slovníky obsahují uložená data ve formátu </w:t>
      </w:r>
      <w:r w:rsidRPr="0049356E">
        <w:rPr>
          <w:i/>
        </w:rPr>
        <w:t>key : value</w:t>
      </w:r>
      <w:r>
        <w:t xml:space="preserve">, kdy daný klíč obsahuje jednu nebo více položek - </w:t>
      </w:r>
      <w:hyperlink r:id="rId5" w:history="1">
        <w:r w:rsidRPr="003F2A96">
          <w:rPr>
            <w:rStyle w:val="Hypertextovodkaz"/>
          </w:rPr>
          <w:t>https://en.wikipedia.org/wiki/Associative_array</w:t>
        </w:r>
      </w:hyperlink>
    </w:p>
  </w:footnote>
  <w:footnote w:id="7">
    <w:p w:rsidR="00EA4EE2" w:rsidRDefault="00EA4EE2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Metoda funkčnosti programu na nezávislých zaměnitelných modulech - </w:t>
      </w:r>
      <w:hyperlink r:id="rId6" w:history="1">
        <w:r w:rsidRPr="00864AAE">
          <w:rPr>
            <w:rStyle w:val="Hypertextovodkaz"/>
          </w:rPr>
          <w:t>https://en.wikipedia.org/wiki/Modular_programming</w:t>
        </w:r>
      </w:hyperlink>
    </w:p>
  </w:footnote>
  <w:footnote w:id="8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Komplexní (tzv. „anonymní“) funkce, která je se často využívá pro zkracování kódu pomocí zápisu na jeden řádek - </w:t>
      </w:r>
      <w:hyperlink r:id="rId7" w:history="1">
        <w:r w:rsidRPr="003F2A96">
          <w:rPr>
            <w:rStyle w:val="Hypertextovodkaz"/>
          </w:rPr>
          <w:t>https://en.wikipedia.org/wiki/Anonymous_function</w:t>
        </w:r>
      </w:hyperlink>
    </w:p>
  </w:footnote>
  <w:footnote w:id="9">
    <w:p w:rsidR="00EA4EE2" w:rsidRDefault="00EA4EE2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Aplikování funkce na element každé položky v seznamu - </w:t>
      </w:r>
      <w:hyperlink r:id="rId8" w:history="1">
        <w:r w:rsidRPr="00864AAE">
          <w:rPr>
            <w:rStyle w:val="Hypertextovodkaz"/>
          </w:rPr>
          <w:t>https://en.wikipedia.org/wiki/Map_%28higher-order_function%29</w:t>
        </w:r>
      </w:hyperlink>
    </w:p>
  </w:footnote>
  <w:footnote w:id="10">
    <w:p w:rsidR="00EA4EE2" w:rsidRDefault="00EA4EE2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Funkce zjišťuje datový typ položky a vrací bool hodnotu - </w:t>
      </w:r>
      <w:hyperlink r:id="rId9" w:history="1">
        <w:r w:rsidRPr="00864AAE">
          <w:rPr>
            <w:rStyle w:val="Hypertextovodkaz"/>
          </w:rPr>
          <w:t>https://en.wikipedia.org/wiki/Filter_%28higher-order_function%29</w:t>
        </w:r>
      </w:hyperlink>
    </w:p>
  </w:footnote>
  <w:footnote w:id="11">
    <w:p w:rsidR="00EA4EE2" w:rsidRDefault="00EA4EE2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Velmi obsáhlá funkce k uspořádávání a analýze dat - </w:t>
      </w:r>
      <w:hyperlink r:id="rId10" w:history="1">
        <w:r w:rsidRPr="00864AAE">
          <w:rPr>
            <w:rStyle w:val="Hypertextovodkaz"/>
          </w:rPr>
          <w:t>https://en.wikipedia.org/wiki/Fold_%28higher-order_function%29</w:t>
        </w:r>
      </w:hyperlink>
    </w:p>
  </w:footnote>
  <w:footnote w:id="12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Jedná se o funkce, které berou při vstupu jednu nebo více funkcí jako argumenty a vrací je jako jednu funkci - </w:t>
      </w:r>
      <w:hyperlink r:id="rId11" w:history="1">
        <w:r w:rsidRPr="00864AAE">
          <w:rPr>
            <w:rStyle w:val="Hypertextovodkaz"/>
          </w:rPr>
          <w:t>https://en.wikipedia.org/wiki/Higher-order_function</w:t>
        </w:r>
      </w:hyperlink>
    </w:p>
  </w:footnote>
  <w:footnote w:id="13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Funkce je schopna zkrátit kód tím, že uživatel si „zkrátí“ parametry do jedné proměnné, se kterou dále pracuje - </w:t>
      </w:r>
      <w:hyperlink r:id="rId12" w:history="1">
        <w:r w:rsidRPr="00864AAE">
          <w:rPr>
            <w:rStyle w:val="Hypertextovodkaz"/>
          </w:rPr>
          <w:t>https://en.wikipedia.org/wiki/Named_parameter</w:t>
        </w:r>
      </w:hyperlink>
    </w:p>
  </w:footnote>
  <w:footnote w:id="1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Licence svobodného softwaru - </w:t>
      </w:r>
      <w:hyperlink r:id="rId13" w:history="1">
        <w:r w:rsidRPr="00864AAE">
          <w:rPr>
            <w:rStyle w:val="Hypertextovodkaz"/>
          </w:rPr>
          <w:t>https://en.wikipedia.org/wiki/Free-software_license</w:t>
        </w:r>
      </w:hyperlink>
    </w:p>
  </w:footnote>
  <w:footnote w:id="15">
    <w:p w:rsidR="00EA4EE2" w:rsidRDefault="00EA4EE2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Obecná veřejná licence GNU - </w:t>
      </w:r>
      <w:hyperlink r:id="rId14" w:history="1">
        <w:r w:rsidRPr="00864AAE">
          <w:rPr>
            <w:rStyle w:val="Hypertextovodkaz"/>
          </w:rPr>
          <w:t>https://en.wikipedia.org/wiki/GNU_General_Public_License</w:t>
        </w:r>
      </w:hyperlink>
    </w:p>
  </w:footnote>
  <w:footnote w:id="16">
    <w:p w:rsidR="00EA4EE2" w:rsidRDefault="00EA4EE2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Handler with, který se využívá pro práci se čtením a zápisem do souborů (např. txt, json atd.) - </w:t>
      </w:r>
      <w:hyperlink r:id="rId15" w:anchor="With_statements" w:history="1">
        <w:r w:rsidRPr="00864AAE">
          <w:rPr>
            <w:rStyle w:val="Hypertextovodkaz"/>
          </w:rPr>
          <w:t>https://en.wikipedia.org/wiki/Python_syntax_and_semantics#With_statements</w:t>
        </w:r>
      </w:hyperlink>
    </w:p>
  </w:footnote>
  <w:footnote w:id="17">
    <w:p w:rsidR="00EA4EE2" w:rsidRDefault="00EA4EE2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Oficiální ukončení kódu - </w:t>
      </w:r>
      <w:hyperlink r:id="rId16" w:history="1">
        <w:r w:rsidRPr="00864AAE">
          <w:rPr>
            <w:rStyle w:val="Hypertextovodkaz"/>
          </w:rPr>
          <w:t>https://en.wikipedia.org/wiki/Freeze_%28software_engineering%29</w:t>
        </w:r>
      </w:hyperlink>
    </w:p>
  </w:footnote>
  <w:footnote w:id="18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Nástroj 2to3 - </w:t>
      </w:r>
      <w:hyperlink r:id="rId17" w:history="1">
        <w:r w:rsidRPr="00864AAE">
          <w:rPr>
            <w:rStyle w:val="Hypertextovodkaz"/>
          </w:rPr>
          <w:t>https://docs.python.org/3/library/2to3.html</w:t>
        </w:r>
      </w:hyperlink>
    </w:p>
  </w:footnote>
  <w:footnote w:id="19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WxPython - </w:t>
      </w:r>
      <w:hyperlink r:id="rId18" w:history="1">
        <w:r w:rsidRPr="00864AAE">
          <w:rPr>
            <w:rStyle w:val="Hypertextovodkaz"/>
          </w:rPr>
          <w:t>https://en.wikipedia.org/wiki/WxPython</w:t>
        </w:r>
      </w:hyperlink>
    </w:p>
  </w:footnote>
  <w:footnote w:id="20">
    <w:p w:rsidR="00EA4EE2" w:rsidRDefault="00EA4EE2" w:rsidP="00B420F5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Nástroj pro propojení knihoven jazyku C se skriptovacími jazyky - </w:t>
      </w:r>
      <w:hyperlink r:id="rId19" w:history="1">
        <w:r w:rsidRPr="003F2A96">
          <w:rPr>
            <w:rStyle w:val="Hypertextovodkaz"/>
          </w:rPr>
          <w:t>https://en.wikipedia.org/wiki/SWIG</w:t>
        </w:r>
      </w:hyperlink>
    </w:p>
  </w:footnote>
  <w:footnote w:id="21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WxWidgets - </w:t>
      </w:r>
      <w:hyperlink r:id="rId20" w:history="1">
        <w:r w:rsidRPr="00864AAE">
          <w:rPr>
            <w:rStyle w:val="Hypertextovodkaz"/>
          </w:rPr>
          <w:t>https://en.wikipedia.org/wiki/WxWidgets</w:t>
        </w:r>
      </w:hyperlink>
    </w:p>
  </w:footnote>
  <w:footnote w:id="22">
    <w:p w:rsidR="00EA4EE2" w:rsidRDefault="00EA4EE2" w:rsidP="00914520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Typ souboru podobný poznámkového bloku - </w:t>
      </w:r>
      <w:hyperlink r:id="rId21" w:history="1">
        <w:r w:rsidRPr="00864AAE">
          <w:rPr>
            <w:rStyle w:val="Hypertextovodkaz"/>
          </w:rPr>
          <w:t>https://en.wikipedia.org/wiki/Markdown</w:t>
        </w:r>
      </w:hyperlink>
    </w:p>
  </w:footnote>
  <w:footnote w:id="23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Typ souboru slovníku - </w:t>
      </w:r>
      <w:hyperlink r:id="rId22" w:history="1">
        <w:r w:rsidRPr="00864AAE">
          <w:rPr>
            <w:rStyle w:val="Hypertextovodkaz"/>
          </w:rPr>
          <w:t>https://en.wikipedia.org/wiki/JSON</w:t>
        </w:r>
      </w:hyperlink>
    </w:p>
  </w:footnote>
  <w:footnote w:id="2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Projektu Jupyter - </w:t>
      </w:r>
      <w:hyperlink r:id="rId23" w:history="1">
        <w:r w:rsidRPr="00864AAE">
          <w:rPr>
            <w:rStyle w:val="Hypertextovodkaz"/>
          </w:rPr>
          <w:t>https://en.wikipedia.org/wiki/Project_Jupyter</w:t>
        </w:r>
      </w:hyperlink>
    </w:p>
  </w:footnote>
  <w:footnote w:id="25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IPythonu - </w:t>
      </w:r>
      <w:hyperlink r:id="rId24" w:history="1">
        <w:r w:rsidRPr="00864AAE">
          <w:rPr>
            <w:rStyle w:val="Hypertextovodkaz"/>
          </w:rPr>
          <w:t>https://en.wikipedia.org/wiki/IPython</w:t>
        </w:r>
      </w:hyperlink>
    </w:p>
  </w:footnote>
  <w:footnote w:id="26">
    <w:p w:rsidR="00EA4EE2" w:rsidRDefault="00EA4EE2" w:rsidP="0083737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</w:t>
      </w:r>
      <w:r w:rsidRPr="00C96E02">
        <w:t>říkazový řádek pro práci s počítačem</w:t>
      </w:r>
      <w:r>
        <w:t xml:space="preserve"> - </w:t>
      </w:r>
      <w:hyperlink r:id="rId25" w:history="1">
        <w:r w:rsidRPr="00864AAE">
          <w:rPr>
            <w:rStyle w:val="Hypertextovodkaz"/>
          </w:rPr>
          <w:t>https://en.wikipedia.org/wiki/Shell_%28computing%29</w:t>
        </w:r>
      </w:hyperlink>
    </w:p>
  </w:footnote>
  <w:footnote w:id="27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Multimédia zahrnují typy souborů, které jsou určeny pro uživatele (obrázky, videa, animace, audio atd.)  - </w:t>
      </w:r>
      <w:hyperlink r:id="rId26" w:history="1">
        <w:r w:rsidRPr="00864AAE">
          <w:rPr>
            <w:rStyle w:val="Hypertextovodkaz"/>
          </w:rPr>
          <w:t>https://en.wikipedia.org/wiki/Interactive_media</w:t>
        </w:r>
      </w:hyperlink>
    </w:p>
  </w:footnote>
  <w:footnote w:id="28">
    <w:p w:rsidR="00EA4EE2" w:rsidRDefault="00EA4EE2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Prozkoumávání typu nebo vlastností objektu v reálném čase při běhu programu- </w:t>
      </w:r>
      <w:hyperlink r:id="rId27" w:history="1">
        <w:r w:rsidRPr="00864AAE">
          <w:rPr>
            <w:rStyle w:val="Hypertextovodkaz"/>
          </w:rPr>
          <w:t>https://en.wikipedia.org/wiki/Type_introspection</w:t>
        </w:r>
      </w:hyperlink>
    </w:p>
  </w:footnote>
  <w:footnote w:id="29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V</w:t>
      </w:r>
      <w:r w:rsidRPr="00C96E02">
        <w:t xml:space="preserve">ýpočet komplikovaných příkladů pomocí rozdělení na menší díly, které se vyřeší </w:t>
      </w:r>
      <w:r>
        <w:t xml:space="preserve">rychleji a jednodušeji - </w:t>
      </w:r>
      <w:hyperlink r:id="rId28" w:history="1">
        <w:r w:rsidRPr="00864AAE">
          <w:rPr>
            <w:rStyle w:val="Hypertextovodkaz"/>
          </w:rPr>
          <w:t>https://en.wikipedia.org/wiki/Parallel_computing</w:t>
        </w:r>
      </w:hyperlink>
    </w:p>
  </w:footnote>
  <w:footnote w:id="30">
    <w:p w:rsidR="00EA4EE2" w:rsidRDefault="00EA4EE2" w:rsidP="000108B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Jednotná adresa zdroje (Uniform Resource Locator) pro orientaci v síti - </w:t>
      </w:r>
      <w:hyperlink r:id="rId29" w:history="1">
        <w:r w:rsidRPr="00864AAE">
          <w:rPr>
            <w:rStyle w:val="Hypertextovodkaz"/>
          </w:rPr>
          <w:t>https://en.wikipedia.org/wiki/URL</w:t>
        </w:r>
      </w:hyperlink>
    </w:p>
  </w:footnote>
  <w:footnote w:id="31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Jazyk pro tvorbu webových stránek - </w:t>
      </w:r>
      <w:hyperlink r:id="rId30" w:history="1">
        <w:r w:rsidRPr="00864AAE">
          <w:rPr>
            <w:rStyle w:val="Hypertextovodkaz"/>
          </w:rPr>
          <w:t>https://en.wikipedia.org/wiki/HTML</w:t>
        </w:r>
      </w:hyperlink>
    </w:p>
  </w:footnote>
  <w:footnote w:id="32">
    <w:p w:rsidR="00EA4EE2" w:rsidRDefault="00EA4EE2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Pronájem prostoru na cizím serveru - </w:t>
      </w:r>
      <w:hyperlink r:id="rId31" w:history="1">
        <w:r w:rsidRPr="00864AAE">
          <w:rPr>
            <w:rStyle w:val="Hypertextovodkaz"/>
          </w:rPr>
          <w:t>https://en.wikipedia.org/wiki/Internet_hosting_service</w:t>
        </w:r>
      </w:hyperlink>
    </w:p>
  </w:footnote>
  <w:footnote w:id="33">
    <w:p w:rsidR="00EA4EE2" w:rsidRDefault="00EA4EE2" w:rsidP="009C7AEC">
      <w:pPr>
        <w:pStyle w:val="Textpoznpodarou"/>
      </w:pPr>
      <w:r>
        <w:rPr>
          <w:rStyle w:val="Znakapoznpodarou"/>
        </w:rPr>
        <w:footnoteRef/>
      </w:r>
      <w:r>
        <w:t xml:space="preserve"> Veřejně dostupný kód - </w:t>
      </w:r>
      <w:hyperlink r:id="rId32" w:history="1">
        <w:r w:rsidRPr="00864AAE">
          <w:rPr>
            <w:rStyle w:val="Hypertextovodkaz"/>
          </w:rPr>
          <w:t>https://en.wikipedia.org/wiki/Open_source</w:t>
        </w:r>
      </w:hyperlink>
    </w:p>
  </w:footnote>
  <w:footnote w:id="34">
    <w:p w:rsidR="00EA4EE2" w:rsidRDefault="00EA4EE2" w:rsidP="009C7AEC">
      <w:pPr>
        <w:pStyle w:val="Textpoznpodarou"/>
      </w:pPr>
      <w:r>
        <w:rPr>
          <w:rStyle w:val="Znakapoznpodarou"/>
        </w:rPr>
        <w:footnoteRef/>
      </w:r>
      <w:r>
        <w:t xml:space="preserve"> Hlavní zdroj Gitu - </w:t>
      </w:r>
      <w:hyperlink r:id="rId33" w:history="1">
        <w:r w:rsidRPr="00864AAE">
          <w:rPr>
            <w:rStyle w:val="Hypertextovodkaz"/>
          </w:rPr>
          <w:t>https://en.wikipedia.org/wiki/Git</w:t>
        </w:r>
      </w:hyperlink>
    </w:p>
  </w:footnote>
  <w:footnote w:id="35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Neboli jednotvárnost dat, která se snaží o aktualitu dat a zamezuje duplikace či zastaralá data - </w:t>
      </w:r>
      <w:hyperlink r:id="rId34" w:history="1">
        <w:r w:rsidRPr="00864AAE">
          <w:rPr>
            <w:rStyle w:val="Hypertextovodkaz"/>
          </w:rPr>
          <w:t>https://en.wikipedia.org/wiki/Data_integrity</w:t>
        </w:r>
      </w:hyperlink>
    </w:p>
  </w:footnote>
  <w:footnote w:id="36">
    <w:p w:rsidR="00EA4EE2" w:rsidRDefault="00EA4EE2" w:rsidP="009C7AE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Hlavní zdroj Programovacích paradigmat - </w:t>
      </w:r>
      <w:hyperlink r:id="rId35" w:history="1">
        <w:r w:rsidRPr="00864AAE">
          <w:rPr>
            <w:rStyle w:val="Hypertextovodkaz"/>
          </w:rPr>
          <w:t>https://en.wikipedia.org/wiki/Programming_paradigm</w:t>
        </w:r>
      </w:hyperlink>
    </w:p>
  </w:footnote>
  <w:footnote w:id="37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OOP - </w:t>
      </w:r>
      <w:hyperlink r:id="rId36" w:history="1">
        <w:r w:rsidRPr="00864AAE">
          <w:rPr>
            <w:rStyle w:val="Hypertextovodkaz"/>
          </w:rPr>
          <w:t>https://en.wikipedia.org/wiki/Object-oriented_programming</w:t>
        </w:r>
      </w:hyperlink>
    </w:p>
  </w:footnote>
  <w:footnote w:id="38">
    <w:p w:rsidR="00EA4EE2" w:rsidRDefault="00EA4EE2" w:rsidP="007B5413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Jedná se o konstrukční prvek, který udává „předpis“ objektům, které jsou v ní - </w:t>
      </w:r>
      <w:hyperlink r:id="rId37" w:history="1">
        <w:r w:rsidRPr="00864AAE">
          <w:rPr>
            <w:rStyle w:val="Hypertextovodkaz"/>
          </w:rPr>
          <w:t>https://en.wikipedia.org/wiki/Class_%28computer_programming%29</w:t>
        </w:r>
      </w:hyperlink>
    </w:p>
  </w:footnote>
  <w:footnote w:id="39">
    <w:p w:rsidR="00EA4EE2" w:rsidRDefault="00EA4EE2" w:rsidP="00A95A6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Jestliže se objekt nachází v dané třídě, stává se její instancí - </w:t>
      </w:r>
      <w:hyperlink r:id="rId38" w:history="1">
        <w:r w:rsidRPr="00864AAE">
          <w:rPr>
            <w:rStyle w:val="Hypertextovodkaz"/>
          </w:rPr>
          <w:t>https://en.wikipedia.org/wiki/Instance_%28computer_science%29</w:t>
        </w:r>
      </w:hyperlink>
    </w:p>
  </w:footnote>
  <w:footnote w:id="40">
    <w:p w:rsidR="00EA4EE2" w:rsidRDefault="00EA4EE2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Dědění/přejímání funkcí a dat mezi třídami (nebo objekty) - </w:t>
      </w:r>
      <w:hyperlink r:id="rId39" w:history="1">
        <w:r w:rsidRPr="00864AAE">
          <w:rPr>
            <w:rStyle w:val="Hypertextovodkaz"/>
          </w:rPr>
          <w:t>https://en.wikipedia.org/wiki/Inheritance_%28object-oriented_programming%29</w:t>
        </w:r>
      </w:hyperlink>
    </w:p>
  </w:footnote>
  <w:footnote w:id="41">
    <w:p w:rsidR="00EA4EE2" w:rsidRDefault="00EA4EE2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Záznamy v tabulce zorganizovány do řádků - </w:t>
      </w:r>
      <w:hyperlink r:id="rId40" w:history="1">
        <w:r w:rsidRPr="00864AAE">
          <w:rPr>
            <w:rStyle w:val="Hypertextovodkaz"/>
          </w:rPr>
          <w:t>https://en.wikipedia.org/wiki/Field_%28computer_science%29</w:t>
        </w:r>
      </w:hyperlink>
    </w:p>
  </w:footnote>
  <w:footnote w:id="42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Proměnná spojená čistě s objektem - </w:t>
      </w:r>
      <w:hyperlink r:id="rId41" w:history="1">
        <w:r w:rsidRPr="00864AAE">
          <w:rPr>
            <w:rStyle w:val="Hypertextovodkaz"/>
          </w:rPr>
          <w:t>https://en.wikipedia.org/wiki/Member_variable</w:t>
        </w:r>
      </w:hyperlink>
    </w:p>
  </w:footnote>
  <w:footnote w:id="43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Atom IDE - </w:t>
      </w:r>
      <w:hyperlink r:id="rId42" w:history="1">
        <w:r w:rsidRPr="00304DC2">
          <w:rPr>
            <w:rStyle w:val="Hypertextovodkaz"/>
          </w:rPr>
          <w:t>https://atom.io/</w:t>
        </w:r>
      </w:hyperlink>
    </w:p>
  </w:footnote>
  <w:footnote w:id="4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VSCodu - </w:t>
      </w:r>
      <w:hyperlink r:id="rId43" w:history="1">
        <w:r w:rsidRPr="00304DC2">
          <w:rPr>
            <w:rStyle w:val="Hypertextovodkaz"/>
          </w:rPr>
          <w:t>https://code.visualstudio.com/</w:t>
        </w:r>
      </w:hyperlink>
    </w:p>
  </w:footnote>
  <w:footnote w:id="45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webová stránka GitHub Desktopu- </w:t>
      </w:r>
      <w:hyperlink r:id="rId44" w:history="1">
        <w:r w:rsidRPr="00304DC2">
          <w:rPr>
            <w:rStyle w:val="Hypertextovodkaz"/>
          </w:rPr>
          <w:t>https://desktop.github.com/</w:t>
        </w:r>
      </w:hyperlink>
    </w:p>
  </w:footnote>
  <w:footnote w:id="46">
    <w:p w:rsidR="00EA4EE2" w:rsidRDefault="00EA4EE2" w:rsidP="00870AEE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Typ zápisu barvy v hexadecimální soustavě - </w:t>
      </w:r>
      <w:hyperlink r:id="rId45" w:anchor="Hex_triplet" w:history="1">
        <w:r w:rsidRPr="003F2A96">
          <w:rPr>
            <w:rStyle w:val="Hypertextovodkaz"/>
          </w:rPr>
          <w:t>https://en.wikipedia.org/wiki/Web_colors#Hex_triplet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4EE2" w:rsidRDefault="00EA4EE2" w:rsidP="00D552B4">
    <w:pPr>
      <w:pStyle w:val="Zhlav"/>
      <w:pBdr>
        <w:bottom w:val="single" w:sz="4" w:space="0" w:color="auto"/>
      </w:pBdr>
      <w:ind w:firstLine="0"/>
      <w:jc w:val="left"/>
      <w:rPr>
        <w:rFonts w:ascii="Arial" w:hAnsi="Arial"/>
        <w:i/>
      </w:rPr>
    </w:pPr>
    <w:r>
      <w:rPr>
        <w:rFonts w:ascii="Arial" w:hAnsi="Arial"/>
        <w:i/>
      </w:rPr>
      <w:t>WxTutorial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CA1E8220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>
    <w:nsid w:val="023C69A9"/>
    <w:multiLevelType w:val="hybridMultilevel"/>
    <w:tmpl w:val="770C805A"/>
    <w:lvl w:ilvl="0" w:tplc="0405000F">
      <w:start w:val="1"/>
      <w:numFmt w:val="decimal"/>
      <w:lvlText w:val="%1."/>
      <w:lvlJc w:val="left"/>
      <w:pPr>
        <w:ind w:left="1342" w:hanging="360"/>
      </w:pPr>
    </w:lvl>
    <w:lvl w:ilvl="1" w:tplc="04050019" w:tentative="1">
      <w:start w:val="1"/>
      <w:numFmt w:val="lowerLetter"/>
      <w:lvlText w:val="%2."/>
      <w:lvlJc w:val="left"/>
      <w:pPr>
        <w:ind w:left="2062" w:hanging="360"/>
      </w:pPr>
    </w:lvl>
    <w:lvl w:ilvl="2" w:tplc="0405001B" w:tentative="1">
      <w:start w:val="1"/>
      <w:numFmt w:val="lowerRoman"/>
      <w:lvlText w:val="%3."/>
      <w:lvlJc w:val="right"/>
      <w:pPr>
        <w:ind w:left="2782" w:hanging="180"/>
      </w:pPr>
    </w:lvl>
    <w:lvl w:ilvl="3" w:tplc="0405000F" w:tentative="1">
      <w:start w:val="1"/>
      <w:numFmt w:val="decimal"/>
      <w:lvlText w:val="%4."/>
      <w:lvlJc w:val="left"/>
      <w:pPr>
        <w:ind w:left="3502" w:hanging="360"/>
      </w:pPr>
    </w:lvl>
    <w:lvl w:ilvl="4" w:tplc="04050019" w:tentative="1">
      <w:start w:val="1"/>
      <w:numFmt w:val="lowerLetter"/>
      <w:lvlText w:val="%5."/>
      <w:lvlJc w:val="left"/>
      <w:pPr>
        <w:ind w:left="4222" w:hanging="360"/>
      </w:pPr>
    </w:lvl>
    <w:lvl w:ilvl="5" w:tplc="0405001B" w:tentative="1">
      <w:start w:val="1"/>
      <w:numFmt w:val="lowerRoman"/>
      <w:lvlText w:val="%6."/>
      <w:lvlJc w:val="right"/>
      <w:pPr>
        <w:ind w:left="4942" w:hanging="180"/>
      </w:pPr>
    </w:lvl>
    <w:lvl w:ilvl="6" w:tplc="0405000F" w:tentative="1">
      <w:start w:val="1"/>
      <w:numFmt w:val="decimal"/>
      <w:lvlText w:val="%7."/>
      <w:lvlJc w:val="left"/>
      <w:pPr>
        <w:ind w:left="5662" w:hanging="360"/>
      </w:pPr>
    </w:lvl>
    <w:lvl w:ilvl="7" w:tplc="04050019" w:tentative="1">
      <w:start w:val="1"/>
      <w:numFmt w:val="lowerLetter"/>
      <w:lvlText w:val="%8."/>
      <w:lvlJc w:val="left"/>
      <w:pPr>
        <w:ind w:left="6382" w:hanging="360"/>
      </w:pPr>
    </w:lvl>
    <w:lvl w:ilvl="8" w:tplc="0405001B" w:tentative="1">
      <w:start w:val="1"/>
      <w:numFmt w:val="lowerRoman"/>
      <w:lvlText w:val="%9."/>
      <w:lvlJc w:val="right"/>
      <w:pPr>
        <w:ind w:left="7102" w:hanging="180"/>
      </w:pPr>
    </w:lvl>
  </w:abstractNum>
  <w:abstractNum w:abstractNumId="2">
    <w:nsid w:val="03673A30"/>
    <w:multiLevelType w:val="hybridMultilevel"/>
    <w:tmpl w:val="EB04A996"/>
    <w:lvl w:ilvl="0" w:tplc="DC2039C0">
      <w:start w:val="45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5178A3"/>
    <w:multiLevelType w:val="hybridMultilevel"/>
    <w:tmpl w:val="46D27E3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E66A5A"/>
    <w:multiLevelType w:val="hybridMultilevel"/>
    <w:tmpl w:val="BD002374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24051DB4"/>
    <w:multiLevelType w:val="hybridMultilevel"/>
    <w:tmpl w:val="888000F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5484059"/>
    <w:multiLevelType w:val="hybridMultilevel"/>
    <w:tmpl w:val="4BBA8A5C"/>
    <w:lvl w:ilvl="0" w:tplc="040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>
    <w:nsid w:val="516B46B1"/>
    <w:multiLevelType w:val="hybridMultilevel"/>
    <w:tmpl w:val="49D01BCA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655E16A3"/>
    <w:multiLevelType w:val="hybridMultilevel"/>
    <w:tmpl w:val="EA4E42B6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75D5356A"/>
    <w:multiLevelType w:val="hybridMultilevel"/>
    <w:tmpl w:val="EA4E42B6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76FB4D1F"/>
    <w:multiLevelType w:val="hybridMultilevel"/>
    <w:tmpl w:val="107A692E"/>
    <w:lvl w:ilvl="0" w:tplc="091A893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7"/>
  </w:num>
  <w:num w:numId="6">
    <w:abstractNumId w:val="1"/>
  </w:num>
  <w:num w:numId="7">
    <w:abstractNumId w:val="8"/>
  </w:num>
  <w:num w:numId="8">
    <w:abstractNumId w:val="4"/>
  </w:num>
  <w:num w:numId="9">
    <w:abstractNumId w:val="9"/>
  </w:num>
  <w:num w:numId="10">
    <w:abstractNumId w:val="10"/>
  </w:num>
  <w:num w:numId="11">
    <w:abstractNumId w:val="2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hideGrammaticalErrors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00354" fill="f" fillcolor="white" stroke="f">
      <v:fill color="white" on="f"/>
      <v:stroke on="f"/>
    </o:shapedefaults>
  </w:hdrShapeDefaults>
  <w:footnotePr>
    <w:footnote w:id="0"/>
    <w:footnote w:id="1"/>
  </w:footnotePr>
  <w:endnotePr>
    <w:endnote w:id="0"/>
    <w:endnote w:id="1"/>
  </w:endnotePr>
  <w:compat/>
  <w:rsids>
    <w:rsidRoot w:val="006F6853"/>
    <w:rsid w:val="00000684"/>
    <w:rsid w:val="00003881"/>
    <w:rsid w:val="00004D85"/>
    <w:rsid w:val="000054FC"/>
    <w:rsid w:val="00005943"/>
    <w:rsid w:val="000071AB"/>
    <w:rsid w:val="00007C31"/>
    <w:rsid w:val="00007C7D"/>
    <w:rsid w:val="000108BD"/>
    <w:rsid w:val="00011815"/>
    <w:rsid w:val="00012A7C"/>
    <w:rsid w:val="00012AAB"/>
    <w:rsid w:val="000220E8"/>
    <w:rsid w:val="00025BFF"/>
    <w:rsid w:val="00034A22"/>
    <w:rsid w:val="00034A7B"/>
    <w:rsid w:val="000350B2"/>
    <w:rsid w:val="000351CA"/>
    <w:rsid w:val="0004069D"/>
    <w:rsid w:val="000516E9"/>
    <w:rsid w:val="000531CA"/>
    <w:rsid w:val="0006208F"/>
    <w:rsid w:val="00063C8D"/>
    <w:rsid w:val="00064A95"/>
    <w:rsid w:val="000652D5"/>
    <w:rsid w:val="00070BC7"/>
    <w:rsid w:val="00070F19"/>
    <w:rsid w:val="00075932"/>
    <w:rsid w:val="000773C9"/>
    <w:rsid w:val="0007773F"/>
    <w:rsid w:val="000834DD"/>
    <w:rsid w:val="00085958"/>
    <w:rsid w:val="00085AB1"/>
    <w:rsid w:val="00086235"/>
    <w:rsid w:val="00087002"/>
    <w:rsid w:val="000966BA"/>
    <w:rsid w:val="00096D83"/>
    <w:rsid w:val="000A13F2"/>
    <w:rsid w:val="000A1882"/>
    <w:rsid w:val="000A2ED4"/>
    <w:rsid w:val="000A3F0C"/>
    <w:rsid w:val="000A66AC"/>
    <w:rsid w:val="000A7AB7"/>
    <w:rsid w:val="000B0175"/>
    <w:rsid w:val="000B0B08"/>
    <w:rsid w:val="000B32AC"/>
    <w:rsid w:val="000B57C3"/>
    <w:rsid w:val="000B58E9"/>
    <w:rsid w:val="000B5C59"/>
    <w:rsid w:val="000B60BB"/>
    <w:rsid w:val="000C0043"/>
    <w:rsid w:val="000C2728"/>
    <w:rsid w:val="000C2CBF"/>
    <w:rsid w:val="000C53F1"/>
    <w:rsid w:val="000C6E19"/>
    <w:rsid w:val="000C714C"/>
    <w:rsid w:val="000C7469"/>
    <w:rsid w:val="000D1471"/>
    <w:rsid w:val="000D18DC"/>
    <w:rsid w:val="000D2A42"/>
    <w:rsid w:val="000D36B2"/>
    <w:rsid w:val="000E09BB"/>
    <w:rsid w:val="000E0A36"/>
    <w:rsid w:val="000E0A5D"/>
    <w:rsid w:val="000E4677"/>
    <w:rsid w:val="000E5280"/>
    <w:rsid w:val="000E579E"/>
    <w:rsid w:val="000E66C5"/>
    <w:rsid w:val="000E670D"/>
    <w:rsid w:val="000E6CBD"/>
    <w:rsid w:val="000F0726"/>
    <w:rsid w:val="000F0A3E"/>
    <w:rsid w:val="000F1140"/>
    <w:rsid w:val="000F2CDE"/>
    <w:rsid w:val="000F6961"/>
    <w:rsid w:val="001019E8"/>
    <w:rsid w:val="001039B4"/>
    <w:rsid w:val="0010551A"/>
    <w:rsid w:val="00110430"/>
    <w:rsid w:val="001119B5"/>
    <w:rsid w:val="001123EB"/>
    <w:rsid w:val="00113263"/>
    <w:rsid w:val="00114408"/>
    <w:rsid w:val="00114E78"/>
    <w:rsid w:val="00121084"/>
    <w:rsid w:val="00124CE0"/>
    <w:rsid w:val="00131C49"/>
    <w:rsid w:val="0013222D"/>
    <w:rsid w:val="00134CD9"/>
    <w:rsid w:val="00135833"/>
    <w:rsid w:val="0013777E"/>
    <w:rsid w:val="00140DB7"/>
    <w:rsid w:val="00140E62"/>
    <w:rsid w:val="00143189"/>
    <w:rsid w:val="00143F61"/>
    <w:rsid w:val="00152BCE"/>
    <w:rsid w:val="00152C32"/>
    <w:rsid w:val="00152F74"/>
    <w:rsid w:val="00155F76"/>
    <w:rsid w:val="0016198B"/>
    <w:rsid w:val="001670BE"/>
    <w:rsid w:val="00167996"/>
    <w:rsid w:val="0017018B"/>
    <w:rsid w:val="0017334C"/>
    <w:rsid w:val="00173DF1"/>
    <w:rsid w:val="001747F9"/>
    <w:rsid w:val="00175A63"/>
    <w:rsid w:val="001760D8"/>
    <w:rsid w:val="00176AD9"/>
    <w:rsid w:val="001774AC"/>
    <w:rsid w:val="00181FD2"/>
    <w:rsid w:val="00184352"/>
    <w:rsid w:val="001901B0"/>
    <w:rsid w:val="00193619"/>
    <w:rsid w:val="00196D48"/>
    <w:rsid w:val="00196E64"/>
    <w:rsid w:val="001A2176"/>
    <w:rsid w:val="001A3E78"/>
    <w:rsid w:val="001A424F"/>
    <w:rsid w:val="001A488E"/>
    <w:rsid w:val="001A5B3D"/>
    <w:rsid w:val="001A5E22"/>
    <w:rsid w:val="001A6614"/>
    <w:rsid w:val="001B25E7"/>
    <w:rsid w:val="001B3072"/>
    <w:rsid w:val="001B77AC"/>
    <w:rsid w:val="001C06FD"/>
    <w:rsid w:val="001C130B"/>
    <w:rsid w:val="001C1D94"/>
    <w:rsid w:val="001C4E93"/>
    <w:rsid w:val="001C6265"/>
    <w:rsid w:val="001C6703"/>
    <w:rsid w:val="001C7280"/>
    <w:rsid w:val="001D002F"/>
    <w:rsid w:val="001D18C1"/>
    <w:rsid w:val="001D29EC"/>
    <w:rsid w:val="001D61C5"/>
    <w:rsid w:val="001E553C"/>
    <w:rsid w:val="001E7130"/>
    <w:rsid w:val="001F13A3"/>
    <w:rsid w:val="001F2027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4DD5"/>
    <w:rsid w:val="00225684"/>
    <w:rsid w:val="00225891"/>
    <w:rsid w:val="00225A2B"/>
    <w:rsid w:val="00225C81"/>
    <w:rsid w:val="00225E45"/>
    <w:rsid w:val="00226BA3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434"/>
    <w:rsid w:val="002435E2"/>
    <w:rsid w:val="00243E84"/>
    <w:rsid w:val="00247905"/>
    <w:rsid w:val="0024796F"/>
    <w:rsid w:val="00251815"/>
    <w:rsid w:val="00251BDD"/>
    <w:rsid w:val="0025246C"/>
    <w:rsid w:val="002562DE"/>
    <w:rsid w:val="00257120"/>
    <w:rsid w:val="002611D5"/>
    <w:rsid w:val="002623EE"/>
    <w:rsid w:val="00265E53"/>
    <w:rsid w:val="0027481B"/>
    <w:rsid w:val="002762F9"/>
    <w:rsid w:val="0028470E"/>
    <w:rsid w:val="00292DFD"/>
    <w:rsid w:val="00297169"/>
    <w:rsid w:val="002A1DBF"/>
    <w:rsid w:val="002A3181"/>
    <w:rsid w:val="002A4824"/>
    <w:rsid w:val="002A563D"/>
    <w:rsid w:val="002A5D5C"/>
    <w:rsid w:val="002A62E5"/>
    <w:rsid w:val="002A7377"/>
    <w:rsid w:val="002B1A24"/>
    <w:rsid w:val="002B5AE2"/>
    <w:rsid w:val="002B5E89"/>
    <w:rsid w:val="002B75A1"/>
    <w:rsid w:val="002B7F80"/>
    <w:rsid w:val="002C2937"/>
    <w:rsid w:val="002C4072"/>
    <w:rsid w:val="002C47D9"/>
    <w:rsid w:val="002C5B85"/>
    <w:rsid w:val="002D3141"/>
    <w:rsid w:val="002D31B6"/>
    <w:rsid w:val="002D3DFE"/>
    <w:rsid w:val="002D4D77"/>
    <w:rsid w:val="002E0816"/>
    <w:rsid w:val="002E0E1D"/>
    <w:rsid w:val="002E3678"/>
    <w:rsid w:val="002E541A"/>
    <w:rsid w:val="002E5486"/>
    <w:rsid w:val="002E746D"/>
    <w:rsid w:val="002E796A"/>
    <w:rsid w:val="002F06C3"/>
    <w:rsid w:val="002F382F"/>
    <w:rsid w:val="002F3FAB"/>
    <w:rsid w:val="002F4E0E"/>
    <w:rsid w:val="002F7A07"/>
    <w:rsid w:val="00302320"/>
    <w:rsid w:val="003023CB"/>
    <w:rsid w:val="0030392C"/>
    <w:rsid w:val="0030453C"/>
    <w:rsid w:val="003058D2"/>
    <w:rsid w:val="00306438"/>
    <w:rsid w:val="00306E56"/>
    <w:rsid w:val="0031066A"/>
    <w:rsid w:val="00314890"/>
    <w:rsid w:val="00316951"/>
    <w:rsid w:val="00320130"/>
    <w:rsid w:val="003211ED"/>
    <w:rsid w:val="00321968"/>
    <w:rsid w:val="00324B13"/>
    <w:rsid w:val="00325F4C"/>
    <w:rsid w:val="00330D2C"/>
    <w:rsid w:val="0033499A"/>
    <w:rsid w:val="00335A7C"/>
    <w:rsid w:val="003443E2"/>
    <w:rsid w:val="00347B1B"/>
    <w:rsid w:val="00360887"/>
    <w:rsid w:val="003622A0"/>
    <w:rsid w:val="00362CD1"/>
    <w:rsid w:val="0036389C"/>
    <w:rsid w:val="003704B0"/>
    <w:rsid w:val="00377C91"/>
    <w:rsid w:val="003805E2"/>
    <w:rsid w:val="00380B09"/>
    <w:rsid w:val="0038511D"/>
    <w:rsid w:val="0038686E"/>
    <w:rsid w:val="00390713"/>
    <w:rsid w:val="00391954"/>
    <w:rsid w:val="00392EDD"/>
    <w:rsid w:val="00392EE6"/>
    <w:rsid w:val="003941BC"/>
    <w:rsid w:val="00394397"/>
    <w:rsid w:val="003968C0"/>
    <w:rsid w:val="003A1D13"/>
    <w:rsid w:val="003A373E"/>
    <w:rsid w:val="003A3870"/>
    <w:rsid w:val="003A38D8"/>
    <w:rsid w:val="003A7F2B"/>
    <w:rsid w:val="003B4FFA"/>
    <w:rsid w:val="003B534B"/>
    <w:rsid w:val="003B66BB"/>
    <w:rsid w:val="003D04A1"/>
    <w:rsid w:val="003D0622"/>
    <w:rsid w:val="003D1791"/>
    <w:rsid w:val="003D190C"/>
    <w:rsid w:val="003D2EF2"/>
    <w:rsid w:val="003D3ABB"/>
    <w:rsid w:val="003D4ADB"/>
    <w:rsid w:val="003D7350"/>
    <w:rsid w:val="003E146A"/>
    <w:rsid w:val="003E2630"/>
    <w:rsid w:val="003E596A"/>
    <w:rsid w:val="003F0287"/>
    <w:rsid w:val="003F2A7A"/>
    <w:rsid w:val="003F5100"/>
    <w:rsid w:val="003F605D"/>
    <w:rsid w:val="00404BB1"/>
    <w:rsid w:val="004050C8"/>
    <w:rsid w:val="00405594"/>
    <w:rsid w:val="004107DA"/>
    <w:rsid w:val="00412E3A"/>
    <w:rsid w:val="00420A9F"/>
    <w:rsid w:val="00421420"/>
    <w:rsid w:val="00426040"/>
    <w:rsid w:val="00427976"/>
    <w:rsid w:val="00427BCF"/>
    <w:rsid w:val="0044374D"/>
    <w:rsid w:val="00443D2C"/>
    <w:rsid w:val="0044536D"/>
    <w:rsid w:val="00446F24"/>
    <w:rsid w:val="00450A90"/>
    <w:rsid w:val="004517D0"/>
    <w:rsid w:val="00462661"/>
    <w:rsid w:val="00463133"/>
    <w:rsid w:val="00464229"/>
    <w:rsid w:val="00473766"/>
    <w:rsid w:val="004737F5"/>
    <w:rsid w:val="00473AFD"/>
    <w:rsid w:val="00475572"/>
    <w:rsid w:val="00475573"/>
    <w:rsid w:val="00476EA0"/>
    <w:rsid w:val="00483052"/>
    <w:rsid w:val="00483361"/>
    <w:rsid w:val="004854C2"/>
    <w:rsid w:val="00486C60"/>
    <w:rsid w:val="00491A08"/>
    <w:rsid w:val="004920C5"/>
    <w:rsid w:val="00492BAD"/>
    <w:rsid w:val="0049356E"/>
    <w:rsid w:val="00497A88"/>
    <w:rsid w:val="00497DD7"/>
    <w:rsid w:val="00497FA2"/>
    <w:rsid w:val="004A5D17"/>
    <w:rsid w:val="004B097A"/>
    <w:rsid w:val="004B771B"/>
    <w:rsid w:val="004C31E3"/>
    <w:rsid w:val="004D0BE2"/>
    <w:rsid w:val="004D1DB6"/>
    <w:rsid w:val="004D76EE"/>
    <w:rsid w:val="004E0195"/>
    <w:rsid w:val="004E1401"/>
    <w:rsid w:val="004F0F9B"/>
    <w:rsid w:val="004F1B17"/>
    <w:rsid w:val="004F7297"/>
    <w:rsid w:val="004F7A93"/>
    <w:rsid w:val="004F7B58"/>
    <w:rsid w:val="005016E8"/>
    <w:rsid w:val="005049C8"/>
    <w:rsid w:val="00505740"/>
    <w:rsid w:val="00511DA7"/>
    <w:rsid w:val="0051517D"/>
    <w:rsid w:val="00524F58"/>
    <w:rsid w:val="00526F4D"/>
    <w:rsid w:val="00527936"/>
    <w:rsid w:val="005339EC"/>
    <w:rsid w:val="0053492D"/>
    <w:rsid w:val="00536DDE"/>
    <w:rsid w:val="00537EFD"/>
    <w:rsid w:val="005421F1"/>
    <w:rsid w:val="005447BB"/>
    <w:rsid w:val="005465DF"/>
    <w:rsid w:val="00547492"/>
    <w:rsid w:val="005539F2"/>
    <w:rsid w:val="00561011"/>
    <w:rsid w:val="0056322B"/>
    <w:rsid w:val="00563F3B"/>
    <w:rsid w:val="005661E9"/>
    <w:rsid w:val="00571F59"/>
    <w:rsid w:val="005742D7"/>
    <w:rsid w:val="00576808"/>
    <w:rsid w:val="00576CC1"/>
    <w:rsid w:val="005771B5"/>
    <w:rsid w:val="00577A6B"/>
    <w:rsid w:val="00577B7C"/>
    <w:rsid w:val="00591D47"/>
    <w:rsid w:val="005935E7"/>
    <w:rsid w:val="00593696"/>
    <w:rsid w:val="00593BCA"/>
    <w:rsid w:val="00594721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877"/>
    <w:rsid w:val="005B1A12"/>
    <w:rsid w:val="005B32F1"/>
    <w:rsid w:val="005B414B"/>
    <w:rsid w:val="005B4B7C"/>
    <w:rsid w:val="005B4E21"/>
    <w:rsid w:val="005B67BB"/>
    <w:rsid w:val="005B7A91"/>
    <w:rsid w:val="005C299F"/>
    <w:rsid w:val="005C5F68"/>
    <w:rsid w:val="005C686F"/>
    <w:rsid w:val="005C7189"/>
    <w:rsid w:val="005D6324"/>
    <w:rsid w:val="005D787E"/>
    <w:rsid w:val="005D7E9E"/>
    <w:rsid w:val="005E5102"/>
    <w:rsid w:val="005E5558"/>
    <w:rsid w:val="005F255A"/>
    <w:rsid w:val="005F315A"/>
    <w:rsid w:val="005F4B8B"/>
    <w:rsid w:val="005F65D6"/>
    <w:rsid w:val="00603488"/>
    <w:rsid w:val="0060403A"/>
    <w:rsid w:val="00604775"/>
    <w:rsid w:val="00606E84"/>
    <w:rsid w:val="00607138"/>
    <w:rsid w:val="0060780E"/>
    <w:rsid w:val="00607E20"/>
    <w:rsid w:val="006105DB"/>
    <w:rsid w:val="0061062C"/>
    <w:rsid w:val="00620FB3"/>
    <w:rsid w:val="00621A8A"/>
    <w:rsid w:val="00622169"/>
    <w:rsid w:val="00623262"/>
    <w:rsid w:val="006300C6"/>
    <w:rsid w:val="00630771"/>
    <w:rsid w:val="00631B35"/>
    <w:rsid w:val="00635C3B"/>
    <w:rsid w:val="0063676E"/>
    <w:rsid w:val="00636AD4"/>
    <w:rsid w:val="0064208E"/>
    <w:rsid w:val="00650B77"/>
    <w:rsid w:val="006528FB"/>
    <w:rsid w:val="00653A8D"/>
    <w:rsid w:val="0065532B"/>
    <w:rsid w:val="00657023"/>
    <w:rsid w:val="00657D37"/>
    <w:rsid w:val="0066307C"/>
    <w:rsid w:val="006642B0"/>
    <w:rsid w:val="0066734A"/>
    <w:rsid w:val="00667B86"/>
    <w:rsid w:val="00670564"/>
    <w:rsid w:val="00672973"/>
    <w:rsid w:val="00673040"/>
    <w:rsid w:val="00673E34"/>
    <w:rsid w:val="00675204"/>
    <w:rsid w:val="00676C15"/>
    <w:rsid w:val="00677322"/>
    <w:rsid w:val="0068412E"/>
    <w:rsid w:val="00684D0B"/>
    <w:rsid w:val="00687275"/>
    <w:rsid w:val="006902C7"/>
    <w:rsid w:val="00693D4D"/>
    <w:rsid w:val="00694DAB"/>
    <w:rsid w:val="00697998"/>
    <w:rsid w:val="006B19AE"/>
    <w:rsid w:val="006B2B6F"/>
    <w:rsid w:val="006B42B5"/>
    <w:rsid w:val="006B704D"/>
    <w:rsid w:val="006C09EE"/>
    <w:rsid w:val="006C1A65"/>
    <w:rsid w:val="006C1E15"/>
    <w:rsid w:val="006C26BB"/>
    <w:rsid w:val="006C3351"/>
    <w:rsid w:val="006D1DE5"/>
    <w:rsid w:val="006D5618"/>
    <w:rsid w:val="006D5DDE"/>
    <w:rsid w:val="006E18DD"/>
    <w:rsid w:val="006E3CFA"/>
    <w:rsid w:val="006E46E5"/>
    <w:rsid w:val="006F1688"/>
    <w:rsid w:val="006F47E3"/>
    <w:rsid w:val="006F59F9"/>
    <w:rsid w:val="006F6853"/>
    <w:rsid w:val="00700052"/>
    <w:rsid w:val="007008F6"/>
    <w:rsid w:val="00701F04"/>
    <w:rsid w:val="00705057"/>
    <w:rsid w:val="0070525C"/>
    <w:rsid w:val="00706F03"/>
    <w:rsid w:val="0070754C"/>
    <w:rsid w:val="00707DAA"/>
    <w:rsid w:val="00713984"/>
    <w:rsid w:val="00714FB5"/>
    <w:rsid w:val="007163FE"/>
    <w:rsid w:val="00720FB5"/>
    <w:rsid w:val="00721B6C"/>
    <w:rsid w:val="0072268A"/>
    <w:rsid w:val="00723655"/>
    <w:rsid w:val="00726438"/>
    <w:rsid w:val="0072773F"/>
    <w:rsid w:val="00732174"/>
    <w:rsid w:val="00742341"/>
    <w:rsid w:val="00746CA2"/>
    <w:rsid w:val="00754456"/>
    <w:rsid w:val="00754CD6"/>
    <w:rsid w:val="007574D1"/>
    <w:rsid w:val="00757A9E"/>
    <w:rsid w:val="007605B1"/>
    <w:rsid w:val="00763578"/>
    <w:rsid w:val="00763AC4"/>
    <w:rsid w:val="00764806"/>
    <w:rsid w:val="00764DD3"/>
    <w:rsid w:val="00765B89"/>
    <w:rsid w:val="00766D59"/>
    <w:rsid w:val="007672FF"/>
    <w:rsid w:val="007674D8"/>
    <w:rsid w:val="00767E1C"/>
    <w:rsid w:val="00770F65"/>
    <w:rsid w:val="00771B4A"/>
    <w:rsid w:val="0077523C"/>
    <w:rsid w:val="00776824"/>
    <w:rsid w:val="0078020A"/>
    <w:rsid w:val="00783148"/>
    <w:rsid w:val="00786133"/>
    <w:rsid w:val="00787955"/>
    <w:rsid w:val="00787BDD"/>
    <w:rsid w:val="00790F38"/>
    <w:rsid w:val="007914E8"/>
    <w:rsid w:val="00796183"/>
    <w:rsid w:val="00797829"/>
    <w:rsid w:val="007A2098"/>
    <w:rsid w:val="007A5ABF"/>
    <w:rsid w:val="007A6B2A"/>
    <w:rsid w:val="007B06AE"/>
    <w:rsid w:val="007B4B5C"/>
    <w:rsid w:val="007B5413"/>
    <w:rsid w:val="007B5F8E"/>
    <w:rsid w:val="007B6589"/>
    <w:rsid w:val="007B695D"/>
    <w:rsid w:val="007C07F9"/>
    <w:rsid w:val="007C2633"/>
    <w:rsid w:val="007C5A6F"/>
    <w:rsid w:val="007C5F05"/>
    <w:rsid w:val="007C615A"/>
    <w:rsid w:val="007D0049"/>
    <w:rsid w:val="007D1BF2"/>
    <w:rsid w:val="007D408F"/>
    <w:rsid w:val="007D4538"/>
    <w:rsid w:val="007D60D4"/>
    <w:rsid w:val="007D76AD"/>
    <w:rsid w:val="007D7DD9"/>
    <w:rsid w:val="007E0699"/>
    <w:rsid w:val="007E0D6B"/>
    <w:rsid w:val="007E0E94"/>
    <w:rsid w:val="007E312A"/>
    <w:rsid w:val="007E3355"/>
    <w:rsid w:val="007F3122"/>
    <w:rsid w:val="00802943"/>
    <w:rsid w:val="00804147"/>
    <w:rsid w:val="0081170F"/>
    <w:rsid w:val="00812F7D"/>
    <w:rsid w:val="00814723"/>
    <w:rsid w:val="00815D45"/>
    <w:rsid w:val="00822D19"/>
    <w:rsid w:val="00824FC3"/>
    <w:rsid w:val="008253F8"/>
    <w:rsid w:val="0082658F"/>
    <w:rsid w:val="00830828"/>
    <w:rsid w:val="008333EC"/>
    <w:rsid w:val="00834312"/>
    <w:rsid w:val="008363EC"/>
    <w:rsid w:val="008369AA"/>
    <w:rsid w:val="00837147"/>
    <w:rsid w:val="0083737D"/>
    <w:rsid w:val="0084096B"/>
    <w:rsid w:val="00841009"/>
    <w:rsid w:val="00842B7E"/>
    <w:rsid w:val="008459E0"/>
    <w:rsid w:val="0084784C"/>
    <w:rsid w:val="00851731"/>
    <w:rsid w:val="00855DE2"/>
    <w:rsid w:val="008603AE"/>
    <w:rsid w:val="00860780"/>
    <w:rsid w:val="00862B32"/>
    <w:rsid w:val="00864FF9"/>
    <w:rsid w:val="00867062"/>
    <w:rsid w:val="00870AEE"/>
    <w:rsid w:val="0087417A"/>
    <w:rsid w:val="00874E64"/>
    <w:rsid w:val="00875324"/>
    <w:rsid w:val="00877C4E"/>
    <w:rsid w:val="0088177C"/>
    <w:rsid w:val="00884B3D"/>
    <w:rsid w:val="008875A9"/>
    <w:rsid w:val="0089357E"/>
    <w:rsid w:val="008952C6"/>
    <w:rsid w:val="00895B7C"/>
    <w:rsid w:val="00897507"/>
    <w:rsid w:val="008A48A1"/>
    <w:rsid w:val="008A6906"/>
    <w:rsid w:val="008A6989"/>
    <w:rsid w:val="008A6BA3"/>
    <w:rsid w:val="008B2C4E"/>
    <w:rsid w:val="008B33B1"/>
    <w:rsid w:val="008B54F7"/>
    <w:rsid w:val="008B77C8"/>
    <w:rsid w:val="008C3A0F"/>
    <w:rsid w:val="008C53F9"/>
    <w:rsid w:val="008C6C46"/>
    <w:rsid w:val="008C6F13"/>
    <w:rsid w:val="008C75E2"/>
    <w:rsid w:val="008D13C3"/>
    <w:rsid w:val="008D480B"/>
    <w:rsid w:val="008D4957"/>
    <w:rsid w:val="008D790A"/>
    <w:rsid w:val="008E021F"/>
    <w:rsid w:val="008E0465"/>
    <w:rsid w:val="008E0980"/>
    <w:rsid w:val="008E54CE"/>
    <w:rsid w:val="008E5559"/>
    <w:rsid w:val="008E55E9"/>
    <w:rsid w:val="008E677C"/>
    <w:rsid w:val="008E76BE"/>
    <w:rsid w:val="008F03ED"/>
    <w:rsid w:val="008F4541"/>
    <w:rsid w:val="008F61FB"/>
    <w:rsid w:val="008F73B1"/>
    <w:rsid w:val="008F7A09"/>
    <w:rsid w:val="008F7E1F"/>
    <w:rsid w:val="0090269E"/>
    <w:rsid w:val="009028C1"/>
    <w:rsid w:val="009051D8"/>
    <w:rsid w:val="00905F86"/>
    <w:rsid w:val="00906B1E"/>
    <w:rsid w:val="00911B9B"/>
    <w:rsid w:val="00913277"/>
    <w:rsid w:val="00914520"/>
    <w:rsid w:val="00914DCD"/>
    <w:rsid w:val="00914E77"/>
    <w:rsid w:val="009161F4"/>
    <w:rsid w:val="009209E4"/>
    <w:rsid w:val="00921896"/>
    <w:rsid w:val="0092281D"/>
    <w:rsid w:val="0092378A"/>
    <w:rsid w:val="009249E3"/>
    <w:rsid w:val="00930CDA"/>
    <w:rsid w:val="0093314A"/>
    <w:rsid w:val="0093591A"/>
    <w:rsid w:val="0093768D"/>
    <w:rsid w:val="009453A5"/>
    <w:rsid w:val="009512BF"/>
    <w:rsid w:val="009540DB"/>
    <w:rsid w:val="00954E7D"/>
    <w:rsid w:val="009613DE"/>
    <w:rsid w:val="00963140"/>
    <w:rsid w:val="00966925"/>
    <w:rsid w:val="00967D55"/>
    <w:rsid w:val="009747B5"/>
    <w:rsid w:val="0097541A"/>
    <w:rsid w:val="009819BB"/>
    <w:rsid w:val="00981AA2"/>
    <w:rsid w:val="0098651B"/>
    <w:rsid w:val="00987827"/>
    <w:rsid w:val="00987FBD"/>
    <w:rsid w:val="00990AF1"/>
    <w:rsid w:val="00991205"/>
    <w:rsid w:val="009927B5"/>
    <w:rsid w:val="009934B1"/>
    <w:rsid w:val="009935D7"/>
    <w:rsid w:val="009A0C28"/>
    <w:rsid w:val="009A1143"/>
    <w:rsid w:val="009A2C00"/>
    <w:rsid w:val="009A3447"/>
    <w:rsid w:val="009A63E3"/>
    <w:rsid w:val="009C08F4"/>
    <w:rsid w:val="009C55BF"/>
    <w:rsid w:val="009C7AEC"/>
    <w:rsid w:val="009D1BDA"/>
    <w:rsid w:val="009D5D93"/>
    <w:rsid w:val="009E1330"/>
    <w:rsid w:val="009E2D60"/>
    <w:rsid w:val="009E5AD1"/>
    <w:rsid w:val="009E6E00"/>
    <w:rsid w:val="009E7389"/>
    <w:rsid w:val="009F2A78"/>
    <w:rsid w:val="009F2ED3"/>
    <w:rsid w:val="009F3DBE"/>
    <w:rsid w:val="009F4E75"/>
    <w:rsid w:val="009F560E"/>
    <w:rsid w:val="009F563D"/>
    <w:rsid w:val="009F6EF2"/>
    <w:rsid w:val="009F73EE"/>
    <w:rsid w:val="00A03091"/>
    <w:rsid w:val="00A036F3"/>
    <w:rsid w:val="00A06388"/>
    <w:rsid w:val="00A14012"/>
    <w:rsid w:val="00A22090"/>
    <w:rsid w:val="00A265DF"/>
    <w:rsid w:val="00A27CD2"/>
    <w:rsid w:val="00A30EAE"/>
    <w:rsid w:val="00A4003B"/>
    <w:rsid w:val="00A42646"/>
    <w:rsid w:val="00A430AE"/>
    <w:rsid w:val="00A50227"/>
    <w:rsid w:val="00A51A46"/>
    <w:rsid w:val="00A54158"/>
    <w:rsid w:val="00A5461D"/>
    <w:rsid w:val="00A54D62"/>
    <w:rsid w:val="00A54D8D"/>
    <w:rsid w:val="00A565E9"/>
    <w:rsid w:val="00A56AB0"/>
    <w:rsid w:val="00A613C6"/>
    <w:rsid w:val="00A66CF0"/>
    <w:rsid w:val="00A67207"/>
    <w:rsid w:val="00A679DD"/>
    <w:rsid w:val="00A70F3D"/>
    <w:rsid w:val="00A73841"/>
    <w:rsid w:val="00A74869"/>
    <w:rsid w:val="00A76197"/>
    <w:rsid w:val="00A76DAD"/>
    <w:rsid w:val="00A80E5B"/>
    <w:rsid w:val="00A81066"/>
    <w:rsid w:val="00A8206B"/>
    <w:rsid w:val="00A853C9"/>
    <w:rsid w:val="00A910D3"/>
    <w:rsid w:val="00A95A6A"/>
    <w:rsid w:val="00A971A4"/>
    <w:rsid w:val="00AA2157"/>
    <w:rsid w:val="00AA2AC4"/>
    <w:rsid w:val="00AA42D9"/>
    <w:rsid w:val="00AB0F00"/>
    <w:rsid w:val="00AB111B"/>
    <w:rsid w:val="00AB4F50"/>
    <w:rsid w:val="00AC27A8"/>
    <w:rsid w:val="00AC2A5F"/>
    <w:rsid w:val="00AC5696"/>
    <w:rsid w:val="00AC6F86"/>
    <w:rsid w:val="00AD75A5"/>
    <w:rsid w:val="00AD7609"/>
    <w:rsid w:val="00AE04E5"/>
    <w:rsid w:val="00AE1EF4"/>
    <w:rsid w:val="00AE73B1"/>
    <w:rsid w:val="00AF0EE9"/>
    <w:rsid w:val="00AF389F"/>
    <w:rsid w:val="00AF6BAD"/>
    <w:rsid w:val="00B03C44"/>
    <w:rsid w:val="00B06FCA"/>
    <w:rsid w:val="00B07BD5"/>
    <w:rsid w:val="00B17D84"/>
    <w:rsid w:val="00B21517"/>
    <w:rsid w:val="00B23C08"/>
    <w:rsid w:val="00B248D7"/>
    <w:rsid w:val="00B25471"/>
    <w:rsid w:val="00B25E5E"/>
    <w:rsid w:val="00B26D77"/>
    <w:rsid w:val="00B27D1E"/>
    <w:rsid w:val="00B330BC"/>
    <w:rsid w:val="00B34918"/>
    <w:rsid w:val="00B420F5"/>
    <w:rsid w:val="00B4254C"/>
    <w:rsid w:val="00B45A8B"/>
    <w:rsid w:val="00B45DD1"/>
    <w:rsid w:val="00B529B0"/>
    <w:rsid w:val="00B53DB7"/>
    <w:rsid w:val="00B566F9"/>
    <w:rsid w:val="00B57B0E"/>
    <w:rsid w:val="00B60416"/>
    <w:rsid w:val="00B611B9"/>
    <w:rsid w:val="00B6262E"/>
    <w:rsid w:val="00B64B08"/>
    <w:rsid w:val="00B6697E"/>
    <w:rsid w:val="00B71A1F"/>
    <w:rsid w:val="00B72F2A"/>
    <w:rsid w:val="00B74F71"/>
    <w:rsid w:val="00B77A3A"/>
    <w:rsid w:val="00B8080E"/>
    <w:rsid w:val="00B816CE"/>
    <w:rsid w:val="00B820CD"/>
    <w:rsid w:val="00B854F9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1FF5"/>
    <w:rsid w:val="00BB3E01"/>
    <w:rsid w:val="00BB54F9"/>
    <w:rsid w:val="00BB55C4"/>
    <w:rsid w:val="00BB5639"/>
    <w:rsid w:val="00BC3A6C"/>
    <w:rsid w:val="00BC42B5"/>
    <w:rsid w:val="00BC4829"/>
    <w:rsid w:val="00BC5D08"/>
    <w:rsid w:val="00BD2C87"/>
    <w:rsid w:val="00BD3F92"/>
    <w:rsid w:val="00BD5488"/>
    <w:rsid w:val="00BD5EC6"/>
    <w:rsid w:val="00BD73BB"/>
    <w:rsid w:val="00BE43D3"/>
    <w:rsid w:val="00BF38E2"/>
    <w:rsid w:val="00BF3EB7"/>
    <w:rsid w:val="00BF574F"/>
    <w:rsid w:val="00C0085F"/>
    <w:rsid w:val="00C011EA"/>
    <w:rsid w:val="00C02A60"/>
    <w:rsid w:val="00C06622"/>
    <w:rsid w:val="00C16E9B"/>
    <w:rsid w:val="00C20A23"/>
    <w:rsid w:val="00C2143E"/>
    <w:rsid w:val="00C22DA8"/>
    <w:rsid w:val="00C267EA"/>
    <w:rsid w:val="00C27B6C"/>
    <w:rsid w:val="00C34040"/>
    <w:rsid w:val="00C421D7"/>
    <w:rsid w:val="00C472D2"/>
    <w:rsid w:val="00C5226E"/>
    <w:rsid w:val="00C53425"/>
    <w:rsid w:val="00C55CCC"/>
    <w:rsid w:val="00C56920"/>
    <w:rsid w:val="00C640B5"/>
    <w:rsid w:val="00C66EA1"/>
    <w:rsid w:val="00C67FEC"/>
    <w:rsid w:val="00C72143"/>
    <w:rsid w:val="00C74323"/>
    <w:rsid w:val="00C754E6"/>
    <w:rsid w:val="00C779FB"/>
    <w:rsid w:val="00C87D3A"/>
    <w:rsid w:val="00C96E02"/>
    <w:rsid w:val="00C979BB"/>
    <w:rsid w:val="00CA18A7"/>
    <w:rsid w:val="00CA7623"/>
    <w:rsid w:val="00CC15AD"/>
    <w:rsid w:val="00CC3392"/>
    <w:rsid w:val="00CC3DF5"/>
    <w:rsid w:val="00CC715D"/>
    <w:rsid w:val="00CD052F"/>
    <w:rsid w:val="00CD4282"/>
    <w:rsid w:val="00CD75CC"/>
    <w:rsid w:val="00CD7844"/>
    <w:rsid w:val="00CE166B"/>
    <w:rsid w:val="00CE2802"/>
    <w:rsid w:val="00CE410F"/>
    <w:rsid w:val="00CE498C"/>
    <w:rsid w:val="00CF0D9A"/>
    <w:rsid w:val="00CF106C"/>
    <w:rsid w:val="00CF185A"/>
    <w:rsid w:val="00CF3132"/>
    <w:rsid w:val="00CF381C"/>
    <w:rsid w:val="00CF3B42"/>
    <w:rsid w:val="00D018DC"/>
    <w:rsid w:val="00D024A8"/>
    <w:rsid w:val="00D05077"/>
    <w:rsid w:val="00D07BD2"/>
    <w:rsid w:val="00D117B1"/>
    <w:rsid w:val="00D11E43"/>
    <w:rsid w:val="00D153D9"/>
    <w:rsid w:val="00D15C5F"/>
    <w:rsid w:val="00D16692"/>
    <w:rsid w:val="00D170F8"/>
    <w:rsid w:val="00D2061B"/>
    <w:rsid w:val="00D21BC2"/>
    <w:rsid w:val="00D23ECA"/>
    <w:rsid w:val="00D2731E"/>
    <w:rsid w:val="00D31301"/>
    <w:rsid w:val="00D323E4"/>
    <w:rsid w:val="00D32F72"/>
    <w:rsid w:val="00D34ECD"/>
    <w:rsid w:val="00D404F2"/>
    <w:rsid w:val="00D40E6B"/>
    <w:rsid w:val="00D42CD1"/>
    <w:rsid w:val="00D43D64"/>
    <w:rsid w:val="00D442B2"/>
    <w:rsid w:val="00D459FE"/>
    <w:rsid w:val="00D45F06"/>
    <w:rsid w:val="00D502EC"/>
    <w:rsid w:val="00D53CC0"/>
    <w:rsid w:val="00D54579"/>
    <w:rsid w:val="00D54850"/>
    <w:rsid w:val="00D549CD"/>
    <w:rsid w:val="00D55018"/>
    <w:rsid w:val="00D552B4"/>
    <w:rsid w:val="00D556F7"/>
    <w:rsid w:val="00D61DCE"/>
    <w:rsid w:val="00D63B8C"/>
    <w:rsid w:val="00D63E86"/>
    <w:rsid w:val="00D65FBB"/>
    <w:rsid w:val="00D73988"/>
    <w:rsid w:val="00D75DAF"/>
    <w:rsid w:val="00D77AF5"/>
    <w:rsid w:val="00D806DC"/>
    <w:rsid w:val="00D813DB"/>
    <w:rsid w:val="00D83589"/>
    <w:rsid w:val="00D8422A"/>
    <w:rsid w:val="00D8573F"/>
    <w:rsid w:val="00D9102A"/>
    <w:rsid w:val="00D924A0"/>
    <w:rsid w:val="00D92CF4"/>
    <w:rsid w:val="00D9317D"/>
    <w:rsid w:val="00D962C1"/>
    <w:rsid w:val="00DA14AF"/>
    <w:rsid w:val="00DA26BC"/>
    <w:rsid w:val="00DA2A4E"/>
    <w:rsid w:val="00DA4C53"/>
    <w:rsid w:val="00DA4D87"/>
    <w:rsid w:val="00DA6C46"/>
    <w:rsid w:val="00DA6CCC"/>
    <w:rsid w:val="00DB42B4"/>
    <w:rsid w:val="00DB5E65"/>
    <w:rsid w:val="00DB7003"/>
    <w:rsid w:val="00DC1E78"/>
    <w:rsid w:val="00DC3689"/>
    <w:rsid w:val="00DC4A4A"/>
    <w:rsid w:val="00DC5D6F"/>
    <w:rsid w:val="00DC7FF5"/>
    <w:rsid w:val="00DD1A0B"/>
    <w:rsid w:val="00DD1BE4"/>
    <w:rsid w:val="00DD33B9"/>
    <w:rsid w:val="00DD3E00"/>
    <w:rsid w:val="00DD64DE"/>
    <w:rsid w:val="00DD7CFC"/>
    <w:rsid w:val="00DE0920"/>
    <w:rsid w:val="00DE2F8B"/>
    <w:rsid w:val="00DE5EEC"/>
    <w:rsid w:val="00DF2E04"/>
    <w:rsid w:val="00DF579E"/>
    <w:rsid w:val="00DF67C0"/>
    <w:rsid w:val="00E022CF"/>
    <w:rsid w:val="00E0423D"/>
    <w:rsid w:val="00E05AEF"/>
    <w:rsid w:val="00E06FB6"/>
    <w:rsid w:val="00E0760C"/>
    <w:rsid w:val="00E138BC"/>
    <w:rsid w:val="00E1674D"/>
    <w:rsid w:val="00E177B8"/>
    <w:rsid w:val="00E248ED"/>
    <w:rsid w:val="00E24A6C"/>
    <w:rsid w:val="00E26BF9"/>
    <w:rsid w:val="00E2706A"/>
    <w:rsid w:val="00E34750"/>
    <w:rsid w:val="00E35B22"/>
    <w:rsid w:val="00E361FE"/>
    <w:rsid w:val="00E36278"/>
    <w:rsid w:val="00E378BA"/>
    <w:rsid w:val="00E37E3F"/>
    <w:rsid w:val="00E4233B"/>
    <w:rsid w:val="00E426DD"/>
    <w:rsid w:val="00E43C71"/>
    <w:rsid w:val="00E45768"/>
    <w:rsid w:val="00E45EE1"/>
    <w:rsid w:val="00E51B7A"/>
    <w:rsid w:val="00E52D36"/>
    <w:rsid w:val="00E53B74"/>
    <w:rsid w:val="00E57C91"/>
    <w:rsid w:val="00E6272A"/>
    <w:rsid w:val="00E6741A"/>
    <w:rsid w:val="00E76D7F"/>
    <w:rsid w:val="00E80C50"/>
    <w:rsid w:val="00E93086"/>
    <w:rsid w:val="00E942FC"/>
    <w:rsid w:val="00E954B8"/>
    <w:rsid w:val="00E97917"/>
    <w:rsid w:val="00EA1ADA"/>
    <w:rsid w:val="00EA3977"/>
    <w:rsid w:val="00EA3D52"/>
    <w:rsid w:val="00EA4EE2"/>
    <w:rsid w:val="00EB43B1"/>
    <w:rsid w:val="00EB5CCF"/>
    <w:rsid w:val="00EC01CC"/>
    <w:rsid w:val="00EC51BF"/>
    <w:rsid w:val="00ED0B26"/>
    <w:rsid w:val="00ED1390"/>
    <w:rsid w:val="00ED1754"/>
    <w:rsid w:val="00ED1D9F"/>
    <w:rsid w:val="00EE0485"/>
    <w:rsid w:val="00EE1549"/>
    <w:rsid w:val="00EE2223"/>
    <w:rsid w:val="00EE50F5"/>
    <w:rsid w:val="00EE78E5"/>
    <w:rsid w:val="00EE7CF2"/>
    <w:rsid w:val="00EF0038"/>
    <w:rsid w:val="00EF0505"/>
    <w:rsid w:val="00EF07F3"/>
    <w:rsid w:val="00EF2158"/>
    <w:rsid w:val="00EF4E56"/>
    <w:rsid w:val="00EF54CB"/>
    <w:rsid w:val="00EF78C8"/>
    <w:rsid w:val="00F0026D"/>
    <w:rsid w:val="00F027FA"/>
    <w:rsid w:val="00F05614"/>
    <w:rsid w:val="00F056C8"/>
    <w:rsid w:val="00F079D7"/>
    <w:rsid w:val="00F11508"/>
    <w:rsid w:val="00F124ED"/>
    <w:rsid w:val="00F12856"/>
    <w:rsid w:val="00F13A2C"/>
    <w:rsid w:val="00F13C1D"/>
    <w:rsid w:val="00F14429"/>
    <w:rsid w:val="00F153B8"/>
    <w:rsid w:val="00F15D12"/>
    <w:rsid w:val="00F16525"/>
    <w:rsid w:val="00F17301"/>
    <w:rsid w:val="00F229FF"/>
    <w:rsid w:val="00F22C19"/>
    <w:rsid w:val="00F22C1E"/>
    <w:rsid w:val="00F22FAC"/>
    <w:rsid w:val="00F24BAF"/>
    <w:rsid w:val="00F258CF"/>
    <w:rsid w:val="00F267C7"/>
    <w:rsid w:val="00F33A76"/>
    <w:rsid w:val="00F37090"/>
    <w:rsid w:val="00F43A1E"/>
    <w:rsid w:val="00F45096"/>
    <w:rsid w:val="00F5304E"/>
    <w:rsid w:val="00F54DC1"/>
    <w:rsid w:val="00F55770"/>
    <w:rsid w:val="00F561DB"/>
    <w:rsid w:val="00F620AC"/>
    <w:rsid w:val="00F627D2"/>
    <w:rsid w:val="00F64280"/>
    <w:rsid w:val="00F67716"/>
    <w:rsid w:val="00F70C43"/>
    <w:rsid w:val="00F765A4"/>
    <w:rsid w:val="00F7796F"/>
    <w:rsid w:val="00F80740"/>
    <w:rsid w:val="00F93664"/>
    <w:rsid w:val="00F95E61"/>
    <w:rsid w:val="00FA3D52"/>
    <w:rsid w:val="00FA406B"/>
    <w:rsid w:val="00FA51D1"/>
    <w:rsid w:val="00FA5BC4"/>
    <w:rsid w:val="00FA746A"/>
    <w:rsid w:val="00FA7CE8"/>
    <w:rsid w:val="00FB2FF5"/>
    <w:rsid w:val="00FB4DD2"/>
    <w:rsid w:val="00FB512F"/>
    <w:rsid w:val="00FB607D"/>
    <w:rsid w:val="00FB74DF"/>
    <w:rsid w:val="00FB772A"/>
    <w:rsid w:val="00FC00AB"/>
    <w:rsid w:val="00FC01B1"/>
    <w:rsid w:val="00FC0F98"/>
    <w:rsid w:val="00FC3E01"/>
    <w:rsid w:val="00FC7958"/>
    <w:rsid w:val="00FD1DF3"/>
    <w:rsid w:val="00FD5144"/>
    <w:rsid w:val="00FE61E4"/>
    <w:rsid w:val="00FE6CB9"/>
    <w:rsid w:val="00FE7E04"/>
    <w:rsid w:val="00FF36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0354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 w:qFormat="1"/>
    <w:lsdException w:name="toc 1" w:uiPriority="39"/>
    <w:lsdException w:name="toc 2" w:uiPriority="39"/>
    <w:lsdException w:name="toc 3" w:uiPriority="39"/>
    <w:lsdException w:name="footer" w:uiPriority="9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HTML Code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C0085F"/>
    <w:pPr>
      <w:spacing w:before="60" w:after="60" w:line="360" w:lineRule="exact"/>
      <w:ind w:firstLine="567"/>
      <w:jc w:val="both"/>
    </w:pPr>
    <w:rPr>
      <w:rFonts w:ascii="Palatino Linotype" w:hAnsi="Palatino Linotype"/>
      <w:sz w:val="24"/>
    </w:rPr>
  </w:style>
  <w:style w:type="paragraph" w:styleId="Nadpis1">
    <w:name w:val="heading 1"/>
    <w:basedOn w:val="Normln"/>
    <w:next w:val="Nadpis2"/>
    <w:qFormat/>
    <w:rsid w:val="00D53CC0"/>
    <w:pPr>
      <w:keepNext/>
      <w:keepLines/>
      <w:pageBreakBefore/>
      <w:numPr>
        <w:numId w:val="1"/>
      </w:numPr>
      <w:spacing w:line="360" w:lineRule="auto"/>
      <w:ind w:firstLine="0"/>
      <w:outlineLvl w:val="0"/>
    </w:pPr>
    <w:rPr>
      <w:rFonts w:ascii="Arial" w:hAnsi="Arial"/>
      <w:b/>
      <w:smallCaps/>
      <w:spacing w:val="20"/>
      <w:kern w:val="28"/>
      <w:sz w:val="36"/>
    </w:rPr>
  </w:style>
  <w:style w:type="paragraph" w:styleId="Nadpis2">
    <w:name w:val="heading 2"/>
    <w:basedOn w:val="Nadpis1"/>
    <w:next w:val="Normln"/>
    <w:link w:val="Nadpis2Char"/>
    <w:qFormat/>
    <w:rsid w:val="008333EC"/>
    <w:pPr>
      <w:pageBreakBefore w:val="0"/>
      <w:numPr>
        <w:ilvl w:val="1"/>
      </w:numPr>
      <w:spacing w:before="36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BD3F92"/>
    <w:pPr>
      <w:numPr>
        <w:ilvl w:val="2"/>
      </w:numPr>
      <w:outlineLvl w:val="2"/>
    </w:pPr>
    <w:rPr>
      <w:sz w:val="29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before="120"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rsid w:val="00A5461D"/>
    <w:pPr>
      <w:tabs>
        <w:tab w:val="center" w:pos="4536"/>
        <w:tab w:val="right" w:pos="9072"/>
      </w:tabs>
    </w:p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ace">
    <w:name w:val="Quote"/>
    <w:basedOn w:val="Normln"/>
    <w:next w:val="Normln"/>
    <w:link w:val="CitaceChar"/>
    <w:uiPriority w:val="29"/>
    <w:rsid w:val="00241CCE"/>
    <w:rPr>
      <w:i/>
      <w:iCs/>
      <w:color w:val="000000"/>
    </w:rPr>
  </w:style>
  <w:style w:type="character" w:customStyle="1" w:styleId="CitaceChar">
    <w:name w:val="Citace Char"/>
    <w:basedOn w:val="Standardnpsmoodstavce"/>
    <w:link w:val="Citace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after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before="120" w:after="120"/>
      <w:ind w:firstLine="0"/>
    </w:pPr>
  </w:style>
  <w:style w:type="paragraph" w:styleId="Textvysvtlivek">
    <w:name w:val="endnote text"/>
    <w:basedOn w:val="Normln"/>
    <w:link w:val="TextvysvtlivekChar"/>
    <w:semiHidden/>
    <w:unhideWhenUsed/>
    <w:rsid w:val="00527936"/>
    <w:pPr>
      <w:spacing w:before="0" w:after="0" w:line="240" w:lineRule="auto"/>
    </w:pPr>
    <w:rPr>
      <w:sz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527936"/>
    <w:rPr>
      <w:rFonts w:ascii="Palatino Linotype" w:hAnsi="Palatino Linotype"/>
    </w:rPr>
  </w:style>
  <w:style w:type="character" w:styleId="Odkaznavysvtlivky">
    <w:name w:val="endnote reference"/>
    <w:basedOn w:val="Standardnpsmoodstavce"/>
    <w:semiHidden/>
    <w:unhideWhenUsed/>
    <w:rsid w:val="00527936"/>
    <w:rPr>
      <w:vertAlign w:val="superscript"/>
    </w:rPr>
  </w:style>
  <w:style w:type="character" w:customStyle="1" w:styleId="Nadpis2Char">
    <w:name w:val="Nadpis 2 Char"/>
    <w:basedOn w:val="Standardnpsmoodstavce"/>
    <w:link w:val="Nadpis2"/>
    <w:rsid w:val="00F027FA"/>
    <w:rPr>
      <w:rFonts w:ascii="Arial" w:hAnsi="Arial"/>
      <w:b/>
      <w:smallCaps/>
      <w:spacing w:val="20"/>
      <w:kern w:val="28"/>
      <w:sz w:val="32"/>
    </w:rPr>
  </w:style>
  <w:style w:type="character" w:styleId="Sledovanodkaz">
    <w:name w:val="FollowedHyperlink"/>
    <w:basedOn w:val="Standardnpsmoodstavce"/>
    <w:semiHidden/>
    <w:unhideWhenUsed/>
    <w:rsid w:val="009934B1"/>
    <w:rPr>
      <w:color w:val="800080" w:themeColor="followedHyperlink"/>
      <w:u w:val="single"/>
    </w:rPr>
  </w:style>
  <w:style w:type="character" w:styleId="KdHTML">
    <w:name w:val="HTML Code"/>
    <w:basedOn w:val="Standardnpsmoodstavce"/>
    <w:uiPriority w:val="99"/>
    <w:semiHidden/>
    <w:unhideWhenUsed/>
    <w:rsid w:val="009028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3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4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5757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8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90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s://www.inf.upol.cz/downloads/ruzne/LPproSS.pdf" TargetMode="External"/><Relationship Id="rId42" Type="http://schemas.openxmlformats.org/officeDocument/2006/relationships/image" Target="media/image8.png"/><Relationship Id="rId47" Type="http://schemas.openxmlformats.org/officeDocument/2006/relationships/hyperlink" Target="https://nbviewer.jupyter.org/github/Feeeeeeeeeela/WxTutorial/blob/master/wxGlade%20Instalace%20a%20%C3%BAvod.ipynb" TargetMode="External"/><Relationship Id="rId63" Type="http://schemas.openxmlformats.org/officeDocument/2006/relationships/hyperlink" Target="https://en.wikipedia.org/w/index.php?title=List_comprehension&amp;oldid=1000138931" TargetMode="External"/><Relationship Id="rId68" Type="http://schemas.openxmlformats.org/officeDocument/2006/relationships/hyperlink" Target="https://en.wikipedia.org/w/index.php?title=Filter_(higher-order_function)&amp;oldid=987173509" TargetMode="External"/><Relationship Id="rId84" Type="http://schemas.openxmlformats.org/officeDocument/2006/relationships/hyperlink" Target="https://en.wikipedia.org/w/index.php?title=Shell_(computing)&amp;oldid=999685044" TargetMode="External"/><Relationship Id="rId89" Type="http://schemas.openxmlformats.org/officeDocument/2006/relationships/hyperlink" Target="https://en.wikipedia.org/w/index.php?title=HTML&amp;oldid=1006099685" TargetMode="External"/><Relationship Id="rId1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nbviewer.jupyter.org/" TargetMode="External"/><Relationship Id="rId29" Type="http://schemas.openxmlformats.org/officeDocument/2006/relationships/hyperlink" Target="https://nbviewer.jupyter.org/github/Feeeeeeeeeela/WxTutorial/blob/master/00%20Jupyter%20Notebook.ipynb" TargetMode="External"/><Relationship Id="rId107" Type="http://schemas.openxmlformats.org/officeDocument/2006/relationships/hyperlink" Target="file:///D:\a&#352;KOLA\maturitn&#237;%20pr&#225;ce\Dokumentace\DPM.docx" TargetMode="External"/><Relationship Id="rId11" Type="http://schemas.openxmlformats.org/officeDocument/2006/relationships/hyperlink" Target="https://wxpython.org/pages/changes/index.html" TargetMode="External"/><Relationship Id="rId24" Type="http://schemas.openxmlformats.org/officeDocument/2006/relationships/hyperlink" Target="https://nbviewer.jupyter.org/github/Feeeeeeeeeela/WxTutorial/blob/master/00%20Jupyter%20Notebook.ipynb" TargetMode="External"/><Relationship Id="rId32" Type="http://schemas.openxmlformats.org/officeDocument/2006/relationships/hyperlink" Target="https://nbviewer.jupyter.org/github/Feeeeeeeeeela/WxTutorial/blob/master/03%20Prvn%C3%AD%20aplikace.ipynb" TargetMode="External"/><Relationship Id="rId37" Type="http://schemas.openxmlformats.org/officeDocument/2006/relationships/hyperlink" Target="https://nbviewer.jupyter.org/github/Feeeeeeeeeela/WxTutorial/blob/master/08%20Menubar.ipynb" TargetMode="External"/><Relationship Id="rId40" Type="http://schemas.openxmlformats.org/officeDocument/2006/relationships/hyperlink" Target="https://nbviewer.jupyter.org/github/Feeeeeeeeeela/WxTutorial/blob/master/p%C5%99%20Mix%C3%A9r%20barev.ipynb" TargetMode="External"/><Relationship Id="rId45" Type="http://schemas.openxmlformats.org/officeDocument/2006/relationships/hyperlink" Target="https://nbviewer.jupyter.org/github/Feeeeeeeeeela/WxTutorial/blob/master/p%C5%99%20Kalkula%C4%8Dka.ipynb" TargetMode="External"/><Relationship Id="rId53" Type="http://schemas.openxmlformats.org/officeDocument/2006/relationships/hyperlink" Target="https://zetcode.com/wxpython/" TargetMode="External"/><Relationship Id="rId58" Type="http://schemas.openxmlformats.org/officeDocument/2006/relationships/hyperlink" Target="https://www.youtube.com/watch?v=2S4t8-GcGPc" TargetMode="External"/><Relationship Id="rId66" Type="http://schemas.openxmlformats.org/officeDocument/2006/relationships/hyperlink" Target="https://en.wikipedia.org/w/index.php?title=Anonymous_function&amp;oldid=1007587353" TargetMode="External"/><Relationship Id="rId74" Type="http://schemas.openxmlformats.org/officeDocument/2006/relationships/hyperlink" Target="https://en.wikipedia.org/w/index.php?title=Python_syntax_and_semantics&amp;oldid=1004753236" TargetMode="External"/><Relationship Id="rId79" Type="http://schemas.openxmlformats.org/officeDocument/2006/relationships/hyperlink" Target="https://en.wikipedia.org/w/index.php?title=WxWidgets&amp;oldid=1006116530" TargetMode="External"/><Relationship Id="rId87" Type="http://schemas.openxmlformats.org/officeDocument/2006/relationships/hyperlink" Target="https://en.wikipedia.org/w/index.php?title=Parallel_computing&amp;oldid=1000667608" TargetMode="External"/><Relationship Id="rId102" Type="http://schemas.openxmlformats.org/officeDocument/2006/relationships/hyperlink" Target="file:///D:\a&#352;KOLA\maturitn&#237;%20pr&#225;ce\Dokumentace\DPM.docx" TargetMode="External"/><Relationship Id="rId110" Type="http://schemas.openxmlformats.org/officeDocument/2006/relationships/hyperlink" Target="file:///D:\a&#352;KOLA\maturitn&#237;%20pr&#225;ce\Dokumentace\DPM.docx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en.wikipedia.org/w/index.php?title=Programming_language&amp;oldid=1007469992" TargetMode="External"/><Relationship Id="rId82" Type="http://schemas.openxmlformats.org/officeDocument/2006/relationships/hyperlink" Target="https://en.wikipedia.org/w/index.php?title=Project_Jupyter&amp;oldid=1007949968" TargetMode="External"/><Relationship Id="rId90" Type="http://schemas.openxmlformats.org/officeDocument/2006/relationships/hyperlink" Target="https://en.wikipedia.org/w/index.php?title=Internet_hosting_service&amp;oldid=1007898126" TargetMode="External"/><Relationship Id="rId95" Type="http://schemas.openxmlformats.org/officeDocument/2006/relationships/hyperlink" Target="https://en.wikipedia.org/w/index.php?title=Object-oriented_programming&amp;oldid=1007940260" TargetMode="External"/><Relationship Id="rId19" Type="http://schemas.openxmlformats.org/officeDocument/2006/relationships/hyperlink" Target="https://github.com/search" TargetMode="External"/><Relationship Id="rId14" Type="http://schemas.openxmlformats.org/officeDocument/2006/relationships/hyperlink" Target="https://jupyter4edu.github.io/jupyter-edu-book/jupyter.html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nbviewer.jupyter.org/github/Feeeeeeeeeela/WxTutorial/blob/master/Main.ipynb" TargetMode="External"/><Relationship Id="rId30" Type="http://schemas.openxmlformats.org/officeDocument/2006/relationships/hyperlink" Target="https://nbviewer.jupyter.org/github/Feeeeeeeeeela/WxTutorial/blob/master/01%20OOP%20Teorie.ipynb" TargetMode="External"/><Relationship Id="rId35" Type="http://schemas.openxmlformats.org/officeDocument/2006/relationships/hyperlink" Target="https://nbviewer.jupyter.org/github/Feeeeeeeeeela/WxTutorial/blob/master/06%20Tla%C4%8D%C3%ADtko.ipynb" TargetMode="External"/><Relationship Id="rId43" Type="http://schemas.openxmlformats.org/officeDocument/2006/relationships/image" Target="media/image9.png"/><Relationship Id="rId48" Type="http://schemas.openxmlformats.org/officeDocument/2006/relationships/hyperlink" Target="https://nbviewer.jupyter.org/github/Feeeeeeeeeela/WxTutorial/blob/master/wxGlade%20mix%C3%A9r%20barev.ipynb" TargetMode="External"/><Relationship Id="rId56" Type="http://schemas.openxmlformats.org/officeDocument/2006/relationships/hyperlink" Target="https://www.youtube.com/watch?v=cp1ZeMisTNo" TargetMode="External"/><Relationship Id="rId64" Type="http://schemas.openxmlformats.org/officeDocument/2006/relationships/hyperlink" Target="https://en.wikipedia.org/w/index.php?title=Associative_array&amp;oldid=1005355786" TargetMode="External"/><Relationship Id="rId69" Type="http://schemas.openxmlformats.org/officeDocument/2006/relationships/hyperlink" Target="https://en.wikipedia.org/w/index.php?title=Fold_(higher-order_function)&amp;oldid=998078750" TargetMode="External"/><Relationship Id="rId77" Type="http://schemas.openxmlformats.org/officeDocument/2006/relationships/hyperlink" Target="https://en.wikipedia.org/w/index.php?title=WxPython&amp;oldid=1007527885" TargetMode="External"/><Relationship Id="rId100" Type="http://schemas.openxmlformats.org/officeDocument/2006/relationships/hyperlink" Target="https://en.wikipedia.org/w/index.php?title=Member_variable&amp;oldid=1001393302" TargetMode="External"/><Relationship Id="rId105" Type="http://schemas.openxmlformats.org/officeDocument/2006/relationships/hyperlink" Target="file:///D:\a&#352;KOLA\maturitn&#237;%20pr&#225;ce\Dokumentace\DPM.docx" TargetMode="External"/><Relationship Id="rId113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s://nbviewer.jupyter.org/github/Feeeeeeeeeela/WxTutorial/blob/master/Z%C3%A1kladn%C3%AD%20widgety.ipynb" TargetMode="External"/><Relationship Id="rId72" Type="http://schemas.openxmlformats.org/officeDocument/2006/relationships/hyperlink" Target="https://en.wikipedia.org/w/index.php?title=Free-software_license&amp;oldid=1003615687" TargetMode="External"/><Relationship Id="rId80" Type="http://schemas.openxmlformats.org/officeDocument/2006/relationships/hyperlink" Target="https://en.wikipedia.org/w/index.php?title=Markdown&amp;oldid=1007872031" TargetMode="External"/><Relationship Id="rId85" Type="http://schemas.openxmlformats.org/officeDocument/2006/relationships/hyperlink" Target="https://en.wikipedia.org/w/index.php?title=Interactive_media&amp;oldid=995757547" TargetMode="External"/><Relationship Id="rId93" Type="http://schemas.openxmlformats.org/officeDocument/2006/relationships/hyperlink" Target="https://en.wikipedia.org/w/index.php?title=Data_integrity&amp;oldid=1006834899" TargetMode="External"/><Relationship Id="rId98" Type="http://schemas.openxmlformats.org/officeDocument/2006/relationships/hyperlink" Target="https://en.wikipedia.org/w/index.php?title=Inheritance_(object-oriented_programming)&amp;oldid=1006197330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wxwidgets.org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6.png"/><Relationship Id="rId33" Type="http://schemas.openxmlformats.org/officeDocument/2006/relationships/hyperlink" Target="https://nbviewer.jupyter.org/github/Feeeeeeeeeela/WxTutorial/blob/master/04%20P%C5%99eps%C3%A1n%C3%AD%20do%20OOP%20a%20StaticText.ipynb" TargetMode="External"/><Relationship Id="rId38" Type="http://schemas.openxmlformats.org/officeDocument/2006/relationships/hyperlink" Target="https://nbviewer.jupyter.org/github/Feeeeeeeeeela/WxTutorial/blob/master/09%20T%C5%99%C3%ADda%20wx.App.ipynb" TargetMode="External"/><Relationship Id="rId46" Type="http://schemas.openxmlformats.org/officeDocument/2006/relationships/hyperlink" Target="https://nbviewer.jupyter.org/github/Feeeeeeeeeela/WxTutorial/blob/master/p%C5%99%20Pr%C3%A1ce%20s%20v%C3%ADce%20panely.ipynb" TargetMode="External"/><Relationship Id="rId59" Type="http://schemas.openxmlformats.org/officeDocument/2006/relationships/hyperlink" Target="https://stackoverflow.com/" TargetMode="External"/><Relationship Id="rId67" Type="http://schemas.openxmlformats.org/officeDocument/2006/relationships/hyperlink" Target="https://en.wikipedia.org/w/index.php?title=Map_(higher-order_function)&amp;oldid=999131400" TargetMode="External"/><Relationship Id="rId103" Type="http://schemas.openxmlformats.org/officeDocument/2006/relationships/hyperlink" Target="file:///D:\a&#352;KOLA\maturitn&#237;%20pr&#225;ce\Dokumentace\DPM.docx" TargetMode="External"/><Relationship Id="rId108" Type="http://schemas.openxmlformats.org/officeDocument/2006/relationships/hyperlink" Target="file:///D:\a&#352;KOLA\maturitn&#237;%20pr&#225;ce\Dokumentace\DPM.docx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nbviewer.jupyter.org/github/Feeeeeeeeeela/WxTutorial/blob/master/p%C5%99%20Mix%C3%A9r%20barev.ipynb" TargetMode="External"/><Relationship Id="rId54" Type="http://schemas.openxmlformats.org/officeDocument/2006/relationships/hyperlink" Target="https://wxpython.org/Phoenix/docs/html/index.html" TargetMode="External"/><Relationship Id="rId62" Type="http://schemas.openxmlformats.org/officeDocument/2006/relationships/hyperlink" Target="https://en.wikipedia.org/w/index.php?title=String_(computer_science)&amp;oldid=1007410250" TargetMode="External"/><Relationship Id="rId70" Type="http://schemas.openxmlformats.org/officeDocument/2006/relationships/hyperlink" Target="https://en.wikipedia.org/w/index.php?title=Higher-order_function&amp;oldid=1004633268" TargetMode="External"/><Relationship Id="rId75" Type="http://schemas.openxmlformats.org/officeDocument/2006/relationships/hyperlink" Target="https://en.wikipedia.org/w/index.php?title=Freeze_(software_engineering)&amp;oldid=1005313942" TargetMode="External"/><Relationship Id="rId83" Type="http://schemas.openxmlformats.org/officeDocument/2006/relationships/hyperlink" Target="https://en.wikipedia.org/w/index.php?title=IPython&amp;oldid=1007521229" TargetMode="External"/><Relationship Id="rId88" Type="http://schemas.openxmlformats.org/officeDocument/2006/relationships/hyperlink" Target="https://en.wikipedia.org/w/index.php?title=URL&amp;oldid=1007276500" TargetMode="External"/><Relationship Id="rId91" Type="http://schemas.openxmlformats.org/officeDocument/2006/relationships/hyperlink" Target="https://en.wikipedia.org/w/index.php?title=Open_source&amp;oldid=1004805511" TargetMode="External"/><Relationship Id="rId96" Type="http://schemas.openxmlformats.org/officeDocument/2006/relationships/hyperlink" Target="https://en.wikipedia.org/w/index.php?title=Class_(computer_programming)&amp;oldid=1007287664" TargetMode="External"/><Relationship Id="rId11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www.youtube.com/watch?v=Jt13s8RYAVg" TargetMode="External"/><Relationship Id="rId28" Type="http://schemas.openxmlformats.org/officeDocument/2006/relationships/hyperlink" Target="https://nbviewer.jupyter.org/github/Feeeeeeeeeela/WxTutorial/blob/master/00%20WxPython.ipynb" TargetMode="External"/><Relationship Id="rId36" Type="http://schemas.openxmlformats.org/officeDocument/2006/relationships/hyperlink" Target="https://nbviewer.jupyter.org/github/Feeeeeeeeeela/WxTutorial/blob/master/07%20Vstupy%20pro%20u%C5%BEivatele.ipynb" TargetMode="External"/><Relationship Id="rId49" Type="http://schemas.openxmlformats.org/officeDocument/2006/relationships/image" Target="media/image10.png"/><Relationship Id="rId57" Type="http://schemas.openxmlformats.org/officeDocument/2006/relationships/hyperlink" Target="https://www.youtube.com/watch?v=8v52QIP4L9Y" TargetMode="External"/><Relationship Id="rId106" Type="http://schemas.openxmlformats.org/officeDocument/2006/relationships/hyperlink" Target="file:///D:\a&#352;KOLA\maturitn&#237;%20pr&#225;ce\Dokumentace\DPM.docx" TargetMode="External"/><Relationship Id="rId114" Type="http://schemas.openxmlformats.org/officeDocument/2006/relationships/theme" Target="theme/theme1.xml"/><Relationship Id="rId10" Type="http://schemas.openxmlformats.org/officeDocument/2006/relationships/hyperlink" Target="https://www.wxpython.org" TargetMode="External"/><Relationship Id="rId31" Type="http://schemas.openxmlformats.org/officeDocument/2006/relationships/hyperlink" Target="https://nbviewer.jupyter.org/github/Feeeeeeeeeela/WxTutorial/blob/master/02%20OOP%20praxe.ipynb" TargetMode="External"/><Relationship Id="rId44" Type="http://schemas.openxmlformats.org/officeDocument/2006/relationships/hyperlink" Target="https://nbviewer.jupyter.org/github/Feeeeeeeeeela/WxTutorial/blob/master/p%C5%99%20Kalkula%C4%8Dka.ipynb" TargetMode="External"/><Relationship Id="rId52" Type="http://schemas.openxmlformats.org/officeDocument/2006/relationships/hyperlink" Target="https://wxpython.org/Phoenix/docs/html/gallery.html" TargetMode="External"/><Relationship Id="rId60" Type="http://schemas.openxmlformats.org/officeDocument/2006/relationships/hyperlink" Target="https://en.wikipedia.org/w/index.php?title=Python_(programming_language)&amp;oldid=1007718549" TargetMode="External"/><Relationship Id="rId65" Type="http://schemas.openxmlformats.org/officeDocument/2006/relationships/hyperlink" Target="https://en.wikipedia.org/w/index.php?title=Modular_programming&amp;oldid=1007300521" TargetMode="External"/><Relationship Id="rId73" Type="http://schemas.openxmlformats.org/officeDocument/2006/relationships/hyperlink" Target="https://en.wikipedia.org/w/index.php?title=GNU_General_Public_License&amp;oldid=1007872034" TargetMode="External"/><Relationship Id="rId78" Type="http://schemas.openxmlformats.org/officeDocument/2006/relationships/hyperlink" Target="https://en.wikipedia.org/w/index.php?title=SWIG&amp;oldid=985974151" TargetMode="External"/><Relationship Id="rId81" Type="http://schemas.openxmlformats.org/officeDocument/2006/relationships/hyperlink" Target="https://en.wikipedia.org/w/index.php?title=JSON&amp;oldid=1005074494" TargetMode="External"/><Relationship Id="rId86" Type="http://schemas.openxmlformats.org/officeDocument/2006/relationships/hyperlink" Target="https://en.wikipedia.org/w/index.php?title=Type_introspection&amp;oldid=997445542" TargetMode="External"/><Relationship Id="rId94" Type="http://schemas.openxmlformats.org/officeDocument/2006/relationships/hyperlink" Target="https://en.wikipedia.org/w/index.php?title=Programming_paradigm&amp;oldid=1007324887" TargetMode="External"/><Relationship Id="rId99" Type="http://schemas.openxmlformats.org/officeDocument/2006/relationships/hyperlink" Target="https://en.wikipedia.org/w/index.php?title=Field_(computer_science)&amp;oldid=1000806287" TargetMode="External"/><Relationship Id="rId101" Type="http://schemas.openxmlformats.org/officeDocument/2006/relationships/hyperlink" Target="https://en.wikipedia.org/w/index.php?title=Web_colors&amp;oldid=1005014083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" TargetMode="External"/><Relationship Id="rId13" Type="http://schemas.openxmlformats.org/officeDocument/2006/relationships/hyperlink" Target="http://wxglade.sourceforge.net/" TargetMode="External"/><Relationship Id="rId18" Type="http://schemas.openxmlformats.org/officeDocument/2006/relationships/hyperlink" Target="https://github.com/search?q=type:user&amp;type=Users" TargetMode="External"/><Relationship Id="rId39" Type="http://schemas.openxmlformats.org/officeDocument/2006/relationships/hyperlink" Target="https://nbviewer.jupyter.org/github/Feeeeeeeeeela/WxTutorial/blob/master/10%20Sizery.ipynb" TargetMode="External"/><Relationship Id="rId109" Type="http://schemas.openxmlformats.org/officeDocument/2006/relationships/hyperlink" Target="file:///D:\a&#352;KOLA\maturitn&#237;%20pr&#225;ce\Dokumentace\DPM.docx" TargetMode="External"/><Relationship Id="rId34" Type="http://schemas.openxmlformats.org/officeDocument/2006/relationships/hyperlink" Target="https://nbviewer.jupyter.org/github/Feeeeeeeeeela/WxTutorial/blob/master/05%20Velikost%20a%20pozice%20r%C3%A1mu.ipynb" TargetMode="External"/><Relationship Id="rId50" Type="http://schemas.openxmlformats.org/officeDocument/2006/relationships/hyperlink" Target="https://nbviewer.jupyter.org/github/Feeeeeeeeeela/WxTutorial/blob/master/Z%C3%A1kladn%C3%AD%20widgety.ipynb" TargetMode="External"/><Relationship Id="rId55" Type="http://schemas.openxmlformats.org/officeDocument/2006/relationships/hyperlink" Target="https://www.youtube.com/channel/UCJbPGzawDH1njbqV-D5HqKw" TargetMode="External"/><Relationship Id="rId76" Type="http://schemas.openxmlformats.org/officeDocument/2006/relationships/hyperlink" Target="https://docs.python.org/3/library/2to3.html" TargetMode="External"/><Relationship Id="rId97" Type="http://schemas.openxmlformats.org/officeDocument/2006/relationships/hyperlink" Target="https://en.wikipedia.org/w/index.php?title=Instance_(computer_science)&amp;oldid=997342925" TargetMode="External"/><Relationship Id="rId104" Type="http://schemas.openxmlformats.org/officeDocument/2006/relationships/hyperlink" Target="file:///D:\a&#352;KOLA\maturitn&#237;%20pr&#225;ce\Dokumentace\DPM.docx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en.wikipedia.org/w/index.php?title=Named_parameter&amp;oldid=1001119037" TargetMode="External"/><Relationship Id="rId92" Type="http://schemas.openxmlformats.org/officeDocument/2006/relationships/hyperlink" Target="https://en.wikipedia.org/w/index.php?title=Git&amp;oldid=1007689366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ap_%28higher-order_function%29" TargetMode="External"/><Relationship Id="rId13" Type="http://schemas.openxmlformats.org/officeDocument/2006/relationships/hyperlink" Target="https://en.wikipedia.org/wiki/Free-software_license" TargetMode="External"/><Relationship Id="rId18" Type="http://schemas.openxmlformats.org/officeDocument/2006/relationships/hyperlink" Target="https://en.wikipedia.org/wiki/WxPython" TargetMode="External"/><Relationship Id="rId26" Type="http://schemas.openxmlformats.org/officeDocument/2006/relationships/hyperlink" Target="https://en.wikipedia.org/wiki/Interactive_media" TargetMode="External"/><Relationship Id="rId39" Type="http://schemas.openxmlformats.org/officeDocument/2006/relationships/hyperlink" Target="https://en.wikipedia.org/wiki/Inheritance_%28object-oriented_programming%29" TargetMode="External"/><Relationship Id="rId3" Type="http://schemas.openxmlformats.org/officeDocument/2006/relationships/hyperlink" Target="https://en.wikipedia.org/wiki/String_(computer_science)" TargetMode="External"/><Relationship Id="rId21" Type="http://schemas.openxmlformats.org/officeDocument/2006/relationships/hyperlink" Target="https://en.wikipedia.org/wiki/Markdown" TargetMode="External"/><Relationship Id="rId34" Type="http://schemas.openxmlformats.org/officeDocument/2006/relationships/hyperlink" Target="https://en.wikipedia.org/wiki/Data_integrity" TargetMode="External"/><Relationship Id="rId42" Type="http://schemas.openxmlformats.org/officeDocument/2006/relationships/hyperlink" Target="https://atom.io/" TargetMode="External"/><Relationship Id="rId7" Type="http://schemas.openxmlformats.org/officeDocument/2006/relationships/hyperlink" Target="https://en.wikipedia.org/wiki/Anonymous_function" TargetMode="External"/><Relationship Id="rId12" Type="http://schemas.openxmlformats.org/officeDocument/2006/relationships/hyperlink" Target="https://en.wikipedia.org/wiki/Named_parameter" TargetMode="External"/><Relationship Id="rId17" Type="http://schemas.openxmlformats.org/officeDocument/2006/relationships/hyperlink" Target="https://docs.python.org/3/library/2to3.html" TargetMode="External"/><Relationship Id="rId25" Type="http://schemas.openxmlformats.org/officeDocument/2006/relationships/hyperlink" Target="https://en.wikipedia.org/wiki/Shell_%28computing%29" TargetMode="External"/><Relationship Id="rId33" Type="http://schemas.openxmlformats.org/officeDocument/2006/relationships/hyperlink" Target="https://en.wikipedia.org/wiki/Git" TargetMode="External"/><Relationship Id="rId38" Type="http://schemas.openxmlformats.org/officeDocument/2006/relationships/hyperlink" Target="https://en.wikipedia.org/wiki/Instance_%28computer_science%29" TargetMode="External"/><Relationship Id="rId2" Type="http://schemas.openxmlformats.org/officeDocument/2006/relationships/hyperlink" Target="https://en.wikipedia.org/wiki/Programming_language" TargetMode="External"/><Relationship Id="rId16" Type="http://schemas.openxmlformats.org/officeDocument/2006/relationships/hyperlink" Target="https://en.wikipedia.org/wiki/Freeze_%28software_engineering%29" TargetMode="External"/><Relationship Id="rId20" Type="http://schemas.openxmlformats.org/officeDocument/2006/relationships/hyperlink" Target="https://en.wikipedia.org/wiki/WxWidgets" TargetMode="External"/><Relationship Id="rId29" Type="http://schemas.openxmlformats.org/officeDocument/2006/relationships/hyperlink" Target="https://en.wikipedia.org/wiki/URL" TargetMode="External"/><Relationship Id="rId41" Type="http://schemas.openxmlformats.org/officeDocument/2006/relationships/hyperlink" Target="https://en.wikipedia.org/wiki/Member_variable" TargetMode="External"/><Relationship Id="rId1" Type="http://schemas.openxmlformats.org/officeDocument/2006/relationships/hyperlink" Target="https://en.wikipedia.org/wiki/Python_(programming_language)" TargetMode="External"/><Relationship Id="rId6" Type="http://schemas.openxmlformats.org/officeDocument/2006/relationships/hyperlink" Target="https://en.wikipedia.org/wiki/Modular_programming" TargetMode="External"/><Relationship Id="rId11" Type="http://schemas.openxmlformats.org/officeDocument/2006/relationships/hyperlink" Target="https://en.wikipedia.org/wiki/Higher-order_function" TargetMode="External"/><Relationship Id="rId24" Type="http://schemas.openxmlformats.org/officeDocument/2006/relationships/hyperlink" Target="https://en.wikipedia.org/wiki/IPython" TargetMode="External"/><Relationship Id="rId32" Type="http://schemas.openxmlformats.org/officeDocument/2006/relationships/hyperlink" Target="https://en.wikipedia.org/wiki/Open_source" TargetMode="External"/><Relationship Id="rId37" Type="http://schemas.openxmlformats.org/officeDocument/2006/relationships/hyperlink" Target="https://en.wikipedia.org/wiki/Class_%28computer_programming%29" TargetMode="External"/><Relationship Id="rId40" Type="http://schemas.openxmlformats.org/officeDocument/2006/relationships/hyperlink" Target="https://en.wikipedia.org/wiki/Field_%28computer_science%29" TargetMode="External"/><Relationship Id="rId45" Type="http://schemas.openxmlformats.org/officeDocument/2006/relationships/hyperlink" Target="https://en.wikipedia.org/wiki/Web_colors" TargetMode="External"/><Relationship Id="rId5" Type="http://schemas.openxmlformats.org/officeDocument/2006/relationships/hyperlink" Target="https://en.wikipedia.org/wiki/Associative_array" TargetMode="External"/><Relationship Id="rId15" Type="http://schemas.openxmlformats.org/officeDocument/2006/relationships/hyperlink" Target="https://en.wikipedia.org/wiki/Python_syntax_and_semantics" TargetMode="External"/><Relationship Id="rId23" Type="http://schemas.openxmlformats.org/officeDocument/2006/relationships/hyperlink" Target="https://en.wikipedia.org/wiki/Project_Jupyter" TargetMode="External"/><Relationship Id="rId28" Type="http://schemas.openxmlformats.org/officeDocument/2006/relationships/hyperlink" Target="https://en.wikipedia.org/wiki/Parallel_computing" TargetMode="External"/><Relationship Id="rId36" Type="http://schemas.openxmlformats.org/officeDocument/2006/relationships/hyperlink" Target="https://en.wikipedia.org/wiki/Object-oriented_programming" TargetMode="External"/><Relationship Id="rId10" Type="http://schemas.openxmlformats.org/officeDocument/2006/relationships/hyperlink" Target="https://en.wikipedia.org/wiki/Fold_%28higher-order_function%29" TargetMode="External"/><Relationship Id="rId19" Type="http://schemas.openxmlformats.org/officeDocument/2006/relationships/hyperlink" Target="https://en.wikipedia.org/wiki/SWIG" TargetMode="External"/><Relationship Id="rId31" Type="http://schemas.openxmlformats.org/officeDocument/2006/relationships/hyperlink" Target="https://en.wikipedia.org/wiki/Internet_hosting_service" TargetMode="External"/><Relationship Id="rId44" Type="http://schemas.openxmlformats.org/officeDocument/2006/relationships/hyperlink" Target="https://desktop.github.com/" TargetMode="External"/><Relationship Id="rId4" Type="http://schemas.openxmlformats.org/officeDocument/2006/relationships/hyperlink" Target="https://en.wikipedia.org/wiki/List_comprehension" TargetMode="External"/><Relationship Id="rId9" Type="http://schemas.openxmlformats.org/officeDocument/2006/relationships/hyperlink" Target="https://en.wikipedia.org/wiki/Filter_%28higher-order_function%29" TargetMode="External"/><Relationship Id="rId14" Type="http://schemas.openxmlformats.org/officeDocument/2006/relationships/hyperlink" Target="https://en.wikipedia.org/wiki/GNU_General_Public_License" TargetMode="External"/><Relationship Id="rId22" Type="http://schemas.openxmlformats.org/officeDocument/2006/relationships/hyperlink" Target="https://en.wikipedia.org/wiki/JSON" TargetMode="External"/><Relationship Id="rId27" Type="http://schemas.openxmlformats.org/officeDocument/2006/relationships/hyperlink" Target="https://en.wikipedia.org/wiki/Type_introspection" TargetMode="External"/><Relationship Id="rId30" Type="http://schemas.openxmlformats.org/officeDocument/2006/relationships/hyperlink" Target="https://en.wikipedia.org/wiki/HTML" TargetMode="External"/><Relationship Id="rId35" Type="http://schemas.openxmlformats.org/officeDocument/2006/relationships/hyperlink" Target="https://en.wikipedia.org/wiki/Programming_paradigm" TargetMode="External"/><Relationship Id="rId43" Type="http://schemas.openxmlformats.org/officeDocument/2006/relationships/hyperlink" Target="https://code.visualstudio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&#352;KOLA\maturitn&#237;%20pr&#225;ce\Dokumentace\DMP_&#353;ablona.dotx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FB76D0B9-C2E2-4288-8870-940F43F51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DMP_šablona.dotx</Template>
  <TotalTime>2240</TotalTime>
  <Pages>32</Pages>
  <Words>6174</Words>
  <Characters>36430</Characters>
  <Application>Microsoft Office Word</Application>
  <DocSecurity>0</DocSecurity>
  <Lines>303</Lines>
  <Paragraphs>85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Automatizace, učební texty pro 3. ročník</vt:lpstr>
    </vt:vector>
  </TitlesOfParts>
  <Company>VOŠ a SPŠE Olomouc, Božetěchva 3, 77200 Olomouc</Company>
  <LinksUpToDate>false</LinksUpToDate>
  <CharactersWithSpaces>42519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Automatizace, učební texty pro 3. ročník</dc:title>
  <dc:subject>Automatizace</dc:subject>
  <dc:creator>kaktus mentos</dc:creator>
  <cp:lastModifiedBy>kaktus mentos</cp:lastModifiedBy>
  <cp:revision>202</cp:revision>
  <cp:lastPrinted>2011-08-28T13:45:00Z</cp:lastPrinted>
  <dcterms:created xsi:type="dcterms:W3CDTF">2020-11-16T13:42:00Z</dcterms:created>
  <dcterms:modified xsi:type="dcterms:W3CDTF">2021-02-26T16:59:00Z</dcterms:modified>
</cp:coreProperties>
</file>
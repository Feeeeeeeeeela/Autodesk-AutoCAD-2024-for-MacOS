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F17301" w:rsidP="00241CCE">
      <w:pPr>
        <w:ind w:firstLine="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V</w:t>
      </w:r>
      <w:r w:rsidR="00E80C50" w:rsidRPr="00241CCE">
        <w:rPr>
          <w:rFonts w:ascii="Arial" w:hAnsi="Arial" w:cs="Arial"/>
          <w:b/>
          <w:sz w:val="32"/>
        </w:rPr>
        <w:t>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 xml:space="preserve">Tutoriál </w:t>
      </w:r>
      <w:r w:rsidR="00D15C5F">
        <w:rPr>
          <w:rFonts w:ascii="Arial" w:hAnsi="Arial" w:cs="Arial"/>
          <w:sz w:val="40"/>
        </w:rPr>
        <w:t>knihovny</w:t>
      </w:r>
      <w:r>
        <w:rPr>
          <w:rFonts w:ascii="Arial" w:hAnsi="Arial" w:cs="Arial"/>
          <w:sz w:val="40"/>
        </w:rPr>
        <w:t xml:space="preserve">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64018249"/>
      <w:bookmarkStart w:id="5" w:name="_Toc64107266"/>
      <w:bookmarkStart w:id="6" w:name="_Toc64362798"/>
      <w:bookmarkStart w:id="7" w:name="_Toc64454958"/>
      <w:bookmarkStart w:id="8" w:name="_Toc64534623"/>
      <w:bookmarkStart w:id="9" w:name="_Toc64541260"/>
      <w:bookmarkStart w:id="10" w:name="_Toc64810562"/>
      <w:bookmarkStart w:id="11" w:name="_Toc450838574"/>
      <w:r>
        <w:lastRenderedPageBreak/>
        <w:t>Abstrakt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F17301">
        <w:t>ython. Samotná knihovna P</w:t>
      </w:r>
      <w:r w:rsidR="00316951">
        <w:t xml:space="preserve">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 xml:space="preserve">, kteří již mají </w:t>
      </w:r>
      <w:r w:rsidR="00F17301">
        <w:t>základní zkušenosti s P</w:t>
      </w:r>
      <w:r>
        <w:t xml:space="preserve">ythonem. Součástí tutoriálů je </w:t>
      </w:r>
      <w:r w:rsidR="002E541A">
        <w:t xml:space="preserve">i </w:t>
      </w:r>
      <w:r>
        <w:t>úvod do objektově orientovaného programování, které se při tvorbě grafického rozhraní využívá. Po dokončen</w:t>
      </w:r>
      <w:r w:rsidR="00F17301">
        <w:t xml:space="preserve">í </w:t>
      </w:r>
      <w:r>
        <w:t>tutoriálů j</w:t>
      </w:r>
      <w:r w:rsidR="002E541A">
        <w:t>e</w:t>
      </w:r>
      <w:r>
        <w:t xml:space="preserve"> součástí sbírky i sada názorných příkladů, řeší</w:t>
      </w:r>
      <w:r w:rsidR="005D6324">
        <w:t xml:space="preserve">cí základní jednoduché aplikace, tutoriál popisující aplikaci WxGlade a seznam základních prvků wxPythonu. 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12" w:name="_Toc64810563"/>
      <w:r>
        <w:lastRenderedPageBreak/>
        <w:t>Obsah</w:t>
      </w:r>
      <w:bookmarkEnd w:id="11"/>
      <w:bookmarkEnd w:id="12"/>
    </w:p>
    <w:p w:rsidR="00693D4D" w:rsidRDefault="00807332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810563" w:history="1">
        <w:r w:rsidR="00693D4D" w:rsidRPr="006E72CD">
          <w:rPr>
            <w:rStyle w:val="Hypertextovodkaz"/>
            <w:noProof/>
          </w:rPr>
          <w:t>Obsah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4" w:history="1">
        <w:r w:rsidR="00693D4D" w:rsidRPr="006E72CD">
          <w:rPr>
            <w:rStyle w:val="Hypertextovodkaz"/>
            <w:noProof/>
          </w:rPr>
          <w:t>Úvod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5" w:history="1">
        <w:r w:rsidR="00693D4D" w:rsidRPr="006E72CD">
          <w:rPr>
            <w:rStyle w:val="Hypertextovodkaz"/>
            <w:noProof/>
          </w:rPr>
          <w:t>1.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Teoretická část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6" w:history="1">
        <w:r w:rsidR="00693D4D" w:rsidRPr="006E72CD">
          <w:rPr>
            <w:rStyle w:val="Hypertextovodkaz"/>
            <w:noProof/>
          </w:rPr>
          <w:t>1.1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7" w:history="1">
        <w:r w:rsidR="00693D4D" w:rsidRPr="006E72CD">
          <w:rPr>
            <w:rStyle w:val="Hypertextovodkaz"/>
            <w:noProof/>
          </w:rPr>
          <w:t>1.1.1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Úvod do jazyka 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8" w:history="1">
        <w:r w:rsidR="00693D4D" w:rsidRPr="006E72CD">
          <w:rPr>
            <w:rStyle w:val="Hypertextovodkaz"/>
            <w:noProof/>
          </w:rPr>
          <w:t>1.1.2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9" w:history="1">
        <w:r w:rsidR="00693D4D" w:rsidRPr="006E72CD">
          <w:rPr>
            <w:rStyle w:val="Hypertextovodkaz"/>
            <w:noProof/>
          </w:rPr>
          <w:t>1.2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0" w:history="1">
        <w:r w:rsidR="00693D4D" w:rsidRPr="006E72CD">
          <w:rPr>
            <w:rStyle w:val="Hypertextovodkaz"/>
            <w:noProof/>
          </w:rPr>
          <w:t>1.2.1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wxPythonu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1" w:history="1">
        <w:r w:rsidR="00693D4D" w:rsidRPr="006E72CD">
          <w:rPr>
            <w:rStyle w:val="Hypertextovodkaz"/>
            <w:noProof/>
          </w:rPr>
          <w:t>1.3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wxWidgets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2" w:history="1">
        <w:r w:rsidR="00693D4D" w:rsidRPr="006E72CD">
          <w:rPr>
            <w:rStyle w:val="Hypertextovodkaz"/>
            <w:noProof/>
          </w:rPr>
          <w:t>1.3.1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wxWidgets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3" w:history="1">
        <w:r w:rsidR="00693D4D" w:rsidRPr="006E72CD">
          <w:rPr>
            <w:rStyle w:val="Hypertextovodkaz"/>
            <w:noProof/>
          </w:rPr>
          <w:t>1.4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WxGlade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4" w:history="1">
        <w:r w:rsidR="00693D4D" w:rsidRPr="006E72CD">
          <w:rPr>
            <w:rStyle w:val="Hypertextovodkaz"/>
            <w:noProof/>
          </w:rPr>
          <w:t>1.5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Jupyter Notebook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5" w:history="1">
        <w:r w:rsidR="00693D4D" w:rsidRPr="006E72CD">
          <w:rPr>
            <w:rStyle w:val="Hypertextovodkaz"/>
            <w:noProof/>
          </w:rPr>
          <w:t>1.5.1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Jupyter Notebooku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6" w:history="1">
        <w:r w:rsidR="00693D4D" w:rsidRPr="006E72CD">
          <w:rPr>
            <w:rStyle w:val="Hypertextovodkaz"/>
            <w:noProof/>
          </w:rPr>
          <w:t>1.6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Project Jupyter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7" w:history="1">
        <w:r w:rsidR="00693D4D" w:rsidRPr="006E72CD">
          <w:rPr>
            <w:rStyle w:val="Hypertextovodkaz"/>
            <w:noProof/>
          </w:rPr>
          <w:t>1.7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IPython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8" w:history="1">
        <w:r w:rsidR="00693D4D" w:rsidRPr="006E72CD">
          <w:rPr>
            <w:rStyle w:val="Hypertextovodkaz"/>
            <w:noProof/>
          </w:rPr>
          <w:t>1.8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NbViewer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9" w:history="1">
        <w:r w:rsidR="00693D4D" w:rsidRPr="006E72CD">
          <w:rPr>
            <w:rStyle w:val="Hypertextovodkaz"/>
            <w:noProof/>
          </w:rPr>
          <w:t>1.9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GitHub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0" w:history="1">
        <w:r w:rsidR="00693D4D" w:rsidRPr="006E72CD">
          <w:rPr>
            <w:rStyle w:val="Hypertextovodkaz"/>
            <w:noProof/>
          </w:rPr>
          <w:t>1.9.1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Git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2"/>
        <w:tabs>
          <w:tab w:val="left" w:pos="16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1" w:history="1">
        <w:r w:rsidR="00693D4D" w:rsidRPr="006E72CD">
          <w:rPr>
            <w:rStyle w:val="Hypertextovodkaz"/>
            <w:noProof/>
          </w:rPr>
          <w:t>1.10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Objektově orientované programování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2" w:history="1">
        <w:r w:rsidR="00693D4D" w:rsidRPr="006E72CD">
          <w:rPr>
            <w:rStyle w:val="Hypertextovodkaz"/>
            <w:noProof/>
          </w:rPr>
          <w:t>1.10.1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Programovací paradigmata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3" w:history="1">
        <w:r w:rsidR="00693D4D" w:rsidRPr="006E72CD">
          <w:rPr>
            <w:rStyle w:val="Hypertextovodkaz"/>
            <w:noProof/>
          </w:rPr>
          <w:t>1.10.2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OOP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4" w:history="1">
        <w:r w:rsidR="00693D4D" w:rsidRPr="006E72CD">
          <w:rPr>
            <w:rStyle w:val="Hypertextovodkaz"/>
            <w:noProof/>
          </w:rPr>
          <w:t>1.10.3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Funkcionalita OOP v 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5" w:history="1">
        <w:r w:rsidR="00693D4D" w:rsidRPr="006E72CD">
          <w:rPr>
            <w:rStyle w:val="Hypertextovodkaz"/>
            <w:noProof/>
          </w:rPr>
          <w:t>2.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Praktická část - wxTutorial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6" w:history="1">
        <w:r w:rsidR="00693D4D" w:rsidRPr="006E72CD">
          <w:rPr>
            <w:rStyle w:val="Hypertextovodkaz"/>
            <w:noProof/>
          </w:rPr>
          <w:t>2.1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Prostředí Pythonu a Git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7" w:history="1">
        <w:r w:rsidR="00693D4D" w:rsidRPr="006E72CD">
          <w:rPr>
            <w:rStyle w:val="Hypertextovodkaz"/>
            <w:noProof/>
          </w:rPr>
          <w:t>2.2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Jupyter Notebook a NBViewer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8" w:history="1">
        <w:r w:rsidR="00693D4D" w:rsidRPr="006E72CD">
          <w:rPr>
            <w:rStyle w:val="Hypertextovodkaz"/>
            <w:noProof/>
          </w:rPr>
          <w:t>2.3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Struktura Tutoriálů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9" w:history="1">
        <w:r w:rsidR="00693D4D" w:rsidRPr="006E72CD">
          <w:rPr>
            <w:rStyle w:val="Hypertextovodkaz"/>
            <w:noProof/>
          </w:rPr>
          <w:t>2.3.1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Instalační soubory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0" w:history="1">
        <w:r w:rsidR="00693D4D" w:rsidRPr="006E72CD">
          <w:rPr>
            <w:rStyle w:val="Hypertextovodkaz"/>
            <w:noProof/>
          </w:rPr>
          <w:t>2.3.2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Sada tutoriálů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1" w:history="1">
        <w:r w:rsidR="00693D4D" w:rsidRPr="006E72CD">
          <w:rPr>
            <w:rStyle w:val="Hypertextovodkaz"/>
            <w:noProof/>
          </w:rPr>
          <w:t>2.3.3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Příklady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2" w:history="1">
        <w:r w:rsidR="00693D4D" w:rsidRPr="006E72CD">
          <w:rPr>
            <w:rStyle w:val="Hypertextovodkaz"/>
            <w:noProof/>
          </w:rPr>
          <w:t>2.3.4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WxGlade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3" w:history="1">
        <w:r w:rsidR="00693D4D" w:rsidRPr="006E72CD">
          <w:rPr>
            <w:rStyle w:val="Hypertextovodkaz"/>
            <w:noProof/>
          </w:rPr>
          <w:t>2.3.5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Základní widgety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4" w:history="1">
        <w:r w:rsidR="00693D4D" w:rsidRPr="006E72CD">
          <w:rPr>
            <w:rStyle w:val="Hypertextovodkaz"/>
            <w:noProof/>
          </w:rPr>
          <w:t>2.4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Odkazy pro studium wxPythonu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5" w:history="1">
        <w:r w:rsidR="00693D4D" w:rsidRPr="006E72CD">
          <w:rPr>
            <w:rStyle w:val="Hypertextovodkaz"/>
            <w:noProof/>
          </w:rPr>
          <w:t>Závěr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6" w:history="1">
        <w:r w:rsidR="00693D4D" w:rsidRPr="006E72CD">
          <w:rPr>
            <w:rStyle w:val="Hypertextovodkaz"/>
            <w:noProof/>
          </w:rPr>
          <w:t>Seznam použité literatury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7" w:history="1">
        <w:r w:rsidR="00693D4D" w:rsidRPr="006E72CD">
          <w:rPr>
            <w:rStyle w:val="Hypertextovodkaz"/>
            <w:rFonts w:eastAsia="LMRoman12-Regular-Identity-H"/>
            <w:noProof/>
          </w:rPr>
          <w:t>Seznam obrázků a tabulek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93D4D" w:rsidRDefault="00807332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8" w:history="1">
        <w:r w:rsidR="00693D4D" w:rsidRPr="006E72CD">
          <w:rPr>
            <w:rStyle w:val="Hypertextovodkaz"/>
            <w:rFonts w:eastAsia="LMRoman12-Regular-Identity-H"/>
            <w:noProof/>
          </w:rPr>
          <w:t>Přílohy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35EF7" w:rsidRDefault="00807332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13" w:name="_Toc450838575"/>
      <w:bookmarkStart w:id="14" w:name="_Toc64810564"/>
      <w:r>
        <w:lastRenderedPageBreak/>
        <w:t>Úvod</w:t>
      </w:r>
      <w:bookmarkEnd w:id="13"/>
      <w:bookmarkEnd w:id="14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15" w:name="_Toc64810565"/>
      <w:r>
        <w:lastRenderedPageBreak/>
        <w:t>Teoretická část</w:t>
      </w:r>
      <w:bookmarkEnd w:id="15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6" w:name="_Toc64810566"/>
      <w:r>
        <w:t>Python</w:t>
      </w:r>
      <w:r w:rsidR="001F2027">
        <w:rPr>
          <w:rStyle w:val="Znakapoznpodarou"/>
        </w:rPr>
        <w:footnoteReference w:id="2"/>
      </w:r>
      <w:bookmarkEnd w:id="16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7" w:name="_Toc64810567"/>
      <w:r>
        <w:t>Úvod do jazyka python</w:t>
      </w:r>
      <w:bookmarkEnd w:id="17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</w:t>
      </w:r>
      <w:r w:rsidR="00DD1BE4">
        <w:t>t</w:t>
      </w:r>
      <w:r>
        <w:t>ří</w:t>
      </w:r>
      <w:r w:rsidRPr="00763578">
        <w:t xml:space="preserve"> mezi tzv. "interpretované jazyky". To znamená, že napsaný zdrojový kód v jazyce Python je převeden (interpretován) pomocí p</w:t>
      </w:r>
      <w:r w:rsidR="00DD1BE4">
        <w:t xml:space="preserve">rogramu (interpreter/tlumočník) </w:t>
      </w:r>
      <w:r w:rsidRPr="00763578">
        <w:t>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>Pro práci s pythonem slouží tzv. „IDE“ (Inte</w:t>
      </w:r>
      <w:r w:rsidR="00DD1BE4">
        <w:t>grated Development Environment)</w:t>
      </w:r>
      <w:r>
        <w:t xml:space="preserve">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8" w:name="_Toc64810568"/>
      <w:r>
        <w:t>Historie</w:t>
      </w:r>
      <w:bookmarkEnd w:id="18"/>
    </w:p>
    <w:p w:rsidR="00CA18A7" w:rsidRDefault="00A8206B" w:rsidP="00F027FA">
      <w:r w:rsidRPr="00A8206B">
        <w:t xml:space="preserve">Programovací jazyk Python byl navrhnut mezi roky 1990-1991 </w:t>
      </w:r>
      <w:r w:rsidR="00786133" w:rsidRPr="00A8206B">
        <w:t>Hola</w:t>
      </w:r>
      <w:r w:rsidR="00786133">
        <w:t>nď</w:t>
      </w:r>
      <w:r w:rsidR="00786133" w:rsidRPr="00A8206B">
        <w:t>anem</w:t>
      </w:r>
      <w:r w:rsidRPr="00A8206B">
        <w:t xml:space="preserve"> Gui</w:t>
      </w:r>
      <w:r>
        <w:t>d</w:t>
      </w:r>
      <w:r w:rsidRPr="00A8206B">
        <w:t xml:space="preserve">em van Rossumem v národním výzkumném institutu pro matiku a informatiku </w:t>
      </w:r>
      <w:r>
        <w:t>(CWI)</w:t>
      </w:r>
      <w:r w:rsidRPr="00A8206B">
        <w:t xml:space="preserve"> v Amsterdamu. Samotné pojmenování </w:t>
      </w:r>
      <w:r w:rsidR="00394397">
        <w:t>P</w:t>
      </w:r>
      <w:r w:rsidRPr="00A8206B">
        <w:t xml:space="preserve">ythonu nemá nic společného s druhem hada, neboť Van Rossum pojmenoval </w:t>
      </w:r>
      <w:r w:rsidR="00394397">
        <w:t>P</w:t>
      </w:r>
      <w:r w:rsidRPr="00A8206B">
        <w:t xml:space="preserve">ython po televizním pořadu anglické BBC </w:t>
      </w:r>
      <w:r>
        <w:t xml:space="preserve">Monty Pythonův létající </w:t>
      </w:r>
      <w:r w:rsidR="007C2633">
        <w:t>cirkus</w:t>
      </w:r>
      <w:r w:rsidRPr="00A8206B">
        <w:t>.</w:t>
      </w:r>
    </w:p>
    <w:p w:rsidR="00A8206B" w:rsidRDefault="00A8206B" w:rsidP="00F027FA">
      <w:r w:rsidRPr="00A8206B">
        <w:lastRenderedPageBreak/>
        <w:t>První verzi kódu zveřejnil Van Rossum v únoru roku 1991 (verze 0.9.0). Již v</w:t>
      </w:r>
      <w:r w:rsidR="00394397">
        <w:t xml:space="preserve"> této fázi vývoje bylo možné v Pythonu pracovat s třídami</w:t>
      </w:r>
      <w:r w:rsidRPr="00A8206B">
        <w:t xml:space="preserve"> a dědičnostmi</w:t>
      </w:r>
      <w:r w:rsidR="00394397">
        <w:t xml:space="preserve"> (viz podkapitola OOP)</w:t>
      </w:r>
      <w:r w:rsidRPr="00A8206B">
        <w:t>. K dispozici již také byl</w:t>
      </w:r>
      <w:r w:rsidR="00394397">
        <w:t>y</w:t>
      </w:r>
      <w:r w:rsidRPr="00A8206B">
        <w:t xml:space="preserve"> i základní datové typy jako string</w:t>
      </w:r>
      <w:r w:rsidR="008E0980">
        <w:rPr>
          <w:rStyle w:val="Znakapoznpodarou"/>
        </w:rPr>
        <w:footnoteReference w:id="4"/>
      </w:r>
      <w:r w:rsidRPr="00A8206B">
        <w:t>, list</w:t>
      </w:r>
      <w:r w:rsidR="008E0980">
        <w:rPr>
          <w:rStyle w:val="Znakapoznpodarou"/>
        </w:rPr>
        <w:footnoteReference w:id="5"/>
      </w:r>
      <w:r w:rsidRPr="00A8206B">
        <w:t xml:space="preserve"> či dict</w:t>
      </w:r>
      <w:r w:rsidR="00D45F06">
        <w:rPr>
          <w:rStyle w:val="Znakapoznpodarou"/>
        </w:rPr>
        <w:footnoteReference w:id="6"/>
      </w:r>
      <w:r w:rsidR="00A30EAE">
        <w:t xml:space="preserve"> (slovník)</w:t>
      </w:r>
      <w:r w:rsidRPr="00A8206B">
        <w:t xml:space="preserve">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</w:t>
      </w:r>
      <w:r w:rsidR="00A30EAE">
        <w:t>rou jednu či</w:t>
      </w:r>
      <w:r w:rsidRPr="00A8206B">
        <w:t xml:space="preserve"> více funkcí </w:t>
      </w:r>
      <w:r w:rsidR="00A30EAE">
        <w:t>nebo</w:t>
      </w:r>
      <w:r w:rsidRPr="00A8206B">
        <w:t xml:space="preserve"> atributů a jako výsledek vrací jednu funkci). Později Van Rossum opouští</w:t>
      </w:r>
      <w:r w:rsidR="006C1E15">
        <w:t xml:space="preserve"> CWI a pokračuje na </w:t>
      </w:r>
      <w:r w:rsidR="00A30EAE">
        <w:t>vývoji P</w:t>
      </w:r>
      <w:r w:rsidR="006C1E15">
        <w:t xml:space="preserve">ythonu ve CNRI </w:t>
      </w:r>
      <w:r w:rsidRPr="00A8206B">
        <w:t>(Korporace pro národní výzkumné iniciativy) ve Virginii. Další důležitou verzí je 1.4, kde se o</w:t>
      </w:r>
      <w:r w:rsidR="006C1E15">
        <w:t>bjevil</w:t>
      </w:r>
      <w:r w:rsidR="00A30EAE">
        <w:t>y</w:t>
      </w:r>
      <w:r w:rsidR="006C1E15">
        <w:t xml:space="preserve"> pojmenované parametry</w:t>
      </w:r>
      <w:r w:rsidR="006C1E15">
        <w:rPr>
          <w:rStyle w:val="Znakapoznpodarou"/>
        </w:rPr>
        <w:footnoteReference w:id="13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</w:t>
      </w:r>
      <w:r w:rsidR="00A30EAE">
        <w:t>m</w:t>
      </w:r>
      <w:r w:rsidRPr="006C1E15">
        <w:t>. Tohle mělo později za následek me</w:t>
      </w:r>
      <w:r w:rsidR="00A30EAE">
        <w:t>nší "šachování" mezi licencemi P</w:t>
      </w:r>
      <w:r w:rsidRPr="006C1E15">
        <w:t>ythonu 1.6, které mě</w:t>
      </w:r>
      <w:r w:rsidR="00A30EAE">
        <w:t>ly</w:t>
      </w:r>
      <w:r w:rsidRPr="006C1E15">
        <w:t xml:space="preserve"> za cíl získání licence svobodného softwaru</w:t>
      </w:r>
      <w:r>
        <w:rPr>
          <w:rStyle w:val="Znakapoznpodarou"/>
        </w:rPr>
        <w:footnoteReference w:id="14"/>
      </w:r>
      <w:r>
        <w:t xml:space="preserve"> (Free-software licence)</w:t>
      </w:r>
      <w:r w:rsidRPr="006C1E15">
        <w:t>. Další verze 1.6.1 sice neobsahovala žádné důležité funkce</w:t>
      </w:r>
      <w:r w:rsidR="00A30EAE">
        <w:t>, ale měla upravenou</w:t>
      </w:r>
      <w:r>
        <w:t xml:space="preserve"> licenci na G</w:t>
      </w:r>
      <w:r w:rsidRPr="006C1E15">
        <w:t>PL</w:t>
      </w:r>
      <w:r>
        <w:t>/GNU</w:t>
      </w:r>
      <w:r>
        <w:rPr>
          <w:rStyle w:val="Znakapoznpodarou"/>
        </w:rPr>
        <w:footnoteReference w:id="15"/>
      </w:r>
      <w:r w:rsidRPr="006C1E15">
        <w:t xml:space="preserve"> (General Public License nebo</w:t>
      </w:r>
      <w:r w:rsidR="00A30EAE">
        <w:t>-</w:t>
      </w:r>
      <w:r w:rsidRPr="006C1E15">
        <w:t>li bezplatná softwarová licence).</w:t>
      </w:r>
    </w:p>
    <w:p w:rsidR="006C1E15" w:rsidRDefault="006C1E15" w:rsidP="00F027FA">
      <w:r w:rsidRPr="006C1E15">
        <w:t>Verze 2.0 byla vydána v</w:t>
      </w:r>
      <w:r>
        <w:t xml:space="preserve"> ř</w:t>
      </w:r>
      <w:r w:rsidR="00A30EAE">
        <w:t xml:space="preserve">íjnu 2000, která upravila </w:t>
      </w:r>
      <w:r w:rsidRPr="006C1E15">
        <w:t>seznamy</w:t>
      </w:r>
      <w:r w:rsidR="00A30EAE">
        <w:t xml:space="preserve"> do podoby jak je nyní známe</w:t>
      </w:r>
      <w:r>
        <w:t>.</w:t>
      </w:r>
    </w:p>
    <w:p w:rsidR="006C1E15" w:rsidRDefault="006C1E15" w:rsidP="00F027FA">
      <w:r w:rsidRPr="006C1E15">
        <w:lastRenderedPageBreak/>
        <w:t>2.2 představila sjednocení typů Pythonu (typů napsaných v</w:t>
      </w:r>
      <w:r w:rsidR="0049356E">
        <w:t xml:space="preserve"> jazyku </w:t>
      </w:r>
      <w:r w:rsidRPr="006C1E15">
        <w:t xml:space="preserve">C) a tříd (typů napsaných </w:t>
      </w:r>
      <w:r>
        <w:t>v Pythonu) do jedné hierarchie.</w:t>
      </w:r>
    </w:p>
    <w:p w:rsidR="006C1E15" w:rsidRDefault="006C1E15" w:rsidP="00F027FA">
      <w:r w:rsidRPr="006C1E15">
        <w:t>2.5 představil pr</w:t>
      </w:r>
      <w:r>
        <w:t xml:space="preserve">ohlášení </w:t>
      </w:r>
      <w:r w:rsidRPr="00830828">
        <w:rPr>
          <w:i/>
        </w:rPr>
        <w:t>with</w:t>
      </w:r>
      <w:r>
        <w:rPr>
          <w:rStyle w:val="Znakapoznpodarou"/>
        </w:rPr>
        <w:footnoteReference w:id="16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="00830828">
        <w:t xml:space="preserve">Python </w:t>
      </w:r>
      <w:r w:rsidRPr="00E942FC">
        <w:t>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7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</w:t>
      </w:r>
      <w:r w:rsidR="00830828">
        <w:t xml:space="preserve">e 2008. </w:t>
      </w:r>
      <w:r w:rsidRPr="00E942FC">
        <w:t>3.0 byla navržena, aby napravila základní konstrukční chyby jazyka. Tyhle změny avšak znemožnil</w:t>
      </w:r>
      <w:r w:rsidR="00830828">
        <w:t>y</w:t>
      </w:r>
      <w:r w:rsidRPr="00E942FC">
        <w:t xml:space="preserve"> zpětnou kompa</w:t>
      </w:r>
      <w:r w:rsidR="00830828">
        <w:t>ti</w:t>
      </w:r>
      <w:r w:rsidRPr="00E942FC">
        <w:t>bilitu se staršími verzemi (tudíž došlo k samotnému oddělení verzí z 2.x na 3.0). Hlavním mot</w:t>
      </w:r>
      <w:r w:rsidR="00830828">
        <w:t>t</w:t>
      </w:r>
      <w:r w:rsidRPr="00E942FC">
        <w:t>em změn bylo odstranění nadbytečných</w:t>
      </w:r>
      <w:r w:rsidR="00830828">
        <w:t xml:space="preserve">, </w:t>
      </w:r>
      <w:r w:rsidRPr="00E942FC">
        <w:t xml:space="preserve"> duplicitních konstrukcí a modulů. Vznikl nástroj tzv. 2to3</w:t>
      </w:r>
      <w:r w:rsidR="001F2027">
        <w:rPr>
          <w:rStyle w:val="Znakapoznpodarou"/>
        </w:rPr>
        <w:footnoteReference w:id="18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830828" w:rsidP="00F027FA">
      <w:r>
        <w:t>Hlavními úpravami</w:t>
      </w:r>
      <w:r w:rsidR="00E942FC" w:rsidRPr="00E942FC">
        <w:t xml:space="preserve">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Změna </w:t>
      </w:r>
      <w:r w:rsidRPr="00830828">
        <w:rPr>
          <w:i/>
        </w:rPr>
        <w:t>print</w:t>
      </w:r>
      <w:r w:rsidRPr="00E942FC">
        <w:t xml:space="preserve">, aby se jednalo o vestavěnou funkci. V Pythonu 2.6 a 2.7 </w:t>
      </w:r>
      <w:r w:rsidRPr="00830828">
        <w:rPr>
          <w:i/>
        </w:rPr>
        <w:t>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>„</w:t>
      </w:r>
      <w:r w:rsidRPr="00830828">
        <w:rPr>
          <w:i/>
        </w:rPr>
        <w:t>from __future import print_functionv</w:t>
      </w:r>
      <w:r>
        <w:t>“ v hlavičce souboru</w:t>
      </w:r>
    </w:p>
    <w:p w:rsidR="00E942FC" w:rsidRDefault="00830828" w:rsidP="001C1D94">
      <w:pPr>
        <w:pStyle w:val="Odstavecseseznamem"/>
        <w:numPr>
          <w:ilvl w:val="0"/>
          <w:numId w:val="2"/>
        </w:numPr>
      </w:pPr>
      <w:r>
        <w:t xml:space="preserve">Odebrání inputu ve verzi 2, ze které </w:t>
      </w:r>
      <w:r w:rsidR="00E942FC" w:rsidRPr="00E942FC">
        <w:t xml:space="preserve">byl přebrat raw_input, který byl přejmenován na </w:t>
      </w:r>
      <w:r w:rsidR="00E942FC">
        <w:t xml:space="preserve">klasický </w:t>
      </w:r>
      <w:r w:rsidR="00E942FC" w:rsidRPr="00E942FC">
        <w:t>input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lastRenderedPageBreak/>
        <w:t xml:space="preserve">Změna funkce celočíselného dělení. (ve 2.0  </w:t>
      </w:r>
      <w:r w:rsidRPr="00F13A2C">
        <w:rPr>
          <w:i/>
        </w:rPr>
        <w:t>5 / 2 = 2</w:t>
      </w:r>
      <w:r w:rsidRPr="00E942FC">
        <w:t xml:space="preserve">, nyní </w:t>
      </w:r>
      <w:r w:rsidRPr="00F13A2C">
        <w:rPr>
          <w:i/>
        </w:rPr>
        <w:t>5 / 2 = 2.5</w:t>
      </w:r>
      <w:r w:rsidRPr="00E942FC">
        <w:t xml:space="preserve">. ve 3.0 vznikla náhradní syntaxe </w:t>
      </w:r>
      <w:r w:rsidRPr="00F13A2C">
        <w:rPr>
          <w:i/>
        </w:rPr>
        <w:t>5 // 2 = 2</w:t>
      </w:r>
      <w:r w:rsidRPr="00E942FC">
        <w:t>)</w:t>
      </w:r>
    </w:p>
    <w:p w:rsidR="00E942FC" w:rsidRDefault="00E942FC" w:rsidP="00E942FC">
      <w:pPr>
        <w:pStyle w:val="Nadpis2"/>
      </w:pPr>
      <w:bookmarkStart w:id="19" w:name="_Toc64810569"/>
      <w:r>
        <w:t>wxPython</w:t>
      </w:r>
      <w:r w:rsidR="001F2027">
        <w:rPr>
          <w:rStyle w:val="Znakapoznpodarou"/>
        </w:rPr>
        <w:footnoteReference w:id="19"/>
      </w:r>
      <w:bookmarkEnd w:id="19"/>
    </w:p>
    <w:p w:rsidR="00576CC1" w:rsidRDefault="00E942FC" w:rsidP="00E942FC">
      <w:r w:rsidRPr="00E942FC">
        <w:t>WxPython je obal pro multiplatform</w:t>
      </w:r>
      <w:r w:rsidR="00F13A2C">
        <w:t>ní</w:t>
      </w:r>
      <w:r w:rsidRPr="00E942FC">
        <w:t xml:space="preserve"> GUI</w:t>
      </w:r>
      <w:r w:rsidR="007C615A">
        <w:t xml:space="preserve"> </w:t>
      </w:r>
      <w:r w:rsidR="00F13A2C">
        <w:t xml:space="preserve">(grafické uživatelské rozhraní) </w:t>
      </w:r>
      <w:r w:rsidRPr="00E942FC">
        <w:t>aplikačn</w:t>
      </w:r>
      <w:r w:rsidR="00F13A2C">
        <w:t xml:space="preserve">ího </w:t>
      </w:r>
      <w:r w:rsidRPr="00E942FC">
        <w:t>rozhraní wxWidgets</w:t>
      </w:r>
      <w:r w:rsidR="007C615A">
        <w:t xml:space="preserve"> </w:t>
      </w:r>
      <w:r w:rsidRPr="00E942FC">
        <w:t>(napsán v C++)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  <w:hyperlink r:id="rId10" w:history="1">
        <w:r w:rsidR="00F55770"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20" w:name="_Toc64810570"/>
      <w:r>
        <w:t>Historie</w:t>
      </w:r>
      <w:r w:rsidR="00576CC1">
        <w:t xml:space="preserve"> wxPythonu</w:t>
      </w:r>
      <w:bookmarkEnd w:id="20"/>
    </w:p>
    <w:p w:rsidR="003D7350" w:rsidRDefault="003D7350" w:rsidP="003D7350">
      <w:r w:rsidRPr="003D7350">
        <w:t>WxPyth</w:t>
      </w:r>
      <w:r>
        <w:t>on byl vytvořen Robinem Dunnem</w:t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</w:t>
      </w:r>
      <w:r w:rsidR="00F13A2C">
        <w:t>r</w:t>
      </w:r>
      <w:r w:rsidRPr="003D7350">
        <w:t>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>byly vytvořeny ručně. Avšak brzy se kódová základna velmi obtížně udržovala synchronizovaná s novými verzemi wxWidgets. Pozdější verze byly vytvořeny pomocí SWIG</w:t>
      </w:r>
      <w:r w:rsidR="00576CC1">
        <w:rPr>
          <w:rStyle w:val="Znakapoznpodarou"/>
        </w:rPr>
        <w:footnoteReference w:id="20"/>
      </w:r>
      <w:r w:rsidR="00576CC1">
        <w:t xml:space="preserve">, který výrazně snížil množství práce na aktualizaci. </w:t>
      </w:r>
    </w:p>
    <w:p w:rsidR="00576CC1" w:rsidRDefault="00576CC1" w:rsidP="00576CC1">
      <w:r>
        <w:t>První "moderní" verze 0.3</w:t>
      </w:r>
      <w:r w:rsidR="00F13A2C">
        <w:t>, která</w:t>
      </w:r>
      <w:r>
        <w:t xml:space="preserve">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807332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21" w:name="_Toc64810571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1"/>
      </w:r>
      <w:bookmarkEnd w:id="21"/>
    </w:p>
    <w:p w:rsidR="00676C15" w:rsidRDefault="00F13A2C" w:rsidP="00676C15">
      <w:r>
        <w:t xml:space="preserve">Samotná sada </w:t>
      </w:r>
      <w:r w:rsidR="000966BA">
        <w:t>wxWidgets je knihovna nástrojů pro vytváření graficky uživatelských rozhraní napříč všemi platformami. WxWidgets umožňuje kódu GUI kompilovat a spouštět na několika počítačových platformách s žádnými</w:t>
      </w:r>
      <w:r w:rsidR="00676C15">
        <w:t xml:space="preserve"> nebo minimálními změnami kódu.</w:t>
      </w:r>
    </w:p>
    <w:p w:rsidR="00874E64" w:rsidRDefault="000966BA" w:rsidP="00676C15">
      <w:r>
        <w:t xml:space="preserve">Jedná se o bezplatný a otevřený software distribuovaný za podmínek licence WxWidgets,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22" w:name="_Toc64810572"/>
      <w:r>
        <w:lastRenderedPageBreak/>
        <w:t>Historie wxWidgets</w:t>
      </w:r>
      <w:bookmarkEnd w:id="22"/>
    </w:p>
    <w:p w:rsidR="000966BA" w:rsidRDefault="000966BA" w:rsidP="000966BA">
      <w:r>
        <w:t>WxWidgets (původně wxWindows) zahájil v roce 1992  Julian Smart z Edinburské Univerzity.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D2061B" w:rsidRDefault="00D2061B" w:rsidP="00D2061B">
      <w:pPr>
        <w:pStyle w:val="Nadpis2"/>
      </w:pPr>
      <w:bookmarkStart w:id="23" w:name="_Toc64810573"/>
      <w:r>
        <w:t>WxGlade</w:t>
      </w:r>
      <w:bookmarkEnd w:id="23"/>
    </w:p>
    <w:p w:rsidR="00D2061B" w:rsidRDefault="00D2061B" w:rsidP="00D2061B">
      <w:r>
        <w:t>WxGlade je aplikace pro vytváření</w:t>
      </w:r>
      <w:r w:rsidR="003E146A">
        <w:t xml:space="preserve"> </w:t>
      </w:r>
      <w:r>
        <w:t xml:space="preserve">GUI aplikací </w:t>
      </w:r>
      <w:r w:rsidR="003E146A">
        <w:t xml:space="preserve">ve wxPythonu </w:t>
      </w:r>
      <w:r>
        <w:t>napsána v</w:t>
      </w:r>
      <w:r w:rsidR="003E146A">
        <w:t xml:space="preserve"> klasickém </w:t>
      </w:r>
      <w:r>
        <w:t>Pythonu. Obsahuje přehledné rozhraní pro práci s widgety a sizery knihovny. Během celé práce dynamicky zobrazuje vzhled celé aplikace a na konci vygeneruje kód (</w:t>
      </w:r>
      <w:r w:rsidR="009161F4">
        <w:t xml:space="preserve">viz </w:t>
      </w:r>
      <w:r w:rsidR="003E146A">
        <w:t xml:space="preserve">praktická část - </w:t>
      </w:r>
      <w:r w:rsidR="00807332">
        <w:fldChar w:fldCharType="begin"/>
      </w:r>
      <w:r w:rsidR="003E146A">
        <w:instrText xml:space="preserve"> PAGEREF _Ref64534700 \h </w:instrText>
      </w:r>
      <w:r w:rsidR="00807332">
        <w:fldChar w:fldCharType="separate"/>
      </w:r>
      <w:r w:rsidR="003E146A">
        <w:rPr>
          <w:noProof/>
        </w:rPr>
        <w:t>24</w:t>
      </w:r>
      <w:r w:rsidR="00807332">
        <w:fldChar w:fldCharType="end"/>
      </w:r>
      <w:r>
        <w:t>).</w:t>
      </w:r>
    </w:p>
    <w:p w:rsidR="001A3E78" w:rsidRPr="00D2061B" w:rsidRDefault="001A3E78" w:rsidP="00D2061B">
      <w:r>
        <w:t xml:space="preserve">Webové stránky - </w:t>
      </w:r>
      <w:hyperlink r:id="rId13" w:history="1">
        <w:r w:rsidRPr="003F2A96">
          <w:rPr>
            <w:rStyle w:val="Hypertextovodkaz"/>
          </w:rPr>
          <w:t>http://wxglade.sourceforge.net/</w:t>
        </w:r>
      </w:hyperlink>
    </w:p>
    <w:p w:rsidR="00F027FA" w:rsidRPr="00F027FA" w:rsidRDefault="00B45A8B" w:rsidP="00AE1EF4">
      <w:pPr>
        <w:pStyle w:val="Nadpis2"/>
      </w:pPr>
      <w:bookmarkStart w:id="24" w:name="_Toc64810574"/>
      <w:r>
        <w:t>Jupyter Notebook</w:t>
      </w:r>
      <w:bookmarkEnd w:id="24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22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23"/>
      </w:r>
      <w:r w:rsidR="00914520">
        <w:t xml:space="preserve">. </w:t>
      </w:r>
      <w:r w:rsidRPr="00B45A8B">
        <w:t>Zápis do notebooku je prováděn pomocí tzv</w:t>
      </w:r>
      <w:r w:rsidR="00CF3132">
        <w:t>.</w:t>
      </w:r>
      <w:r w:rsidRPr="00B45A8B">
        <w:t xml:space="preserve"> "buněk", kte</w:t>
      </w:r>
      <w:r>
        <w:t xml:space="preserve">ré mohou obsahovat funkční kód </w:t>
      </w:r>
      <w:r w:rsidRPr="00B45A8B">
        <w:t>mnoha jazyků, text</w:t>
      </w:r>
      <w:r>
        <w:t xml:space="preserve">, </w:t>
      </w:r>
      <w:r w:rsidRPr="00B45A8B">
        <w:t>matematiku, grafy, obrázky. Dokumenty mají koncovku "</w:t>
      </w:r>
      <w:r w:rsidR="00CF3132">
        <w:t>.</w:t>
      </w:r>
      <w:r w:rsidRPr="00B45A8B">
        <w:t>ipynb".</w:t>
      </w:r>
    </w:p>
    <w:p w:rsidR="002762F9" w:rsidRDefault="002762F9" w:rsidP="00F027FA">
      <w:r>
        <w:t xml:space="preserve">Seznam programovacích jazyků podporované Jupyter Notebookem - </w:t>
      </w:r>
      <w:hyperlink r:id="rId14" w:history="1">
        <w:r w:rsidRPr="00864AAE">
          <w:rPr>
            <w:rStyle w:val="Hypertextovodkaz"/>
          </w:rPr>
          <w:t>https://jupyter4edu.github.io/jupyter-edu-book/jupyter.html</w:t>
        </w:r>
      </w:hyperlink>
    </w:p>
    <w:p w:rsidR="00B45A8B" w:rsidRDefault="00B45A8B" w:rsidP="00B45A8B">
      <w:pPr>
        <w:pStyle w:val="Nadpis3"/>
      </w:pPr>
      <w:bookmarkStart w:id="25" w:name="_Toc64810575"/>
      <w:r>
        <w:t>Historie Jupyter Notebooku</w:t>
      </w:r>
      <w:bookmarkEnd w:id="25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B45A8B" w:rsidP="00B45A8B">
      <w:r>
        <w:t>V roce 2015 GitHub</w:t>
      </w:r>
      <w:r w:rsidR="00D16692">
        <w:t xml:space="preserve"> </w:t>
      </w:r>
      <w:r>
        <w:t>a projekt Jupyter oznámili nativní vykreslování formátu souborů notebooků Jupyter (soubory .ipynb) na platformě GitHub.</w:t>
      </w:r>
      <w:r w:rsidR="00D16692">
        <w:t xml:space="preserve"> (viz kapitola </w:t>
      </w:r>
      <w:r w:rsidR="00807332">
        <w:fldChar w:fldCharType="begin"/>
      </w:r>
      <w:r w:rsidR="00D16692">
        <w:instrText xml:space="preserve"> REF _Ref64809284 \r \h </w:instrText>
      </w:r>
      <w:r w:rsidR="00807332">
        <w:fldChar w:fldCharType="separate"/>
      </w:r>
      <w:r w:rsidR="00D16692">
        <w:t>1.9</w:t>
      </w:r>
      <w:r w:rsidR="00807332">
        <w:fldChar w:fldCharType="end"/>
      </w:r>
      <w:r w:rsidR="00D16692">
        <w:t>)</w:t>
      </w:r>
    </w:p>
    <w:p w:rsidR="00D16692" w:rsidRDefault="00D16692" w:rsidP="00B45A8B"/>
    <w:p w:rsidR="00D806DC" w:rsidRDefault="00807332" w:rsidP="00C96E02">
      <w:pPr>
        <w:pStyle w:val="Nadpis2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35.9pt;width:429.9pt;height:51pt;z-index:251669504" stroked="f">
            <v:textbox style="mso-fit-shape-to-text:t" inset="0,0,0,0">
              <w:txbxContent>
                <w:p w:rsidR="00EA4EE2" w:rsidRDefault="00EA4EE2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26" w:name="_Toc63710564"/>
                  <w:bookmarkStart w:id="27" w:name="_Toc64810520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807332"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="00807332" w:rsidRPr="00C96E02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1</w:t>
                  </w:r>
                  <w:r w:rsidR="00807332"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26"/>
                  <w:bookmarkEnd w:id="27"/>
                </w:p>
                <w:p w:rsidR="00EA4EE2" w:rsidRPr="00C96E02" w:rsidRDefault="00EA4EE2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r w:rsidR="00676C15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139065</wp:posOffset>
            </wp:positionV>
            <wp:extent cx="5446395" cy="2696210"/>
            <wp:effectExtent l="190500" t="152400" r="173355" b="14224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2696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Start w:id="28" w:name="_Toc64810576"/>
      <w:r w:rsidR="00C96E02">
        <w:t>Project Jupyter</w:t>
      </w:r>
      <w:r w:rsidR="00152F74">
        <w:rPr>
          <w:rStyle w:val="Znakapoznpodarou"/>
        </w:rPr>
        <w:footnoteReference w:id="24"/>
      </w:r>
      <w:bookmarkEnd w:id="28"/>
    </w:p>
    <w:p w:rsidR="00C96E02" w:rsidRDefault="00C96E02" w:rsidP="00C96E02">
      <w:r w:rsidRPr="00C96E02">
        <w:t>Je nezisková organizace vytvořená s mot</w:t>
      </w:r>
      <w:r w:rsidR="00CF3132">
        <w:t>t</w:t>
      </w:r>
      <w:r w:rsidRPr="00C96E02">
        <w:t>em "rozvinout otevřený software a služby pro interakt</w:t>
      </w:r>
      <w:r w:rsidR="00CF3132">
        <w:t>ivní práci na počítači přes desítky</w:t>
      </w:r>
      <w:r w:rsidRPr="00C96E02">
        <w:t xml:space="preserve"> programovacích jazyků". Jupyter vznikl oddělením od IPytho</w:t>
      </w:r>
      <w:r>
        <w:t xml:space="preserve">nu v roce 2014, za kterým stál </w:t>
      </w:r>
      <w:r w:rsidRPr="00C96E02">
        <w:t>Fernando Pérez.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9" w:name="_Toc64810577"/>
      <w:r>
        <w:t>IPython</w:t>
      </w:r>
      <w:r w:rsidR="00804147">
        <w:rPr>
          <w:rStyle w:val="Znakapoznpodarou"/>
        </w:rPr>
        <w:footnoteReference w:id="25"/>
      </w:r>
      <w:bookmarkEnd w:id="29"/>
    </w:p>
    <w:p w:rsidR="00CD75CC" w:rsidRDefault="00C96E02" w:rsidP="00AE1EF4">
      <w:r w:rsidRPr="00C96E02">
        <w:t>IPython (Interactive Python) je příka</w:t>
      </w:r>
      <w:r>
        <w:t xml:space="preserve">zový </w:t>
      </w:r>
      <w:r w:rsidR="0083737D">
        <w:t>shell</w:t>
      </w:r>
      <w:r>
        <w:rPr>
          <w:rStyle w:val="Znakapoznpodarou"/>
        </w:rPr>
        <w:footnoteReference w:id="26"/>
      </w:r>
      <w:r w:rsidR="00A81066">
        <w:t xml:space="preserve"> </w:t>
      </w:r>
      <w:r w:rsidRPr="00C96E02">
        <w:t>p</w:t>
      </w:r>
      <w:r w:rsidR="00CF3132">
        <w:t>ro interakt</w:t>
      </w:r>
      <w:r w:rsidRPr="00C96E02">
        <w:t>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27"/>
      </w:r>
      <w:r w:rsidRPr="00C96E02">
        <w:t>, introspekci</w:t>
      </w:r>
      <w:r>
        <w:rPr>
          <w:rStyle w:val="Znakapoznpodarou"/>
        </w:rPr>
        <w:footnoteReference w:id="28"/>
      </w:r>
      <w:r w:rsidRPr="00C96E02">
        <w:t xml:space="preserve"> (schopnost programu zkoumat typ a vlastnosti </w:t>
      </w:r>
      <w:r>
        <w:lastRenderedPageBreak/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29"/>
      </w:r>
      <w:r>
        <w:t xml:space="preserve"> a rozhraní poznámkového bloku</w:t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30" w:name="_Toc64810578"/>
      <w:r>
        <w:t>NbViewer</w:t>
      </w:r>
      <w:bookmarkEnd w:id="30"/>
    </w:p>
    <w:p w:rsidR="009161F4" w:rsidRDefault="00807332" w:rsidP="000108BD">
      <w:r>
        <w:rPr>
          <w:noProof/>
        </w:rPr>
        <w:pict>
          <v:shape id="_x0000_s1027" type="#_x0000_t202" style="position:absolute;left:0;text-align:left;margin-left:-11.25pt;margin-top:289.4pt;width:372.3pt;height:50.55pt;z-index:251673600" stroked="f">
            <v:textbox style="mso-next-textbox:#_x0000_s1027" inset="0,0,0,0">
              <w:txbxContent>
                <w:p w:rsidR="00EA4EE2" w:rsidRPr="0007773F" w:rsidRDefault="00EA4EE2" w:rsidP="0007773F">
                  <w:pPr>
                    <w:pStyle w:val="Titulek"/>
                    <w:rPr>
                      <w:i w:val="0"/>
                    </w:rPr>
                  </w:pPr>
                  <w:bookmarkStart w:id="31" w:name="_Toc63710565"/>
                  <w:bookmarkStart w:id="32" w:name="_Toc64810521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="00807332"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="00807332" w:rsidRPr="0007773F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2</w:t>
                  </w:r>
                  <w:r w:rsidR="00807332"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31"/>
                  <w:bookmarkEnd w:id="32"/>
                </w:p>
                <w:p w:rsidR="00EA4EE2" w:rsidRDefault="00EA4EE2" w:rsidP="0007773F">
                  <w:r>
                    <w:t xml:space="preserve">Zdroj: screenshot z </w:t>
                  </w:r>
                  <w:hyperlink r:id="rId16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EA4EE2" w:rsidRPr="0007773F" w:rsidRDefault="00EA4EE2" w:rsidP="0007773F"/>
              </w:txbxContent>
            </v:textbox>
            <w10:wrap type="topAndBottom"/>
          </v:shape>
        </w:pict>
      </w:r>
      <w:r w:rsidR="000C714C"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-96520</wp:posOffset>
            </wp:positionH>
            <wp:positionV relativeFrom="paragraph">
              <wp:posOffset>886460</wp:posOffset>
            </wp:positionV>
            <wp:extent cx="3336925" cy="2673350"/>
            <wp:effectExtent l="190500" t="152400" r="168275" b="127000"/>
            <wp:wrapTopAndBottom/>
            <wp:docPr id="1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673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rozhraní, které umí vzít </w:t>
      </w:r>
      <w:r w:rsidR="0007773F">
        <w:t xml:space="preserve">veřejné </w:t>
      </w:r>
      <w:r w:rsidR="000108BD">
        <w:t>URL</w:t>
      </w:r>
      <w:r w:rsidR="00C96E02">
        <w:rPr>
          <w:rStyle w:val="Znakapoznpodarou"/>
        </w:rPr>
        <w:footnoteReference w:id="30"/>
      </w:r>
      <w:r w:rsidR="00C96E02">
        <w:t xml:space="preserve"> </w:t>
      </w:r>
      <w:r w:rsidR="0007773F">
        <w:t xml:space="preserve">notebook dokumentu a převede ho na formát </w:t>
      </w:r>
      <w:r w:rsidR="003F605D">
        <w:t>HTML</w:t>
      </w:r>
      <w:r w:rsidR="0007773F">
        <w:rPr>
          <w:rStyle w:val="Znakapoznpodarou"/>
        </w:rPr>
        <w:footnoteReference w:id="31"/>
      </w:r>
      <w:r w:rsidR="0007773F">
        <w:t>, který zobrazí jako webovou stránku.</w:t>
      </w:r>
    </w:p>
    <w:p w:rsidR="009161F4" w:rsidRPr="000108BD" w:rsidRDefault="009161F4" w:rsidP="000108BD"/>
    <w:p w:rsidR="00BF3EB7" w:rsidRDefault="00BF3EB7" w:rsidP="00325F4C">
      <w:pPr>
        <w:pStyle w:val="Nadpis2"/>
      </w:pPr>
      <w:bookmarkStart w:id="33" w:name="_Ref64809284"/>
      <w:bookmarkStart w:id="34" w:name="_Toc64810579"/>
      <w:r>
        <w:t>GitHub</w:t>
      </w:r>
      <w:bookmarkEnd w:id="33"/>
      <w:bookmarkEnd w:id="34"/>
    </w:p>
    <w:p w:rsidR="00BF3EB7" w:rsidRDefault="00BF3EB7" w:rsidP="00BF3EB7">
      <w:r>
        <w:t>Jedná se o poskytovatele internetového hostingu</w:t>
      </w:r>
      <w:r w:rsidR="000108BD">
        <w:rPr>
          <w:rStyle w:val="Znakapoznpodarou"/>
        </w:rPr>
        <w:footnoteReference w:id="32"/>
      </w:r>
      <w:r w:rsidR="002B5E89">
        <w:t xml:space="preserve"> (webhostingu)</w:t>
      </w:r>
      <w:r>
        <w:t xml:space="preserve"> určený pro vývoj softwaru</w:t>
      </w:r>
      <w:r w:rsidR="00475573">
        <w:t xml:space="preserve"> pomocí systému pro distribuci Git</w:t>
      </w:r>
      <w:r>
        <w:t>. Hlavními funkcemi, krom</w:t>
      </w:r>
      <w:r w:rsidR="00CF3132">
        <w:t>ě</w:t>
      </w:r>
      <w:r>
        <w:t xml:space="preserve"> </w:t>
      </w:r>
      <w:r w:rsidR="00E4233B">
        <w:t>ú</w:t>
      </w:r>
      <w:r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lastRenderedPageBreak/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t>Dříve býval</w:t>
      </w:r>
      <w:r w:rsidR="00CF3132">
        <w:t>y</w:t>
      </w:r>
      <w:r>
        <w:t xml:space="preserve"> zdarma pouze projekty s otevřeným zdrojovým kódem</w:t>
      </w:r>
      <w:r>
        <w:rPr>
          <w:rStyle w:val="Znakapoznpodarou"/>
        </w:rPr>
        <w:footnoteReference w:id="33"/>
      </w:r>
      <w:r w:rsidR="00302320">
        <w:t xml:space="preserve"> </w:t>
      </w:r>
      <w:r w:rsidR="00E378BA">
        <w:t xml:space="preserve">, </w:t>
      </w:r>
      <w:r w:rsidR="00302320">
        <w:t>avšak o</w:t>
      </w:r>
      <w:r>
        <w:t>d roku 2019  GitHub začal postupně rušit omezení pro neplacenou verzi. Nyní může uživatel mít ne</w:t>
      </w:r>
      <w:r w:rsidR="00CF3132">
        <w:t>omezeně</w:t>
      </w:r>
      <w:r>
        <w:t xml:space="preserve"> tzv. repositářů</w:t>
      </w:r>
      <w:r w:rsidR="00302320">
        <w:t xml:space="preserve"> (úložišť</w:t>
      </w:r>
      <w:r>
        <w:t>)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 xml:space="preserve">milionů </w:t>
      </w:r>
      <w:hyperlink r:id="rId18" w:history="1">
        <w:r w:rsidR="00C06622">
          <w:rPr>
            <w:rStyle w:val="Hypertextovodkaz"/>
          </w:rPr>
          <w:t>uživatelů</w:t>
        </w:r>
      </w:hyperlink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hyperlink r:id="rId19" w:history="1">
        <w:r w:rsidR="00C06622">
          <w:rPr>
            <w:rStyle w:val="Hypertextovodkaz"/>
          </w:rPr>
          <w:t>úložišť</w:t>
        </w:r>
      </w:hyperlink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35" w:name="_Toc64810580"/>
      <w:r>
        <w:t>Git</w:t>
      </w:r>
      <w:r w:rsidR="009C7AEC">
        <w:rPr>
          <w:rStyle w:val="Znakapoznpodarou"/>
        </w:rPr>
        <w:footnoteReference w:id="34"/>
      </w:r>
      <w:bookmarkEnd w:id="35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>Nástroj funguje formou kontroly verzí, ve které sleduje změny v celém kódu.</w:t>
      </w:r>
    </w:p>
    <w:p w:rsidR="000054FC" w:rsidRDefault="000054FC" w:rsidP="000054FC">
      <w:r>
        <w:t>Výhodami samotného Gitu je jeho rychlost a integrita dat</w:t>
      </w:r>
      <w:r>
        <w:rPr>
          <w:rStyle w:val="Znakapoznpodarou"/>
        </w:rPr>
        <w:footnoteReference w:id="35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36" w:name="_Ref64809880"/>
      <w:bookmarkStart w:id="37" w:name="_Toc64810581"/>
      <w:r>
        <w:t>Objektově orientované programování</w:t>
      </w:r>
      <w:bookmarkEnd w:id="36"/>
      <w:bookmarkEnd w:id="37"/>
    </w:p>
    <w:p w:rsidR="001B3072" w:rsidRPr="001B3072" w:rsidRDefault="001B3072" w:rsidP="001B3072">
      <w:r>
        <w:t>Téma</w:t>
      </w:r>
      <w:r w:rsidR="005F4B8B">
        <w:t>tem</w:t>
      </w:r>
      <w:r>
        <w:t xml:space="preserve"> kapitoly je programovací paradigma OOP.</w:t>
      </w:r>
    </w:p>
    <w:p w:rsidR="00325F4C" w:rsidRPr="00325F4C" w:rsidRDefault="00325F4C" w:rsidP="00325F4C">
      <w:pPr>
        <w:pStyle w:val="Nadpis3"/>
      </w:pPr>
      <w:bookmarkStart w:id="38" w:name="_Toc64810582"/>
      <w:r>
        <w:t>Programovací paradigmata</w:t>
      </w:r>
      <w:r w:rsidR="009C7AEC">
        <w:rPr>
          <w:rStyle w:val="Znakapoznpodarou"/>
        </w:rPr>
        <w:footnoteReference w:id="36"/>
      </w:r>
      <w:bookmarkEnd w:id="38"/>
    </w:p>
    <w:p w:rsidR="00C96E02" w:rsidRDefault="00114408" w:rsidP="00D806DC">
      <w:pPr>
        <w:ind w:firstLine="0"/>
      </w:pPr>
      <w:r w:rsidRPr="00114408">
        <w:t>Jedná se o způsob jak rozdělit programovací jazyky. Paradigma se zabývají implikacemi (prováděním) provádění jazyka (samotné psaní kódu). Paradigma</w:t>
      </w:r>
      <w:r w:rsidR="00421420">
        <w:t>ta</w:t>
      </w:r>
      <w:r w:rsidRPr="00114408">
        <w:t xml:space="preserve"> se rozdělují</w:t>
      </w:r>
      <w:r w:rsidR="00421420">
        <w:t xml:space="preserve"> na</w:t>
      </w:r>
      <w:r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Procedurální programování</w:t>
      </w:r>
      <w:r w:rsidR="00175A63">
        <w:t xml:space="preserve"> </w:t>
      </w:r>
      <w:r w:rsidR="00421420">
        <w:t>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 xml:space="preserve">nejzákladnější/nejjednodušší paradigma, které </w:t>
      </w:r>
      <w:r w:rsidR="00421420" w:rsidRPr="00421420">
        <w:lastRenderedPageBreak/>
        <w:t>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</w:t>
      </w:r>
      <w:r w:rsidR="00175A63">
        <w:t xml:space="preserve"> </w:t>
      </w:r>
      <w:r w:rsidR="00807332">
        <w:fldChar w:fldCharType="begin"/>
      </w:r>
      <w:r w:rsidR="00175A63">
        <w:instrText xml:space="preserve"> REF _Ref64809880 \r \h </w:instrText>
      </w:r>
      <w:r w:rsidR="00807332">
        <w:fldChar w:fldCharType="separate"/>
      </w:r>
      <w:r w:rsidR="00175A63">
        <w:t>1.10</w:t>
      </w:r>
      <w:r w:rsidR="00807332">
        <w:fldChar w:fldCharType="end"/>
      </w:r>
      <w:r w:rsidR="00421420" w:rsidRPr="00421420">
        <w:t>).</w:t>
      </w:r>
    </w:p>
    <w:p w:rsidR="00ED1D9F" w:rsidRDefault="00ED1D9F" w:rsidP="00ED1D9F">
      <w:pPr>
        <w:pStyle w:val="Odstavecseseznamem"/>
        <w:ind w:left="927" w:firstLine="0"/>
      </w:pP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175A63" w:rsidRDefault="00D11E43" w:rsidP="00175A63">
      <w:pPr>
        <w:pStyle w:val="Odstavecseseznamem"/>
        <w:numPr>
          <w:ilvl w:val="1"/>
          <w:numId w:val="3"/>
        </w:numPr>
      </w:pPr>
      <w:r>
        <w:t xml:space="preserve">Funkcionální programování: </w:t>
      </w:r>
      <w:r w:rsidR="0027481B">
        <w:t>programy jsou konstruov</w:t>
      </w:r>
      <w:r w:rsidRPr="00D11E43">
        <w:t>ány funkcemi, které se skládají do stromů či samotných výrazů, které vracejí hodnotu podle které se mění stav programu.</w:t>
      </w:r>
    </w:p>
    <w:p w:rsidR="00D11E43" w:rsidRDefault="00D11E43" w:rsidP="00175A63">
      <w:pPr>
        <w:pStyle w:val="Odstavecseseznamem"/>
        <w:numPr>
          <w:ilvl w:val="1"/>
          <w:numId w:val="3"/>
        </w:numPr>
      </w:pPr>
      <w:r>
        <w:t xml:space="preserve">Logické programování: </w:t>
      </w:r>
      <w:r w:rsidRPr="00D11E43">
        <w:t>je psán sadami vět v logické podobě, které řeší programové problémy</w:t>
      </w:r>
      <w:r w:rsidR="004F0F9B">
        <w:t xml:space="preserve"> (viz </w:t>
      </w:r>
      <w:fldSimple w:instr=" REF _Ref64541147 \h  \* MERGEFORMAT ">
        <w:r w:rsidR="00E022CF" w:rsidRPr="00E022CF">
          <w:t xml:space="preserve">Obrázek č. </w:t>
        </w:r>
        <w:r w:rsidR="00E022CF" w:rsidRPr="00E022CF">
          <w:rPr>
            <w:noProof/>
          </w:rPr>
          <w:t>3</w:t>
        </w:r>
      </w:fldSimple>
      <w:r w:rsidR="004F0F9B">
        <w:t>)</w:t>
      </w:r>
      <w:r w:rsidRPr="00D11E43">
        <w:t>.</w:t>
      </w:r>
    </w:p>
    <w:p w:rsidR="00C96E02" w:rsidRDefault="00EA3D52" w:rsidP="001039B4">
      <w:pPr>
        <w:pStyle w:val="Odstavecseseznamem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609600</wp:posOffset>
            </wp:positionV>
            <wp:extent cx="4620260" cy="2696845"/>
            <wp:effectExtent l="190500" t="152400" r="180340" b="141605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2696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11E43">
        <w:t xml:space="preserve">Matematické programování: </w:t>
      </w:r>
      <w:r w:rsidR="00D11E43" w:rsidRPr="00D11E43">
        <w:t>využívá mnohé způsoby matematických funkcí (lineární, celočíselné, kvadratické, dynamické programování...)</w:t>
      </w:r>
    </w:p>
    <w:p w:rsidR="006B704D" w:rsidRDefault="00807332" w:rsidP="006B704D">
      <w:pPr>
        <w:pStyle w:val="Odstavecseseznamem"/>
        <w:ind w:left="927" w:firstLine="0"/>
      </w:pPr>
      <w:r>
        <w:rPr>
          <w:noProof/>
        </w:rPr>
        <w:pict>
          <v:shape id="_x0000_s1029" type="#_x0000_t202" style="position:absolute;left:0;text-align:left;margin-left:-3.4pt;margin-top:235.4pt;width:364.4pt;height:69pt;z-index:251677696" stroked="f">
            <v:textbox style="mso-next-textbox:#_x0000_s1029;mso-fit-shape-to-text:t" inset="0,0,0,0">
              <w:txbxContent>
                <w:p w:rsidR="00EA4EE2" w:rsidRDefault="00EA4EE2" w:rsidP="00D11E43">
                  <w:pPr>
                    <w:pStyle w:val="Titulek"/>
                    <w:rPr>
                      <w:i w:val="0"/>
                    </w:rPr>
                  </w:pPr>
                  <w:bookmarkStart w:id="39" w:name="_Ref64541147"/>
                  <w:bookmarkStart w:id="40" w:name="_Toc64810522"/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807332"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="00807332" w:rsidRPr="00D11E4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3</w:t>
                  </w:r>
                  <w:r w:rsidR="00807332"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  <w:bookmarkEnd w:id="39"/>
                  <w:bookmarkEnd w:id="40"/>
                </w:p>
                <w:p w:rsidR="00EA4EE2" w:rsidRDefault="00EA4EE2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21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</w:p>
    <w:p w:rsidR="00C96E02" w:rsidRDefault="00325F4C" w:rsidP="00325F4C">
      <w:pPr>
        <w:pStyle w:val="Nadpis3"/>
      </w:pPr>
      <w:bookmarkStart w:id="41" w:name="_Toc64810583"/>
      <w:r>
        <w:t>OOP</w:t>
      </w:r>
      <w:r w:rsidR="00E05AEF">
        <w:rPr>
          <w:rStyle w:val="Znakapoznpodarou"/>
        </w:rPr>
        <w:footnoteReference w:id="37"/>
      </w:r>
      <w:bookmarkEnd w:id="41"/>
    </w:p>
    <w:p w:rsidR="00325F4C" w:rsidRDefault="008C6F13" w:rsidP="00325F4C">
      <w:r>
        <w:t>OOP p</w:t>
      </w:r>
      <w:r w:rsidR="00325F4C">
        <w:t>aradigma tedy funguje na principů objektů - samotné objekty obsahují buď data (atributy, vlastnosti) nebo funkce (metody).</w:t>
      </w:r>
    </w:p>
    <w:p w:rsidR="00864FF9" w:rsidRDefault="007A2098" w:rsidP="00E05AEF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957580</wp:posOffset>
            </wp:positionV>
            <wp:extent cx="4712970" cy="2265680"/>
            <wp:effectExtent l="190500" t="152400" r="163830" b="13462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26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25F4C">
        <w:t>Funkce objektů spočívá v tom, že objekty mohou přistupovat a upravovat datová pole podle sebe sama (podle jednoho atributu se upraví atribut z jiného objektu). Tudíž objekty mezi sebou interagují</w:t>
      </w:r>
      <w:r w:rsidR="003E146A">
        <w:t xml:space="preserve"> (viz - </w:t>
      </w:r>
      <w:fldSimple w:instr=" REF _Ref64534503 \h  \* MERGEFORMAT ">
        <w:r w:rsidR="003E146A" w:rsidRPr="003E146A">
          <w:t xml:space="preserve">Obrázek č. </w:t>
        </w:r>
        <w:r w:rsidR="003E146A" w:rsidRPr="003E146A">
          <w:rPr>
            <w:noProof/>
          </w:rPr>
          <w:t>4</w:t>
        </w:r>
      </w:fldSimple>
      <w:r w:rsidR="003E146A">
        <w:t>)</w:t>
      </w:r>
      <w:r w:rsidR="00325F4C">
        <w:t xml:space="preserve">.    </w:t>
      </w:r>
    </w:p>
    <w:p w:rsidR="00325F4C" w:rsidRDefault="00807332" w:rsidP="00325F4C">
      <w:r>
        <w:rPr>
          <w:noProof/>
        </w:rPr>
        <w:pict>
          <v:shape id="_x0000_s1030" type="#_x0000_t202" style="position:absolute;left:0;text-align:left;margin-left:-2.8pt;margin-top:212.2pt;width:484.7pt;height:58.05pt;z-index:251681792" stroked="f">
            <v:textbox inset="0,0,0,0">
              <w:txbxContent>
                <w:p w:rsidR="00EA4EE2" w:rsidRPr="008C6F13" w:rsidRDefault="00EA4EE2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bookmarkStart w:id="42" w:name="_Ref64534503"/>
                  <w:bookmarkStart w:id="43" w:name="_Toc64810523"/>
                  <w:r>
                    <w:rPr>
                      <w:i w:val="0"/>
                    </w:rPr>
                    <w:t xml:space="preserve">Obrázek č. </w:t>
                  </w:r>
                  <w:r w:rsidR="00807332"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="00807332" w:rsidRPr="008C6F1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4</w:t>
                  </w:r>
                  <w:r w:rsidR="00807332"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a objektově orientovaným</w:t>
                  </w:r>
                  <w:r>
                    <w:rPr>
                      <w:i w:val="0"/>
                    </w:rPr>
                    <w:t xml:space="preserve"> programováním</w:t>
                  </w:r>
                  <w:r w:rsidRPr="008C6F13">
                    <w:rPr>
                      <w:i w:val="0"/>
                    </w:rPr>
                    <w:t>.</w:t>
                  </w:r>
                  <w:bookmarkEnd w:id="42"/>
                  <w:bookmarkEnd w:id="43"/>
                </w:p>
                <w:p w:rsidR="00EA4EE2" w:rsidRPr="008C6F13" w:rsidRDefault="00EA4EE2" w:rsidP="007A2098">
                  <w:pPr>
                    <w:pStyle w:val="Titulek"/>
                    <w:ind w:firstLine="0"/>
                    <w:jc w:val="left"/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hyperlink r:id="rId23" w:history="1">
                    <w:r>
                      <w:rPr>
                        <w:rStyle w:val="Hypertextovodkaz"/>
                        <w:i w:val="0"/>
                      </w:rPr>
                      <w:t>obrázek z videa Simple Snippets o OOP v Javě</w:t>
                    </w:r>
                  </w:hyperlink>
                </w:p>
              </w:txbxContent>
            </v:textbox>
            <w10:wrap type="topAndBottom"/>
          </v:shape>
        </w:pict>
      </w:r>
      <w:r w:rsidR="00325F4C">
        <w:t xml:space="preserve">Jazyků </w:t>
      </w:r>
      <w:r w:rsidR="00EA3D52">
        <w:t xml:space="preserve">využívající </w:t>
      </w:r>
      <w:r w:rsidR="00325F4C">
        <w:t xml:space="preserve">OOP </w:t>
      </w:r>
      <w:r w:rsidR="00EA3D52">
        <w:t xml:space="preserve">paradigma </w:t>
      </w:r>
      <w:r w:rsidR="00325F4C">
        <w:t xml:space="preserve">je mnoho. Mezi nejoblíbenější však patří ty, které jsou založeny na </w:t>
      </w:r>
      <w:r w:rsidR="007E0D6B">
        <w:t>tzv. „</w:t>
      </w:r>
      <w:r w:rsidR="00325F4C">
        <w:t>třídách</w:t>
      </w:r>
      <w:r w:rsidR="007E0D6B">
        <w:rPr>
          <w:rStyle w:val="Znakapoznpodarou"/>
        </w:rPr>
        <w:footnoteReference w:id="38"/>
      </w:r>
      <w:r w:rsidR="007A2098">
        <w:t>“</w:t>
      </w:r>
      <w:r w:rsidR="00325F4C">
        <w:t xml:space="preserve">. </w:t>
      </w:r>
      <w:r w:rsidR="008C6F13">
        <w:t>Objekty jsou poté vytvářeny do t</w:t>
      </w:r>
      <w:r w:rsidR="00325F4C">
        <w:t>říd</w:t>
      </w:r>
      <w:r w:rsidR="008C6F13">
        <w:t xml:space="preserve">, kde se stávají tzv. jejich </w:t>
      </w:r>
      <w:r w:rsidR="00325F4C">
        <w:t>instancemi</w:t>
      </w:r>
      <w:r w:rsidR="008C6F13">
        <w:rPr>
          <w:rStyle w:val="Znakapoznpodarou"/>
        </w:rPr>
        <w:footnoteReference w:id="39"/>
      </w:r>
      <w:r w:rsidR="008C6F13">
        <w:t xml:space="preserve"> (rodiči)</w:t>
      </w:r>
      <w:r w:rsidR="00325F4C">
        <w:t xml:space="preserve">, které určují jejich </w:t>
      </w:r>
      <w:r w:rsidR="008C6F13">
        <w:t>datové typy</w:t>
      </w:r>
      <w:r w:rsidR="00325F4C">
        <w:t xml:space="preserve">.    </w:t>
      </w:r>
    </w:p>
    <w:p w:rsidR="00325F4C" w:rsidRDefault="00325F4C" w:rsidP="00325F4C">
      <w:r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</w:t>
      </w:r>
      <w:r w:rsidR="00D9102A">
        <w:t xml:space="preserve"> </w:t>
      </w:r>
      <w:r>
        <w:t>atd</w:t>
      </w:r>
      <w:r w:rsidR="00D323E4">
        <w:t>…</w:t>
      </w:r>
      <w:r>
        <w:t xml:space="preserve">) jsou založeny na více paradigmech a podporují OOP ve větší či menší míře.    </w:t>
      </w:r>
    </w:p>
    <w:p w:rsidR="00325F4C" w:rsidRPr="00325F4C" w:rsidRDefault="00325F4C" w:rsidP="00325F4C">
      <w:r>
        <w:t>Mezi významné objektově orientované jazyky patří: Java, C++, C#, Python, R, PHP(pro weby), Visual Basic(microsoft), JavaScript(pro weby), Ruby, Pearl, Object Pascal, Objective-C, Dart, Swift, Scala, Kotlin, Common Lisp, MATLAB atd…</w:t>
      </w:r>
    </w:p>
    <w:p w:rsidR="00C96E02" w:rsidRDefault="00864FF9" w:rsidP="00864FF9">
      <w:pPr>
        <w:pStyle w:val="Nadpis3"/>
      </w:pPr>
      <w:bookmarkStart w:id="44" w:name="_Toc64810584"/>
      <w:r>
        <w:t>Funkcionalita OOP v Pythonu</w:t>
      </w:r>
      <w:bookmarkEnd w:id="44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40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lastRenderedPageBreak/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3E146A" w:rsidRDefault="00864FF9" w:rsidP="003E146A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864FF9" w:rsidRDefault="004107DA" w:rsidP="003E146A">
      <w:pPr>
        <w:ind w:left="284" w:firstLine="283"/>
      </w:pPr>
      <w:r>
        <w:t xml:space="preserve">Funkce v OOP jsou známe jako </w:t>
      </w:r>
      <w:r w:rsidR="00864FF9">
        <w:t xml:space="preserve">metody    </w:t>
      </w:r>
    </w:p>
    <w:p w:rsidR="00864FF9" w:rsidRDefault="004107DA" w:rsidP="00864FF9">
      <w:r>
        <w:t>Proměnné jako pole</w:t>
      </w:r>
      <w:r>
        <w:rPr>
          <w:rStyle w:val="Znakapoznpodarou"/>
        </w:rPr>
        <w:footnoteReference w:id="41"/>
      </w:r>
      <w:r w:rsidR="00864FF9">
        <w:t>, členy, atributy nebo vlastnosti.</w:t>
      </w:r>
    </w:p>
    <w:p w:rsidR="00864FF9" w:rsidRDefault="00864FF9" w:rsidP="00864FF9">
      <w:r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42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Metody třídy - patří do třídy jako 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45" w:name="_Toc64810585"/>
      <w:r>
        <w:lastRenderedPageBreak/>
        <w:t>Praktická část</w:t>
      </w:r>
      <w:r w:rsidR="00B21517">
        <w:t xml:space="preserve"> - wxTutorial</w:t>
      </w:r>
      <w:bookmarkEnd w:id="45"/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využití a aplikaci zmíněných nástrojů v teoretické části a samotnou tvorbu tutoriálu.</w:t>
      </w:r>
    </w:p>
    <w:p w:rsidR="007A5ABF" w:rsidRDefault="00004D85" w:rsidP="00004D85">
      <w:pPr>
        <w:pStyle w:val="Nadpis2"/>
      </w:pPr>
      <w:bookmarkStart w:id="46" w:name="_Toc64810586"/>
      <w:r>
        <w:t>Prostředí Pythonu</w:t>
      </w:r>
      <w:r w:rsidR="00621A8A">
        <w:t xml:space="preserve"> a Git</w:t>
      </w:r>
      <w:bookmarkEnd w:id="46"/>
    </w:p>
    <w:p w:rsidR="00004D85" w:rsidRDefault="00004D85" w:rsidP="00004D85">
      <w:r>
        <w:t>Při tvorbě tutoriálu byly využity stabilní verze Pythonu 3.8.6</w:t>
      </w:r>
      <w:r w:rsidR="0098651B">
        <w:t xml:space="preserve"> </w:t>
      </w:r>
      <w:r>
        <w:t>a  3.7.9.</w:t>
      </w:r>
    </w:p>
    <w:p w:rsidR="00004D85" w:rsidRDefault="00004D85" w:rsidP="00004D85">
      <w:r>
        <w:t>Nejnovější verze 3.9.0</w:t>
      </w:r>
      <w:r w:rsidR="008A6989">
        <w:t xml:space="preserve"> </w:t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43"/>
      </w:r>
      <w:r>
        <w:t xml:space="preserve"> a příležitostně ve Visual Studio Code</w:t>
      </w:r>
      <w:r>
        <w:rPr>
          <w:rStyle w:val="Znakapoznpodarou"/>
        </w:rPr>
        <w:footnoteReference w:id="44"/>
      </w:r>
      <w:r>
        <w:t xml:space="preserve"> (VSCode)</w:t>
      </w:r>
      <w:r w:rsidR="003D3ABB">
        <w:t>.</w:t>
      </w:r>
    </w:p>
    <w:p w:rsidR="003D3ABB" w:rsidRDefault="00CE2AAE" w:rsidP="004854C2">
      <w:r>
        <w:t>Atom je svobodný</w:t>
      </w:r>
      <w:r w:rsidR="003D3ABB">
        <w:t xml:space="preserve"> IDE navržen týmem GitHubu roku 2014, jehož </w:t>
      </w:r>
      <w:r w:rsidR="007F3122">
        <w:t>esenciální</w:t>
      </w:r>
      <w:r w:rsidR="003D3ABB">
        <w:t xml:space="preserve"> součástí jsou stahovatelné balíčky od komunity</w:t>
      </w:r>
      <w:r w:rsidR="007F3122">
        <w:t xml:space="preserve"> upravující samotný editor</w:t>
      </w:r>
      <w:r w:rsidR="003D3ABB">
        <w:t>.</w:t>
      </w:r>
      <w:r w:rsidR="00621A8A">
        <w:t xml:space="preserve"> Atom</w:t>
      </w:r>
      <w:r w:rsidR="007F3122">
        <w:t xml:space="preserve"> má v sobě zabudovaný </w:t>
      </w:r>
      <w:r w:rsidR="00621A8A">
        <w:t xml:space="preserve">i </w:t>
      </w:r>
      <w:r w:rsidR="007F3122">
        <w:t>Git, který jsem</w:t>
      </w:r>
      <w:r w:rsidR="00621A8A">
        <w:t xml:space="preserve">, </w:t>
      </w:r>
      <w:r w:rsidR="007F3122">
        <w:t xml:space="preserve">s kombinací </w:t>
      </w:r>
      <w:r w:rsidR="006757C4">
        <w:t xml:space="preserve">aplikací </w:t>
      </w:r>
      <w:r w:rsidR="007F3122">
        <w:t>GitHub Desktop</w:t>
      </w:r>
      <w:r w:rsidR="007F3122">
        <w:rPr>
          <w:rStyle w:val="Znakapoznpodarou"/>
        </w:rPr>
        <w:footnoteReference w:id="45"/>
      </w:r>
      <w:r w:rsidR="007F3122">
        <w:t>, aktivně při práci používal.</w:t>
      </w:r>
    </w:p>
    <w:p w:rsidR="007D0049" w:rsidRDefault="00A66CF0" w:rsidP="007D0049">
      <w:pPr>
        <w:pStyle w:val="Nadpis2"/>
      </w:pPr>
      <w:bookmarkStart w:id="47" w:name="_Toc64810587"/>
      <w:r>
        <w:t>Jupyter N</w:t>
      </w:r>
      <w:r w:rsidR="007D0049">
        <w:t>otebook</w:t>
      </w:r>
      <w:r w:rsidR="00CE2AAE">
        <w:t xml:space="preserve"> a NB</w:t>
      </w:r>
      <w:r>
        <w:t>Viewer</w:t>
      </w:r>
      <w:bookmarkEnd w:id="47"/>
    </w:p>
    <w:p w:rsidR="00BF3EB7" w:rsidRDefault="00A036F3" w:rsidP="004854C2">
      <w:r>
        <w:t xml:space="preserve">Jupyter notebook </w:t>
      </w:r>
      <w:r w:rsidR="007D0049">
        <w:t xml:space="preserve">byl </w:t>
      </w:r>
      <w:r>
        <w:t xml:space="preserve">jeden z doporučených </w:t>
      </w:r>
      <w:r w:rsidR="00CE2AAE">
        <w:t xml:space="preserve">nástrojů </w:t>
      </w:r>
      <w:r w:rsidR="007D0049">
        <w:t>mým vedoucí</w:t>
      </w:r>
      <w:r w:rsidR="00CD4282">
        <w:t>m</w:t>
      </w:r>
      <w:r w:rsidR="00CE2AAE">
        <w:t xml:space="preserve"> pro prostředí samotných tutoriálů</w:t>
      </w:r>
      <w:r w:rsidR="00CD4282">
        <w:t xml:space="preserve"> během mého učení knihovny wx. Pro tutoriál je ideální díky své kombinaci </w:t>
      </w:r>
      <w:r w:rsidR="00CE2AAE">
        <w:t>markdownu</w:t>
      </w:r>
      <w:r w:rsidR="00CD4282">
        <w:t xml:space="preserve"> s funkčním kódem, kde se  kód dá velmi jednoduše okomentovat. Původní myšlenkou bylo, že by uživatel přímo využíval rozhraní Notebooku</w:t>
      </w:r>
      <w:r w:rsidR="003F2A7A">
        <w:t xml:space="preserve"> (nebo by se dodatečně vytvořila celá webová stránka pro tutoriál)</w:t>
      </w:r>
      <w:r w:rsidR="00CD4282">
        <w:t xml:space="preserve">, avšak </w:t>
      </w:r>
      <w:r w:rsidR="003F2A7A">
        <w:t>to se změnilo po Listopadu roku 2020, kdy Jupyter Notebook zveřejnil novou službu NBViewer pro zobrazování souborů .ipynb skrze adresu veřejného repositáře na GitHubu.</w:t>
      </w:r>
    </w:p>
    <w:p w:rsidR="009934B1" w:rsidRDefault="00096D83" w:rsidP="009934B1">
      <w:r>
        <w:t xml:space="preserve">Využití NBVieweru vedlo k úpravě tutoriálů tak, že bylo nutné přidat zobrazení </w:t>
      </w:r>
      <w:r w:rsidR="00CE2AAE">
        <w:t>výstupů</w:t>
      </w:r>
      <w:r>
        <w:t xml:space="preserve">, neboť NBViewer buňky s kódem zobrazuje, avšak </w:t>
      </w:r>
      <w:r w:rsidR="00FB7FE1">
        <w:t>je nedokáže spustit</w:t>
      </w:r>
      <w:r>
        <w:t>.</w:t>
      </w:r>
    </w:p>
    <w:p w:rsidR="00004D85" w:rsidRDefault="00807332" w:rsidP="00D806DC">
      <w:pPr>
        <w:ind w:firstLine="0"/>
      </w:pPr>
      <w:r>
        <w:rPr>
          <w:noProof/>
        </w:rPr>
        <w:lastRenderedPageBreak/>
        <w:pict>
          <v:shape id="_x0000_s1042" type="#_x0000_t202" style="position:absolute;left:0;text-align:left;margin-left:-24.8pt;margin-top:400.3pt;width:423.8pt;height:48.05pt;z-index:251708416" stroked="f">
            <v:textbox inset="0,0,0,0">
              <w:txbxContent>
                <w:p w:rsidR="00EA4EE2" w:rsidRPr="006C26BB" w:rsidRDefault="00EA4EE2" w:rsidP="003B4FFA">
                  <w:pPr>
                    <w:pStyle w:val="Titulek"/>
                    <w:rPr>
                      <w:i w:val="0"/>
                    </w:rPr>
                  </w:pPr>
                  <w:bookmarkStart w:id="48" w:name="_Toc64810524"/>
                  <w:r w:rsidRPr="006C26BB">
                    <w:rPr>
                      <w:i w:val="0"/>
                    </w:rPr>
                    <w:t>Obráze</w:t>
                  </w:r>
                  <w:r>
                    <w:rPr>
                      <w:i w:val="0"/>
                    </w:rPr>
                    <w:t>k</w:t>
                  </w:r>
                  <w:r w:rsidRPr="006C26BB">
                    <w:rPr>
                      <w:i w:val="0"/>
                    </w:rPr>
                    <w:t xml:space="preserve"> č. </w:t>
                  </w:r>
                  <w:r w:rsidR="00807332" w:rsidRPr="006C26BB">
                    <w:rPr>
                      <w:i w:val="0"/>
                    </w:rPr>
                    <w:fldChar w:fldCharType="begin"/>
                  </w:r>
                  <w:r w:rsidRPr="006C26BB">
                    <w:rPr>
                      <w:i w:val="0"/>
                    </w:rPr>
                    <w:instrText xml:space="preserve"> SEQ Obrázek \* ARABIC </w:instrText>
                  </w:r>
                  <w:r w:rsidR="00807332" w:rsidRPr="006C26B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6</w:t>
                  </w:r>
                  <w:r w:rsidR="00807332" w:rsidRPr="006C26BB">
                    <w:rPr>
                      <w:i w:val="0"/>
                    </w:rPr>
                    <w:fldChar w:fldCharType="end"/>
                  </w:r>
                  <w:r w:rsidRPr="006C26BB">
                    <w:rPr>
                      <w:i w:val="0"/>
                    </w:rPr>
                    <w:t xml:space="preserve"> - Zobrazení v NBVieweru</w:t>
                  </w:r>
                  <w:bookmarkEnd w:id="48"/>
                </w:p>
                <w:p w:rsidR="00EA4EE2" w:rsidRPr="006C26BB" w:rsidRDefault="00EA4EE2" w:rsidP="003B4FFA">
                  <w:r>
                    <w:t xml:space="preserve">Zdroj: </w:t>
                  </w:r>
                  <w:hyperlink r:id="rId24" w:history="1">
                    <w:r>
                      <w:rPr>
                        <w:rStyle w:val="Hypertextovodkaz"/>
                      </w:rPr>
                      <w:t>NBViewer Jupyter Notebook</w:t>
                    </w:r>
                  </w:hyperlink>
                </w:p>
                <w:p w:rsidR="00EA4EE2" w:rsidRPr="003B4FFA" w:rsidRDefault="00EA4EE2" w:rsidP="003B4FFA"/>
              </w:txbxContent>
            </v:textbox>
            <w10:wrap type="topAndBottom"/>
          </v:shape>
        </w:pict>
      </w:r>
      <w:r>
        <w:rPr>
          <w:noProof/>
        </w:rPr>
        <w:pict>
          <v:shape id="_x0000_s1041" type="#_x0000_t202" style="position:absolute;left:0;text-align:left;margin-left:-28.05pt;margin-top:168.75pt;width:422.15pt;height:51pt;z-index:251706368" stroked="f">
            <v:textbox style="mso-fit-shape-to-text:t" inset="0,0,0,0">
              <w:txbxContent>
                <w:p w:rsidR="00EA4EE2" w:rsidRDefault="00EA4EE2" w:rsidP="003B4FFA">
                  <w:pPr>
                    <w:pStyle w:val="Titulek"/>
                    <w:rPr>
                      <w:i w:val="0"/>
                    </w:rPr>
                  </w:pPr>
                  <w:bookmarkStart w:id="49" w:name="_Toc64810525"/>
                  <w:r w:rsidRPr="009934B1">
                    <w:rPr>
                      <w:i w:val="0"/>
                    </w:rPr>
                    <w:t xml:space="preserve">Obrázek č. </w:t>
                  </w:r>
                  <w:r w:rsidR="00807332" w:rsidRPr="009934B1">
                    <w:rPr>
                      <w:i w:val="0"/>
                    </w:rPr>
                    <w:fldChar w:fldCharType="begin"/>
                  </w:r>
                  <w:r w:rsidRPr="009934B1">
                    <w:rPr>
                      <w:i w:val="0"/>
                    </w:rPr>
                    <w:instrText xml:space="preserve"> SEQ Obrázek \* ARABIC </w:instrText>
                  </w:r>
                  <w:r w:rsidR="00807332" w:rsidRPr="009934B1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5</w:t>
                  </w:r>
                  <w:r w:rsidR="00807332" w:rsidRPr="009934B1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Spustitelné buňky v rozhraní Jupyter Notebooku</w:t>
                  </w:r>
                  <w:bookmarkEnd w:id="49"/>
                </w:p>
                <w:p w:rsidR="00EA4EE2" w:rsidRPr="003B4FFA" w:rsidRDefault="00EA4EE2" w:rsidP="003B4FFA">
                  <w:r>
                    <w:t>Zdroj: Jupyter Notebook - úvod a instalace</w:t>
                  </w:r>
                </w:p>
              </w:txbxContent>
            </v:textbox>
            <w10:wrap type="topAndBottom"/>
          </v:shape>
        </w:pict>
      </w:r>
      <w:r w:rsidR="003B4FFA"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-93345</wp:posOffset>
            </wp:positionV>
            <wp:extent cx="5361305" cy="2144395"/>
            <wp:effectExtent l="190500" t="152400" r="163195" b="141605"/>
            <wp:wrapTopAndBottom/>
            <wp:docPr id="4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2144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B4FFA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2888615</wp:posOffset>
            </wp:positionV>
            <wp:extent cx="5382260" cy="2066925"/>
            <wp:effectExtent l="190500" t="152400" r="180340" b="142875"/>
            <wp:wrapTopAndBottom/>
            <wp:docPr id="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934B1" w:rsidRDefault="009934B1" w:rsidP="00D806DC">
      <w:pPr>
        <w:ind w:firstLine="0"/>
      </w:pPr>
      <w:r>
        <w:t>Dalším šikovn</w:t>
      </w:r>
      <w:r w:rsidR="009C3DC4">
        <w:t>ý</w:t>
      </w:r>
      <w:r>
        <w:t>m využití</w:t>
      </w:r>
      <w:r w:rsidR="009C3DC4">
        <w:t>m</w:t>
      </w:r>
      <w:r>
        <w:t xml:space="preserve"> NBVieweru bylo vytvoření tzv. „menu“ </w:t>
      </w:r>
      <w:r w:rsidR="00A66CF0">
        <w:t>pro navigaci v celém</w:t>
      </w:r>
      <w:r>
        <w:t xml:space="preserve"> tutoriálu skrze .ipynb soubor obsahující odkazy na všechny soubory. </w:t>
      </w:r>
      <w:hyperlink r:id="rId27" w:history="1">
        <w:r w:rsidR="00F16525">
          <w:rPr>
            <w:rStyle w:val="Hypertextovodkaz"/>
          </w:rPr>
          <w:t>NBViewer menu</w:t>
        </w:r>
      </w:hyperlink>
    </w:p>
    <w:p w:rsidR="003B4FFA" w:rsidRPr="003B4FFA" w:rsidRDefault="00C56920" w:rsidP="003B4FFA">
      <w:pPr>
        <w:pStyle w:val="Nadpis2"/>
      </w:pPr>
      <w:bookmarkStart w:id="50" w:name="_Toc64810588"/>
      <w:r>
        <w:t>Struktura Tutoriálů</w:t>
      </w:r>
      <w:bookmarkEnd w:id="50"/>
    </w:p>
    <w:p w:rsidR="001747F9" w:rsidRDefault="00913277" w:rsidP="001747F9">
      <w:r>
        <w:t>Pro přehlednost byl tutoriál rozdělen do 5 sekcí.</w:t>
      </w:r>
    </w:p>
    <w:p w:rsidR="001747F9" w:rsidRDefault="00757A9E" w:rsidP="00CE498C">
      <w:pPr>
        <w:pStyle w:val="Nadpis3"/>
      </w:pPr>
      <w:bookmarkStart w:id="51" w:name="_Toc64810589"/>
      <w:r>
        <w:t>Instalační soubory</w:t>
      </w:r>
      <w:bookmarkEnd w:id="51"/>
    </w:p>
    <w:p w:rsidR="00921896" w:rsidRDefault="00757A9E" w:rsidP="00921896">
      <w:r>
        <w:t>Část obsahuje i</w:t>
      </w:r>
      <w:r w:rsidR="00167996">
        <w:t>nstalaci</w:t>
      </w:r>
      <w:r w:rsidR="00921896">
        <w:t xml:space="preserve"> a </w:t>
      </w:r>
      <w:r>
        <w:t xml:space="preserve">krátký </w:t>
      </w:r>
      <w:r w:rsidR="00921896">
        <w:t>úvod</w:t>
      </w:r>
      <w:r w:rsidR="00167996">
        <w:t xml:space="preserve"> do</w:t>
      </w:r>
      <w:r w:rsidR="00921896">
        <w:t xml:space="preserve"> wxPythonu a Jupyter Notebooku.</w:t>
      </w:r>
      <w:r w:rsidR="00F95E61">
        <w:t xml:space="preserve"> </w:t>
      </w:r>
      <w:r>
        <w:t>Tutoriály o</w:t>
      </w:r>
      <w:r w:rsidR="00F95E61">
        <w:t>bsahují několik alternativ instalace</w:t>
      </w:r>
      <w:r>
        <w:t>, řešení nejčastějších chyb</w:t>
      </w:r>
      <w:r w:rsidR="00F95E61">
        <w:t xml:space="preserve"> a praktický úvod.</w:t>
      </w:r>
    </w:p>
    <w:p w:rsidR="002F06C3" w:rsidRDefault="00807332" w:rsidP="002F06C3">
      <w:pPr>
        <w:pStyle w:val="Odstavecseseznamem"/>
        <w:numPr>
          <w:ilvl w:val="0"/>
          <w:numId w:val="8"/>
        </w:numPr>
      </w:pPr>
      <w:hyperlink r:id="rId28" w:history="1">
        <w:r w:rsidR="002F06C3">
          <w:rPr>
            <w:rStyle w:val="Hypertextovodkaz"/>
          </w:rPr>
          <w:t>WxPython</w:t>
        </w:r>
      </w:hyperlink>
    </w:p>
    <w:p w:rsidR="002F06C3" w:rsidRPr="00921896" w:rsidRDefault="00807332" w:rsidP="002F06C3">
      <w:pPr>
        <w:pStyle w:val="Odstavecseseznamem"/>
        <w:numPr>
          <w:ilvl w:val="0"/>
          <w:numId w:val="8"/>
        </w:numPr>
      </w:pPr>
      <w:hyperlink r:id="rId29" w:history="1">
        <w:r w:rsidR="002F06C3">
          <w:rPr>
            <w:rStyle w:val="Hypertextovodkaz"/>
          </w:rPr>
          <w:t>Jupyter Notebook</w:t>
        </w:r>
      </w:hyperlink>
    </w:p>
    <w:p w:rsidR="001747F9" w:rsidRDefault="009C3DC4" w:rsidP="00CE498C">
      <w:pPr>
        <w:pStyle w:val="Nadpis3"/>
      </w:pPr>
      <w:bookmarkStart w:id="52" w:name="_Toc64810590"/>
      <w:r>
        <w:t>Hlavní s</w:t>
      </w:r>
      <w:r w:rsidR="001747F9">
        <w:t>ada tutoriálů</w:t>
      </w:r>
      <w:bookmarkEnd w:id="52"/>
    </w:p>
    <w:p w:rsidR="00483052" w:rsidRDefault="009C3DC4" w:rsidP="00483052">
      <w:r>
        <w:t>S</w:t>
      </w:r>
      <w:r w:rsidR="002F06C3">
        <w:t xml:space="preserve">ada po sobě jdoucích tutoriálů popisující základní logiku/syntaxi knihovny wx. Do sady jsou i zahrnuty 2 tutoriály </w:t>
      </w:r>
      <w:r w:rsidR="00526F4D">
        <w:t>O</w:t>
      </w:r>
      <w:r w:rsidR="002F06C3">
        <w:t xml:space="preserve">OP. </w:t>
      </w:r>
    </w:p>
    <w:p w:rsidR="00483052" w:rsidRDefault="00807332" w:rsidP="00483052">
      <w:pPr>
        <w:pStyle w:val="Odstavecseseznamem"/>
        <w:numPr>
          <w:ilvl w:val="0"/>
          <w:numId w:val="6"/>
        </w:numPr>
      </w:pPr>
      <w:hyperlink r:id="rId30" w:history="1">
        <w:r w:rsidR="002F06C3">
          <w:rPr>
            <w:rStyle w:val="Hypertextovodkaz"/>
          </w:rPr>
          <w:t>OOP Teorie</w:t>
        </w:r>
      </w:hyperlink>
      <w:r w:rsidR="002F06C3">
        <w:t xml:space="preserve"> </w:t>
      </w:r>
      <w:r w:rsidR="00483052">
        <w:t>- uvádí uživatele do Objektově Orientovaného programování</w:t>
      </w:r>
    </w:p>
    <w:p w:rsidR="00483052" w:rsidRDefault="00807332" w:rsidP="00483052">
      <w:pPr>
        <w:pStyle w:val="Odstavecseseznamem"/>
        <w:numPr>
          <w:ilvl w:val="0"/>
          <w:numId w:val="6"/>
        </w:numPr>
      </w:pPr>
      <w:hyperlink r:id="rId31" w:history="1">
        <w:r w:rsidR="002F06C3">
          <w:rPr>
            <w:rStyle w:val="Hypertextovodkaz"/>
          </w:rPr>
          <w:t>OOP Praxe</w:t>
        </w:r>
      </w:hyperlink>
      <w:r w:rsidR="002F06C3">
        <w:t xml:space="preserve"> </w:t>
      </w:r>
      <w:r w:rsidR="00483052">
        <w:t xml:space="preserve">- názorná ukázka </w:t>
      </w:r>
      <w:r w:rsidR="00C53425">
        <w:t>práce s</w:t>
      </w:r>
      <w:r w:rsidR="00483052">
        <w:t xml:space="preserve"> tříd</w:t>
      </w:r>
      <w:r w:rsidR="00C53425">
        <w:t>ami</w:t>
      </w:r>
      <w:r w:rsidR="00483052">
        <w:t xml:space="preserve"> a dědění</w:t>
      </w:r>
      <w:r w:rsidR="003117CE">
        <w:t xml:space="preserve"> mezi nimi</w:t>
      </w:r>
    </w:p>
    <w:p w:rsidR="00483052" w:rsidRDefault="00807332" w:rsidP="00483052">
      <w:pPr>
        <w:pStyle w:val="Odstavecseseznamem"/>
        <w:numPr>
          <w:ilvl w:val="0"/>
          <w:numId w:val="6"/>
        </w:numPr>
      </w:pPr>
      <w:hyperlink r:id="rId32" w:history="1">
        <w:r w:rsidR="002F06C3">
          <w:rPr>
            <w:rStyle w:val="Hypertextovodkaz"/>
          </w:rPr>
          <w:t>První program</w:t>
        </w:r>
      </w:hyperlink>
      <w:r w:rsidR="002F06C3">
        <w:t xml:space="preserve"> </w:t>
      </w:r>
      <w:r w:rsidR="00483052">
        <w:t xml:space="preserve">- </w:t>
      </w:r>
      <w:r w:rsidR="00C53425">
        <w:t xml:space="preserve">popsání </w:t>
      </w:r>
      <w:r w:rsidR="00483052">
        <w:t>nejjednodušší aplikace ve wx v procedurálním programování</w:t>
      </w:r>
    </w:p>
    <w:p w:rsidR="00483052" w:rsidRDefault="00807332" w:rsidP="00483052">
      <w:pPr>
        <w:pStyle w:val="Odstavecseseznamem"/>
        <w:numPr>
          <w:ilvl w:val="0"/>
          <w:numId w:val="6"/>
        </w:numPr>
      </w:pPr>
      <w:hyperlink r:id="rId33" w:history="1">
        <w:r w:rsidR="002F06C3">
          <w:rPr>
            <w:rStyle w:val="Hypertextovodkaz"/>
          </w:rPr>
          <w:t>Přepsání do OOP a StaticText</w:t>
        </w:r>
      </w:hyperlink>
      <w:r w:rsidR="002F06C3">
        <w:t xml:space="preserve"> </w:t>
      </w:r>
      <w:r w:rsidR="00483052">
        <w:t>- Přepsání prvního programu do OOP s třídou wx.Frame</w:t>
      </w:r>
    </w:p>
    <w:p w:rsidR="00483052" w:rsidRDefault="00807332" w:rsidP="00483052">
      <w:pPr>
        <w:pStyle w:val="Odstavecseseznamem"/>
        <w:numPr>
          <w:ilvl w:val="0"/>
          <w:numId w:val="6"/>
        </w:numPr>
      </w:pPr>
      <w:hyperlink r:id="rId34" w:history="1">
        <w:r w:rsidR="002F06C3">
          <w:rPr>
            <w:rStyle w:val="Hypertextovodkaz"/>
          </w:rPr>
          <w:t>Velikost a pozice framu</w:t>
        </w:r>
      </w:hyperlink>
      <w:r w:rsidR="002F06C3">
        <w:t xml:space="preserve"> </w:t>
      </w:r>
      <w:r w:rsidR="00483052">
        <w:t xml:space="preserve">- Alternativy pro nastavování velikosti framu, funkce </w:t>
      </w:r>
      <w:r w:rsidR="00483052">
        <w:rPr>
          <w:i/>
        </w:rPr>
        <w:t xml:space="preserve">SetSizeHints() </w:t>
      </w:r>
      <w:r w:rsidR="00483052">
        <w:t>a pozicování na obrazovce</w:t>
      </w:r>
    </w:p>
    <w:p w:rsidR="00483052" w:rsidRDefault="00807332" w:rsidP="00483052">
      <w:pPr>
        <w:pStyle w:val="Odstavecseseznamem"/>
        <w:numPr>
          <w:ilvl w:val="0"/>
          <w:numId w:val="6"/>
        </w:numPr>
      </w:pPr>
      <w:hyperlink r:id="rId35" w:history="1">
        <w:r w:rsidR="002F06C3">
          <w:rPr>
            <w:rStyle w:val="Hypertextovodkaz"/>
          </w:rPr>
          <w:t>Tlačítko</w:t>
        </w:r>
      </w:hyperlink>
      <w:r w:rsidR="002F06C3">
        <w:t xml:space="preserve"> </w:t>
      </w:r>
      <w:r w:rsidR="00C53425">
        <w:t>- Příklad vytvoření tlačítka a eventové funkce</w:t>
      </w:r>
      <w:r w:rsidR="00483052">
        <w:t xml:space="preserve"> (konkrétně tzv. „exitbutton“)</w:t>
      </w:r>
    </w:p>
    <w:p w:rsidR="00483052" w:rsidRDefault="00807332" w:rsidP="00483052">
      <w:pPr>
        <w:pStyle w:val="Odstavecseseznamem"/>
        <w:numPr>
          <w:ilvl w:val="0"/>
          <w:numId w:val="6"/>
        </w:numPr>
      </w:pPr>
      <w:hyperlink r:id="rId36" w:history="1">
        <w:r w:rsidR="002F06C3">
          <w:rPr>
            <w:rStyle w:val="Hypertextovodkaz"/>
          </w:rPr>
          <w:t>Vstupy pro uživatele</w:t>
        </w:r>
      </w:hyperlink>
      <w:r w:rsidR="002F06C3">
        <w:t xml:space="preserve"> </w:t>
      </w:r>
      <w:r w:rsidR="00483052">
        <w:t xml:space="preserve"> - V lekci se podobněji probere práce s </w:t>
      </w:r>
      <w:r w:rsidR="00483052">
        <w:rPr>
          <w:i/>
        </w:rPr>
        <w:t>TextCtrl()</w:t>
      </w:r>
      <w:r w:rsidR="00483052">
        <w:t xml:space="preserve">. Proberou se metody </w:t>
      </w:r>
      <w:r w:rsidR="00483052">
        <w:rPr>
          <w:i/>
        </w:rPr>
        <w:t>GetValue()/SetValue()</w:t>
      </w:r>
      <w:r w:rsidR="00483052">
        <w:t>. Do větší hloubky se rozeberou</w:t>
      </w:r>
      <w:r w:rsidR="009028C1">
        <w:t xml:space="preserve"> bindovací eventy. Ve vstupním dialogu je popsán další widget wx </w:t>
      </w:r>
      <w:r w:rsidR="009028C1">
        <w:rPr>
          <w:i/>
        </w:rPr>
        <w:t xml:space="preserve">TextEntryDialog() </w:t>
      </w:r>
      <w:r w:rsidR="009028C1">
        <w:t xml:space="preserve">a metoda </w:t>
      </w:r>
      <w:r w:rsidR="009028C1">
        <w:rPr>
          <w:i/>
        </w:rPr>
        <w:t>ShowModal()</w:t>
      </w:r>
    </w:p>
    <w:p w:rsidR="009028C1" w:rsidRDefault="00807332" w:rsidP="00483052">
      <w:pPr>
        <w:pStyle w:val="Odstavecseseznamem"/>
        <w:numPr>
          <w:ilvl w:val="0"/>
          <w:numId w:val="6"/>
        </w:numPr>
      </w:pPr>
      <w:hyperlink r:id="rId37" w:history="1">
        <w:r w:rsidR="002F06C3">
          <w:rPr>
            <w:rStyle w:val="Hypertextovodkaz"/>
          </w:rPr>
          <w:t>Menubar</w:t>
        </w:r>
      </w:hyperlink>
      <w:r w:rsidR="002F06C3">
        <w:t xml:space="preserve"> </w:t>
      </w:r>
      <w:r w:rsidR="009028C1">
        <w:t>- v l</w:t>
      </w:r>
      <w:r w:rsidR="00C53425">
        <w:t>ekci je názorná ukázka vytvořené lišty</w:t>
      </w:r>
    </w:p>
    <w:p w:rsidR="009028C1" w:rsidRDefault="00807332" w:rsidP="00483052">
      <w:pPr>
        <w:pStyle w:val="Odstavecseseznamem"/>
        <w:numPr>
          <w:ilvl w:val="0"/>
          <w:numId w:val="6"/>
        </w:numPr>
      </w:pPr>
      <w:hyperlink r:id="rId38" w:history="1">
        <w:r w:rsidR="002F06C3">
          <w:rPr>
            <w:rStyle w:val="Hypertextovodkaz"/>
          </w:rPr>
          <w:t>Třída wx.App</w:t>
        </w:r>
      </w:hyperlink>
      <w:r w:rsidR="002F06C3">
        <w:t xml:space="preserve"> </w:t>
      </w:r>
      <w:r w:rsidR="009028C1">
        <w:t>- Další přepsání základního programu do OOP, kdy vytvoříme třídu samotné instanci wx.App.</w:t>
      </w:r>
      <w:r w:rsidR="007008F6">
        <w:t xml:space="preserve"> (Jedná se o strukturu, která se aktivně používá v programátorské komunitě)</w:t>
      </w:r>
    </w:p>
    <w:p w:rsidR="009028C1" w:rsidRPr="00483052" w:rsidRDefault="00807332" w:rsidP="00483052">
      <w:pPr>
        <w:pStyle w:val="Odstavecseseznamem"/>
        <w:numPr>
          <w:ilvl w:val="0"/>
          <w:numId w:val="6"/>
        </w:numPr>
      </w:pPr>
      <w:hyperlink r:id="rId39" w:history="1">
        <w:r w:rsidR="002F06C3">
          <w:rPr>
            <w:rStyle w:val="Hypertextovodkaz"/>
          </w:rPr>
          <w:t>Sizery</w:t>
        </w:r>
      </w:hyperlink>
      <w:r w:rsidR="002F06C3">
        <w:t xml:space="preserve"> </w:t>
      </w:r>
      <w:r w:rsidR="00E26BF9">
        <w:t xml:space="preserve">- práce </w:t>
      </w:r>
      <w:r w:rsidR="009028C1">
        <w:t>s rozv</w:t>
      </w:r>
      <w:r w:rsidR="00E26BF9">
        <w:t>ržení</w:t>
      </w:r>
      <w:r w:rsidR="009028C1">
        <w:t xml:space="preserve"> prvků a jejich </w:t>
      </w:r>
      <w:r w:rsidR="0092281D">
        <w:t>chování</w:t>
      </w:r>
      <w:r w:rsidR="00E26BF9">
        <w:t xml:space="preserve"> při měnění velikosti okna</w:t>
      </w:r>
    </w:p>
    <w:p w:rsidR="001747F9" w:rsidRDefault="001747F9" w:rsidP="00CE498C">
      <w:pPr>
        <w:pStyle w:val="Nadpis3"/>
      </w:pPr>
      <w:bookmarkStart w:id="53" w:name="_Toc64810591"/>
      <w:r>
        <w:t>Příklady</w:t>
      </w:r>
      <w:bookmarkEnd w:id="53"/>
    </w:p>
    <w:p w:rsidR="00D018DC" w:rsidRDefault="00D018DC" w:rsidP="00D018DC">
      <w:r>
        <w:t>Názorné příklad</w:t>
      </w:r>
      <w:r w:rsidR="002F3FAB">
        <w:t>y do větší hloubky popisují práci se sizery, eventy a slouží uživateli pro inspiraci ať už z hlediska rozvržení, tak i logiky</w:t>
      </w:r>
      <w:r>
        <w:t xml:space="preserve">. </w:t>
      </w:r>
    </w:p>
    <w:p w:rsidR="00FF3615" w:rsidRDefault="00807332" w:rsidP="00D018DC">
      <w:pPr>
        <w:pStyle w:val="Odstavecseseznamem"/>
        <w:numPr>
          <w:ilvl w:val="0"/>
          <w:numId w:val="7"/>
        </w:numPr>
      </w:pPr>
      <w:hyperlink r:id="rId40" w:history="1">
        <w:r w:rsidR="005049C8">
          <w:rPr>
            <w:rStyle w:val="Hypertextovodkaz"/>
          </w:rPr>
          <w:t>Mixér barev</w:t>
        </w:r>
      </w:hyperlink>
      <w:r w:rsidR="00631B35">
        <w:t xml:space="preserve"> - Program přijímá 3 inputy (pro RGB) a převádí je do hex</w:t>
      </w:r>
      <w:r w:rsidR="00631B35">
        <w:rPr>
          <w:rStyle w:val="Znakapoznpodarou"/>
        </w:rPr>
        <w:footnoteReference w:id="46"/>
      </w:r>
      <w:r w:rsidR="00631B35">
        <w:t xml:space="preserve">, která se využívá pro nastavování barvy v Pythonu. </w:t>
      </w:r>
      <w:r w:rsidR="00FF3615">
        <w:t>Soubor obsahuje 2 alternativy programu.</w:t>
      </w:r>
    </w:p>
    <w:p w:rsidR="00FF3615" w:rsidRDefault="00FF3615" w:rsidP="00FF3615">
      <w:pPr>
        <w:pStyle w:val="Odstavecseseznamem"/>
        <w:ind w:left="1287" w:firstLine="0"/>
      </w:pPr>
    </w:p>
    <w:p w:rsidR="00FF3615" w:rsidRDefault="00807332" w:rsidP="00FF3615">
      <w:pPr>
        <w:ind w:firstLine="0"/>
      </w:pPr>
      <w:r>
        <w:rPr>
          <w:noProof/>
        </w:rPr>
        <w:pict>
          <v:shape id="_x0000_s1035" type="#_x0000_t202" style="position:absolute;left:0;text-align:left;margin-left:-24.1pt;margin-top:206.75pt;width:398.1pt;height:51pt;z-index:251694080" stroked="f">
            <v:textbox style="mso-fit-shape-to-text:t" inset="0,0,0,0">
              <w:txbxContent>
                <w:p w:rsidR="00EA4EE2" w:rsidRDefault="00EA4EE2" w:rsidP="00FF3615">
                  <w:pPr>
                    <w:pStyle w:val="Titulek"/>
                    <w:rPr>
                      <w:i w:val="0"/>
                    </w:rPr>
                  </w:pPr>
                  <w:bookmarkStart w:id="54" w:name="_Toc64810526"/>
                  <w:r w:rsidRPr="00FF3615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807332" w:rsidRPr="00FF3615">
                    <w:rPr>
                      <w:i w:val="0"/>
                    </w:rPr>
                    <w:fldChar w:fldCharType="begin"/>
                  </w:r>
                  <w:r w:rsidRPr="00FF3615">
                    <w:rPr>
                      <w:i w:val="0"/>
                    </w:rPr>
                    <w:instrText xml:space="preserve"> SEQ Obrázek \* ARABIC </w:instrText>
                  </w:r>
                  <w:r w:rsidR="00807332" w:rsidRPr="00FF3615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7</w:t>
                  </w:r>
                  <w:r w:rsidR="00807332" w:rsidRPr="00FF3615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Mixér barev - náhled</w:t>
                  </w:r>
                  <w:bookmarkEnd w:id="54"/>
                </w:p>
                <w:p w:rsidR="00EA4EE2" w:rsidRPr="00FF3615" w:rsidRDefault="00EA4EE2" w:rsidP="00FF3615">
                  <w:r>
                    <w:t xml:space="preserve">Zdroj: </w:t>
                  </w:r>
                  <w:hyperlink r:id="rId41" w:history="1">
                    <w:r>
                      <w:rPr>
                        <w:rStyle w:val="Hypertextovodkaz"/>
                      </w:rPr>
                      <w:t>Mixér barev</w:t>
                    </w:r>
                  </w:hyperlink>
                </w:p>
              </w:txbxContent>
            </v:textbox>
            <w10:wrap type="topAndBottom"/>
          </v:shape>
        </w:pict>
      </w:r>
      <w:r w:rsidR="00FF3615"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-313690</wp:posOffset>
            </wp:positionH>
            <wp:positionV relativeFrom="paragraph">
              <wp:posOffset>217170</wp:posOffset>
            </wp:positionV>
            <wp:extent cx="5057775" cy="2295525"/>
            <wp:effectExtent l="190500" t="152400" r="180975" b="142875"/>
            <wp:wrapTopAndBottom/>
            <wp:docPr id="5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779FB" w:rsidRDefault="00C779FB" w:rsidP="00D018DC">
      <w:pPr>
        <w:pStyle w:val="Odstavecseseznamem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473710</wp:posOffset>
            </wp:positionV>
            <wp:extent cx="2578735" cy="2822575"/>
            <wp:effectExtent l="190500" t="152400" r="164465" b="130175"/>
            <wp:wrapTopAndBottom/>
            <wp:docPr id="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282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hyperlink r:id="rId44" w:history="1">
        <w:r>
          <w:rPr>
            <w:rStyle w:val="Hypertextovodkaz"/>
          </w:rPr>
          <w:t>Kalkulačka</w:t>
        </w:r>
      </w:hyperlink>
      <w:r>
        <w:t xml:space="preserve"> - jednoduchá kalkulačka s logikou přes funkci </w:t>
      </w:r>
      <w:r>
        <w:rPr>
          <w:i/>
        </w:rPr>
        <w:t>eval()</w:t>
      </w:r>
      <w:r>
        <w:t xml:space="preserve"> </w:t>
      </w:r>
    </w:p>
    <w:p w:rsidR="00C779FB" w:rsidRDefault="00807332" w:rsidP="00C779FB">
      <w:pPr>
        <w:pStyle w:val="Odstavecseseznamem"/>
        <w:ind w:left="1287" w:firstLine="0"/>
      </w:pPr>
      <w:r>
        <w:rPr>
          <w:noProof/>
        </w:rPr>
        <w:pict>
          <v:shape id="_x0000_s1036" type="#_x0000_t202" style="position:absolute;left:0;text-align:left;margin-left:-24.7pt;margin-top:243.25pt;width:308.15pt;height:48pt;z-index:251698176" stroked="f">
            <v:textbox style="mso-next-textbox:#_x0000_s1036;mso-fit-shape-to-text:t" inset="0,0,0,0">
              <w:txbxContent>
                <w:p w:rsidR="00EA4EE2" w:rsidRDefault="00EA4EE2" w:rsidP="00C779FB">
                  <w:pPr>
                    <w:pStyle w:val="Titulek"/>
                    <w:rPr>
                      <w:i w:val="0"/>
                    </w:rPr>
                  </w:pPr>
                  <w:bookmarkStart w:id="55" w:name="_Toc64810527"/>
                  <w:r w:rsidRPr="00C779FB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807332" w:rsidRPr="00C779FB">
                    <w:rPr>
                      <w:i w:val="0"/>
                    </w:rPr>
                    <w:fldChar w:fldCharType="begin"/>
                  </w:r>
                  <w:r w:rsidRPr="00C779FB">
                    <w:rPr>
                      <w:i w:val="0"/>
                    </w:rPr>
                    <w:instrText xml:space="preserve"> SEQ Obrázek \* ARABIC </w:instrText>
                  </w:r>
                  <w:r w:rsidR="00807332" w:rsidRPr="00C779F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8</w:t>
                  </w:r>
                  <w:r w:rsidR="00807332" w:rsidRPr="00C779FB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Náhled kalkulačky</w:t>
                  </w:r>
                  <w:bookmarkEnd w:id="55"/>
                </w:p>
                <w:p w:rsidR="00EA4EE2" w:rsidRPr="00C779FB" w:rsidRDefault="00EA4EE2" w:rsidP="00C779FB">
                  <w:r>
                    <w:t xml:space="preserve">Zdroj: </w:t>
                  </w:r>
                  <w:hyperlink r:id="rId45" w:history="1">
                    <w:r>
                      <w:rPr>
                        <w:rStyle w:val="Hypertextovodkaz"/>
                      </w:rPr>
                      <w:t>Kalkulačka</w:t>
                    </w:r>
                  </w:hyperlink>
                </w:p>
              </w:txbxContent>
            </v:textbox>
            <w10:wrap type="topAndBottom"/>
          </v:shape>
        </w:pict>
      </w:r>
    </w:p>
    <w:p w:rsidR="00C779FB" w:rsidRPr="00D018DC" w:rsidRDefault="00807332" w:rsidP="00D018DC">
      <w:pPr>
        <w:pStyle w:val="Odstavecseseznamem"/>
        <w:numPr>
          <w:ilvl w:val="0"/>
          <w:numId w:val="7"/>
        </w:numPr>
      </w:pPr>
      <w:hyperlink r:id="rId46" w:history="1">
        <w:r w:rsidR="00C779FB">
          <w:rPr>
            <w:rStyle w:val="Hypertextovodkaz"/>
          </w:rPr>
          <w:t>Práce s více panely</w:t>
        </w:r>
      </w:hyperlink>
      <w:r w:rsidR="00C779FB">
        <w:t xml:space="preserve"> - propojující program předchozích 2 příkladů skrze lištu</w:t>
      </w:r>
    </w:p>
    <w:p w:rsidR="001747F9" w:rsidRDefault="000A7AB7" w:rsidP="00CE498C">
      <w:pPr>
        <w:pStyle w:val="Nadpis3"/>
      </w:pPr>
      <w:bookmarkStart w:id="56" w:name="_Ref64534700"/>
      <w:bookmarkStart w:id="57" w:name="_Ref64534703"/>
      <w:bookmarkStart w:id="58" w:name="_Ref64534704"/>
      <w:bookmarkStart w:id="59" w:name="_Toc64810592"/>
      <w:r>
        <w:lastRenderedPageBreak/>
        <w:t>W</w:t>
      </w:r>
      <w:r w:rsidR="001747F9">
        <w:t>xGlade</w:t>
      </w:r>
      <w:bookmarkEnd w:id="56"/>
      <w:bookmarkEnd w:id="57"/>
      <w:bookmarkEnd w:id="58"/>
      <w:bookmarkEnd w:id="59"/>
    </w:p>
    <w:p w:rsidR="000C0043" w:rsidRDefault="000C0043" w:rsidP="000C0043">
      <w:r>
        <w:t>Část je rozdělena na instalaci/úvod a na názorný příklad mixéru barev.</w:t>
      </w:r>
    </w:p>
    <w:p w:rsidR="000A7AB7" w:rsidRDefault="00807332" w:rsidP="000A7AB7">
      <w:pPr>
        <w:pStyle w:val="Odstavecseseznamem"/>
        <w:numPr>
          <w:ilvl w:val="0"/>
          <w:numId w:val="9"/>
        </w:numPr>
      </w:pPr>
      <w:hyperlink r:id="rId47" w:history="1">
        <w:r w:rsidR="000A7AB7">
          <w:rPr>
            <w:rStyle w:val="Hypertextovodkaz"/>
          </w:rPr>
          <w:t>Instalace a důvod</w:t>
        </w:r>
      </w:hyperlink>
      <w:r w:rsidR="000A7AB7">
        <w:t xml:space="preserve"> - návod na instalaci a spuštění</w:t>
      </w:r>
    </w:p>
    <w:p w:rsidR="000A7AB7" w:rsidRPr="000C0043" w:rsidRDefault="00807332" w:rsidP="000A7AB7">
      <w:pPr>
        <w:pStyle w:val="Odstavecseseznamem"/>
        <w:numPr>
          <w:ilvl w:val="0"/>
          <w:numId w:val="9"/>
        </w:numPr>
      </w:pPr>
      <w:hyperlink r:id="rId48" w:history="1">
        <w:r w:rsidR="000A7AB7">
          <w:rPr>
            <w:rStyle w:val="Hypertextovodkaz"/>
          </w:rPr>
          <w:t>Mixér barev</w:t>
        </w:r>
      </w:hyperlink>
      <w:r w:rsidR="000A7AB7">
        <w:t xml:space="preserve"> - názorná ukázka práce s wxGlade krok po kroku</w:t>
      </w:r>
    </w:p>
    <w:p w:rsidR="000C0043" w:rsidRPr="000C0043" w:rsidRDefault="000C0043" w:rsidP="000C0043"/>
    <w:p w:rsidR="001747F9" w:rsidRDefault="001747F9" w:rsidP="00CE498C">
      <w:pPr>
        <w:pStyle w:val="Nadpis3"/>
      </w:pPr>
      <w:bookmarkStart w:id="60" w:name="_Toc64810593"/>
      <w:r>
        <w:t>Základní widgety</w:t>
      </w:r>
      <w:bookmarkEnd w:id="60"/>
    </w:p>
    <w:p w:rsidR="000A7AB7" w:rsidRDefault="0084784C" w:rsidP="00314890">
      <w:pPr>
        <w:pStyle w:val="APText-neodsazen"/>
      </w:pPr>
      <w:r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739775</wp:posOffset>
            </wp:positionV>
            <wp:extent cx="4278630" cy="2750820"/>
            <wp:effectExtent l="190500" t="152400" r="179070" b="125730"/>
            <wp:wrapTopAndBottom/>
            <wp:docPr id="7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750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07332">
        <w:rPr>
          <w:noProof/>
        </w:rPr>
        <w:pict>
          <v:shape id="_x0000_s1038" type="#_x0000_t202" style="position:absolute;left:0;text-align:left;margin-left:-24.3pt;margin-top:281.95pt;width:337.1pt;height:.05pt;z-index:251702272;mso-position-horizontal-relative:text;mso-position-vertical-relative:text" stroked="f">
            <v:textbox style="mso-fit-shape-to-text:t" inset="0,0,0,0">
              <w:txbxContent>
                <w:p w:rsidR="00EA4EE2" w:rsidRDefault="00EA4EE2" w:rsidP="00314890">
                  <w:pPr>
                    <w:pStyle w:val="Titulek"/>
                    <w:rPr>
                      <w:i w:val="0"/>
                    </w:rPr>
                  </w:pPr>
                  <w:bookmarkStart w:id="61" w:name="_Toc64810528"/>
                  <w:r w:rsidRPr="00314890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807332" w:rsidRPr="00314890">
                    <w:rPr>
                      <w:i w:val="0"/>
                    </w:rPr>
                    <w:fldChar w:fldCharType="begin"/>
                  </w:r>
                  <w:r w:rsidRPr="00314890">
                    <w:rPr>
                      <w:i w:val="0"/>
                    </w:rPr>
                    <w:instrText xml:space="preserve"> SEQ Obrázek \* ARABIC </w:instrText>
                  </w:r>
                  <w:r w:rsidR="00807332" w:rsidRPr="00314890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9</w:t>
                  </w:r>
                  <w:r w:rsidR="00807332" w:rsidRPr="00314890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příklad ze seznamu widgetů</w:t>
                  </w:r>
                  <w:bookmarkEnd w:id="61"/>
                </w:p>
                <w:p w:rsidR="00EA4EE2" w:rsidRPr="00314890" w:rsidRDefault="00EA4EE2" w:rsidP="00314890">
                  <w:r>
                    <w:t xml:space="preserve">Zdroj: </w:t>
                  </w:r>
                  <w:hyperlink r:id="rId50" w:history="1">
                    <w:r>
                      <w:rPr>
                        <w:rStyle w:val="Hypertextovodkaz"/>
                      </w:rPr>
                      <w:t>Seznam widgetů</w:t>
                    </w:r>
                  </w:hyperlink>
                </w:p>
              </w:txbxContent>
            </v:textbox>
            <w10:wrap type="topAndBottom"/>
          </v:shape>
        </w:pict>
      </w:r>
      <w:hyperlink r:id="rId51" w:history="1">
        <w:r w:rsidR="000A7AB7">
          <w:rPr>
            <w:rStyle w:val="Hypertextovodkaz"/>
          </w:rPr>
          <w:t>Seznam widgetů</w:t>
        </w:r>
      </w:hyperlink>
      <w:r w:rsidR="000A7AB7">
        <w:t xml:space="preserve"> - seznam všech </w:t>
      </w:r>
      <w:r w:rsidR="00720FB5">
        <w:t xml:space="preserve">wx </w:t>
      </w:r>
      <w:r w:rsidR="000A7AB7">
        <w:t xml:space="preserve">widgetů </w:t>
      </w:r>
      <w:r w:rsidR="00314890">
        <w:t xml:space="preserve">(bez přídavných knihoven) </w:t>
      </w:r>
      <w:r w:rsidR="00720FB5">
        <w:t>s náhledy, parametry a s odkazy na oficiální dokumentaci</w:t>
      </w:r>
      <w:r w:rsidR="002C5386">
        <w:t>.</w:t>
      </w:r>
    </w:p>
    <w:p w:rsidR="00314890" w:rsidRDefault="00314890" w:rsidP="000A7AB7">
      <w:pPr>
        <w:pStyle w:val="APText-neodsazen"/>
      </w:pPr>
    </w:p>
    <w:p w:rsidR="00720FB5" w:rsidRDefault="00720FB5" w:rsidP="000A7AB7">
      <w:pPr>
        <w:pStyle w:val="APText-neodsazen"/>
      </w:pPr>
      <w:r>
        <w:t xml:space="preserve">Seznam byl čerpán z galerie wx widgetů </w:t>
      </w:r>
      <w:r w:rsidR="00314890">
        <w:t xml:space="preserve">z </w:t>
      </w:r>
      <w:hyperlink r:id="rId52" w:history="1">
        <w:r w:rsidR="00314890">
          <w:rPr>
            <w:rStyle w:val="Hypertextovodkaz"/>
          </w:rPr>
          <w:t>oficiální dokumentace</w:t>
        </w:r>
      </w:hyperlink>
    </w:p>
    <w:p w:rsidR="001747F9" w:rsidRDefault="00B23C08" w:rsidP="00314890">
      <w:pPr>
        <w:pStyle w:val="Nadpis2"/>
      </w:pPr>
      <w:bookmarkStart w:id="62" w:name="_Toc64810594"/>
      <w:r>
        <w:t>Odkazy pro studium wxPython</w:t>
      </w:r>
      <w:r w:rsidR="00314890">
        <w:t>u</w:t>
      </w:r>
      <w:bookmarkEnd w:id="62"/>
    </w:p>
    <w:p w:rsidR="00314890" w:rsidRDefault="00314890" w:rsidP="00314890">
      <w:r>
        <w:t>Při studiu knihovny wx jsem vycházel z mnoha tutoriálů a stránek</w:t>
      </w:r>
      <w:r w:rsidR="00152C32">
        <w:t>, kterých je tolik, že není možné je všechny vypsat, proto zmíním jen ty nejdůležitější:</w:t>
      </w:r>
    </w:p>
    <w:p w:rsidR="00314890" w:rsidRDefault="00314890" w:rsidP="00314890">
      <w:r>
        <w:t xml:space="preserve">Krom oficiálních instalačních stránek s malým úvodem jsem nejvíce </w:t>
      </w:r>
      <w:r w:rsidR="00D92CF4">
        <w:t>v začátcích učil</w:t>
      </w:r>
      <w:r>
        <w:t xml:space="preserve"> z tutoriálu ze </w:t>
      </w:r>
      <w:hyperlink r:id="rId53" w:history="1">
        <w:r>
          <w:rPr>
            <w:rStyle w:val="Hypertextovodkaz"/>
          </w:rPr>
          <w:t>ZetCode</w:t>
        </w:r>
      </w:hyperlink>
      <w:r>
        <w:t>, který mi také dal představu o struktuře</w:t>
      </w:r>
      <w:r w:rsidR="00D92CF4">
        <w:t xml:space="preserve"> tutoriálu</w:t>
      </w:r>
      <w:r>
        <w:t>.</w:t>
      </w:r>
    </w:p>
    <w:p w:rsidR="00152C32" w:rsidRDefault="00152C32" w:rsidP="00314890">
      <w:r>
        <w:lastRenderedPageBreak/>
        <w:t xml:space="preserve">Nejčastěji jsem vycházel z oficiálních stránek daných prvků na </w:t>
      </w:r>
      <w:hyperlink r:id="rId54" w:history="1">
        <w:r>
          <w:rPr>
            <w:rStyle w:val="Hypertextovodkaz"/>
          </w:rPr>
          <w:t>wxPython API dokumentace</w:t>
        </w:r>
      </w:hyperlink>
      <w:r>
        <w:t xml:space="preserve">, který obsahuje vše, co </w:t>
      </w:r>
      <w:r w:rsidR="00C472D2">
        <w:t xml:space="preserve">je </w:t>
      </w:r>
      <w:r>
        <w:t xml:space="preserve">při práci s knihovnou potřeba. </w:t>
      </w:r>
    </w:p>
    <w:p w:rsidR="00314890" w:rsidRDefault="00754CD6" w:rsidP="00314890">
      <w:r>
        <w:t>Pro studium tlač</w:t>
      </w:r>
      <w:r w:rsidR="003117CE">
        <w:t>ítka a lišty jsem využil tutoriálovou</w:t>
      </w:r>
      <w:r>
        <w:t xml:space="preserve"> sérii od </w:t>
      </w:r>
      <w:hyperlink r:id="rId55" w:history="1">
        <w:r>
          <w:rPr>
            <w:rStyle w:val="Hypertextovodkaz"/>
          </w:rPr>
          <w:t>thenewboston</w:t>
        </w:r>
      </w:hyperlink>
      <w:r>
        <w:t xml:space="preserve">  - </w:t>
      </w:r>
      <w:hyperlink r:id="rId56" w:history="1">
        <w:r>
          <w:rPr>
            <w:rStyle w:val="Hypertextovodkaz"/>
          </w:rPr>
          <w:t>thenewboston - tlačítko</w:t>
        </w:r>
      </w:hyperlink>
      <w:r>
        <w:t xml:space="preserve">, </w:t>
      </w:r>
      <w:hyperlink r:id="rId57" w:history="1">
        <w:r>
          <w:rPr>
            <w:rStyle w:val="Hypertextovodkaz"/>
          </w:rPr>
          <w:t>thenewboston - lišta</w:t>
        </w:r>
      </w:hyperlink>
    </w:p>
    <w:p w:rsidR="00152C32" w:rsidRDefault="00497FA2" w:rsidP="00314890">
      <w:r>
        <w:t>Při učení jsem si povšiml, že se často pro přehlednost využívá t</w:t>
      </w:r>
      <w:r w:rsidR="00152C32">
        <w:t>řída wx.App</w:t>
      </w:r>
      <w:r>
        <w:t>, na kterou jsem shlédl celý tutoriál</w:t>
      </w:r>
      <w:r w:rsidR="00152C32">
        <w:t xml:space="preserve"> - </w:t>
      </w:r>
      <w:hyperlink r:id="rId58" w:history="1">
        <w:r w:rsidR="00152C32">
          <w:rPr>
            <w:rStyle w:val="Hypertextovodkaz"/>
          </w:rPr>
          <w:t>Johnyboycurtis - first app</w:t>
        </w:r>
      </w:hyperlink>
    </w:p>
    <w:p w:rsidR="00152C32" w:rsidRDefault="00152C32" w:rsidP="00314890">
      <w:r>
        <w:t xml:space="preserve">Kdykoliv jsem byl v koncích ohledně nějaké chyby, tak jsem řešení většinou nacházel na </w:t>
      </w:r>
      <w:hyperlink r:id="rId59" w:history="1">
        <w:r>
          <w:rPr>
            <w:rStyle w:val="Hypertextovodkaz"/>
          </w:rPr>
          <w:t>Stackoverflow</w:t>
        </w:r>
      </w:hyperlink>
      <w:r>
        <w:t>.</w:t>
      </w:r>
    </w:p>
    <w:p w:rsidR="00D2061B" w:rsidRPr="00314890" w:rsidRDefault="00D2061B" w:rsidP="00314890">
      <w:r>
        <w:t>Pro pochopení a práci se sizery mi nejvíce pomohla vizualizace</w:t>
      </w:r>
      <w:r w:rsidR="009B7206">
        <w:t xml:space="preserve"> skrze</w:t>
      </w:r>
      <w:r>
        <w:t xml:space="preserve"> aplikace WxGlade. </w:t>
      </w:r>
    </w:p>
    <w:p w:rsidR="000C2CBF" w:rsidRPr="00FA5AF4" w:rsidRDefault="00CE2802" w:rsidP="00D53CC0">
      <w:pPr>
        <w:pStyle w:val="Nadpis1"/>
        <w:numPr>
          <w:ilvl w:val="0"/>
          <w:numId w:val="0"/>
        </w:numPr>
      </w:pPr>
      <w:bookmarkStart w:id="63" w:name="_Toc443934378"/>
      <w:bookmarkStart w:id="64" w:name="_Toc450838584"/>
      <w:bookmarkStart w:id="65" w:name="_Toc64810595"/>
      <w:r>
        <w:lastRenderedPageBreak/>
        <w:t>Z</w:t>
      </w:r>
      <w:r w:rsidR="000C2CBF" w:rsidRPr="00FA5AF4">
        <w:t>ávěr</w:t>
      </w:r>
      <w:bookmarkEnd w:id="63"/>
      <w:bookmarkEnd w:id="64"/>
      <w:bookmarkEnd w:id="65"/>
    </w:p>
    <w:p w:rsidR="00673040" w:rsidRDefault="00673040" w:rsidP="00DF67C0">
      <w:r>
        <w:t>Vzhledem ke rychlému, zbrklému, vybrání témata</w:t>
      </w:r>
      <w:r w:rsidR="00EA4EE2">
        <w:t xml:space="preserve"> z důvodu ná</w:t>
      </w:r>
      <w:r w:rsidR="00797829">
        <w:t xml:space="preserve">hlé změny podmínek pro DPM, </w:t>
      </w:r>
      <w:r w:rsidR="00003881">
        <w:t xml:space="preserve">kvůli kterému jsem neměl čas kontaktovat firmu se kterou jsem měl spolupracovat již při seminární práci, </w:t>
      </w:r>
      <w:r w:rsidR="00797829">
        <w:t>téma</w:t>
      </w:r>
      <w:r w:rsidR="0084784C">
        <w:t xml:space="preserve"> </w:t>
      </w:r>
      <w:r w:rsidR="00003881">
        <w:t xml:space="preserve">mi </w:t>
      </w:r>
      <w:r w:rsidR="0084784C">
        <w:t xml:space="preserve">bylo </w:t>
      </w:r>
      <w:r>
        <w:t>navrhnut</w:t>
      </w:r>
      <w:r w:rsidR="0084784C">
        <w:t>o</w:t>
      </w:r>
      <w:r>
        <w:t xml:space="preserve"> Ing. Markem Nožkou</w:t>
      </w:r>
      <w:r w:rsidR="00511DA7">
        <w:t>. Zadání bylo napsáno velmi obecně, tudíž</w:t>
      </w:r>
      <w:r>
        <w:t xml:space="preserve"> jsem </w:t>
      </w:r>
      <w:r w:rsidR="00511DA7">
        <w:t xml:space="preserve">při </w:t>
      </w:r>
      <w:r>
        <w:t xml:space="preserve">práci věnoval </w:t>
      </w:r>
      <w:r w:rsidR="00511DA7">
        <w:t>velmi značné</w:t>
      </w:r>
      <w:r>
        <w:t xml:space="preserve"> úsilí, aby splnilo představy mého vedoucího</w:t>
      </w:r>
      <w:r w:rsidR="00607E20">
        <w:t xml:space="preserve"> práce</w:t>
      </w:r>
      <w:r>
        <w:t>.</w:t>
      </w:r>
    </w:p>
    <w:p w:rsidR="00673040" w:rsidRDefault="00673040" w:rsidP="00DF67C0">
      <w:r>
        <w:t>N</w:t>
      </w:r>
      <w:r w:rsidR="00593696">
        <w:t>ejtěžší částí bylo vytvoření samotné základní struktury a pojetí tutoriálů, neboť jsem neměl se psaním tutoriálů, vůbec se samotnou knihovnou wx, žádné zkušenosti. Samotná práce byla tudíž několikrát celá přepsaná a upravená, měnil se způsob zápisu a nebo i celá struktura. To má za n</w:t>
      </w:r>
      <w:r w:rsidR="00924727">
        <w:t>ásledek přes 250 tzv. „commitů“</w:t>
      </w:r>
      <w:r w:rsidR="00593696">
        <w:t xml:space="preserve"> na GitHubu, kde s</w:t>
      </w:r>
      <w:r w:rsidR="00877C4E">
        <w:t>e průběžné změny dají dohledat.</w:t>
      </w:r>
    </w:p>
    <w:p w:rsidR="00C0085F" w:rsidRDefault="00C0085F" w:rsidP="00DF67C0">
      <w:r>
        <w:t>Dalším problémem také bylo, že postupování ve vytváření tutoriálu začalo nabývat množství alternativních řešení pro dané problematiky, které závisí na konkrétních aplikováních. Mým řešením byl pokus o co nejvíce obecné popsání a rozšíření o komplexní úlohy.</w:t>
      </w:r>
    </w:p>
    <w:p w:rsidR="00C0085F" w:rsidRDefault="00C0085F" w:rsidP="00C0085F">
      <w:r>
        <w:t>Velmi těžk</w:t>
      </w:r>
      <w:r w:rsidR="00862B32">
        <w:t>é také</w:t>
      </w:r>
      <w:r>
        <w:t xml:space="preserve"> byla samotná interpretace tutoriálu, ať už samotné odborné výrazy, samotná gramatika</w:t>
      </w:r>
      <w:r w:rsidR="00377C91">
        <w:t xml:space="preserve"> nebo srozumitelná </w:t>
      </w:r>
      <w:r w:rsidR="00862B32">
        <w:t>skladba vět.</w:t>
      </w:r>
    </w:p>
    <w:p w:rsidR="00862B32" w:rsidRDefault="00862B32" w:rsidP="00C0085F">
      <w:r>
        <w:t xml:space="preserve">Finálním produktem </w:t>
      </w:r>
      <w:r w:rsidR="00152BCE">
        <w:t xml:space="preserve">tedy </w:t>
      </w:r>
      <w:r>
        <w:t xml:space="preserve">je </w:t>
      </w:r>
      <w:r w:rsidR="00152BCE">
        <w:t xml:space="preserve">menší </w:t>
      </w:r>
      <w:r>
        <w:t xml:space="preserve">sbírka tutoriálů, která studentům vytvoří praktický základ pro </w:t>
      </w:r>
      <w:r w:rsidR="00152BCE">
        <w:t>jejich další rozvoj. Tutoriál je v téhle podobě velmi rozšiřitelný o další funkce a praktiky knihovny wx, např. práce s fonty, validatory a nebo další propojení s ostatními knihovnami (knihovny pro zobrazování grafů atd.).</w:t>
      </w:r>
    </w:p>
    <w:p w:rsidR="00C0085F" w:rsidRDefault="00C0085F" w:rsidP="00DF67C0"/>
    <w:p w:rsidR="00527936" w:rsidRDefault="000C2CBF" w:rsidP="00527936">
      <w:pPr>
        <w:pStyle w:val="Nadpis1"/>
        <w:numPr>
          <w:ilvl w:val="0"/>
          <w:numId w:val="0"/>
        </w:numPr>
      </w:pPr>
      <w:bookmarkStart w:id="66" w:name="_Toc443934379"/>
      <w:bookmarkStart w:id="67" w:name="_Toc450838585"/>
      <w:bookmarkStart w:id="68" w:name="_Toc64810596"/>
      <w:r w:rsidRPr="00FA5AF4">
        <w:lastRenderedPageBreak/>
        <w:t>Seznam použité literatury</w:t>
      </w:r>
      <w:bookmarkEnd w:id="66"/>
      <w:bookmarkEnd w:id="67"/>
      <w:bookmarkEnd w:id="68"/>
    </w:p>
    <w:p w:rsidR="008603AE" w:rsidRDefault="001A5E22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19). Python (programming language). In </w:t>
      </w:r>
      <w:r w:rsidRPr="008603AE">
        <w:rPr>
          <w:i/>
          <w:iCs/>
        </w:rPr>
        <w:t>Wikipedia, The Free Encyclopedia</w:t>
      </w:r>
      <w:r>
        <w:t xml:space="preserve">. Retrieved 13:46, February 21, 2021, from </w:t>
      </w:r>
      <w:hyperlink r:id="rId60" w:history="1">
        <w:r>
          <w:rPr>
            <w:rStyle w:val="Hypertextovodkaz"/>
          </w:rPr>
          <w:t>https://en.wikipedia.org/w/index.php?title=Python_(programming_language)&amp;oldid=1007718549</w:t>
        </w:r>
      </w:hyperlink>
    </w:p>
    <w:p w:rsidR="008603AE" w:rsidRDefault="009F2ED3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Programming language. In </w:t>
      </w:r>
      <w:r w:rsidRPr="008603AE">
        <w:rPr>
          <w:i/>
          <w:iCs/>
        </w:rPr>
        <w:t>Wikipedia, The Free Encyclopedia</w:t>
      </w:r>
      <w:r>
        <w:t xml:space="preserve">. Retrieved 13:47, February 21, 2021, from </w:t>
      </w:r>
      <w:hyperlink r:id="rId61" w:history="1">
        <w:r>
          <w:rPr>
            <w:rStyle w:val="Hypertextovodkaz"/>
          </w:rPr>
          <w:t>https://en.wikipedia.org/w/index.php?title=Programming_language&amp;oldid=1007469992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String (computer science).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2" w:history="1">
        <w:r>
          <w:rPr>
            <w:rStyle w:val="Hypertextovodkaz"/>
          </w:rPr>
          <w:t>https://en.wikipedia.org/w/index.php?title=String_(computer_science)&amp;oldid=1007410250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January 13). List comprehension.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3" w:history="1">
        <w:r>
          <w:rPr>
            <w:rStyle w:val="Hypertextovodkaz"/>
          </w:rPr>
          <w:t>https://en.wikipedia.org/w/index.php?title=List_comprehension&amp;oldid=1000138931</w:t>
        </w:r>
      </w:hyperlink>
      <w:r>
        <w:t xml:space="preserve"> </w:t>
      </w:r>
    </w:p>
    <w:p w:rsidR="008603AE" w:rsidRDefault="008603AE" w:rsidP="008603AE">
      <w:pPr>
        <w:pStyle w:val="Normlnweb"/>
        <w:numPr>
          <w:ilvl w:val="0"/>
          <w:numId w:val="10"/>
        </w:numPr>
      </w:pPr>
      <w:r>
        <w:t xml:space="preserve">Wikipedia contributors. (2021, February 7). Associative array.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4" w:history="1">
        <w:r>
          <w:rPr>
            <w:rStyle w:val="Hypertextovodkaz"/>
          </w:rPr>
          <w:t>https://en.wikipedia.org/w/index.php?title=Associative_array&amp;oldid=1005355786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17). Modular programming.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5" w:history="1">
        <w:r>
          <w:rPr>
            <w:rStyle w:val="Hypertextovodkaz"/>
          </w:rPr>
          <w:t>https://en.wikipedia.org/w/index.php?title=Modular_programming&amp;oldid=1007300521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18). Anonymous function.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6" w:history="1">
        <w:r>
          <w:rPr>
            <w:rStyle w:val="Hypertextovodkaz"/>
          </w:rPr>
          <w:t>https://en.wikipedia.org/w/index.php?title=Anonymous_function&amp;oldid=1007587353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8). Map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7" w:history="1">
        <w:r>
          <w:rPr>
            <w:rStyle w:val="Hypertextovodkaz"/>
          </w:rPr>
          <w:t>https://en.wikipedia.org/w/index.php?title=Map_(higher-order_function)&amp;oldid=999131400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(2020, November 5). Filter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8" w:history="1">
        <w:r>
          <w:rPr>
            <w:rStyle w:val="Hypertextovodkaz"/>
          </w:rPr>
          <w:t>https://en.wikipedia.org/w/index.php?title=Filter_(higher-order_function)&amp;oldid=987173509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3). Fold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9" w:history="1">
        <w:r>
          <w:rPr>
            <w:rStyle w:val="Hypertextovodkaz"/>
          </w:rPr>
          <w:t>https://en.wikipedia.org/w/index.php?title=Fold_(higher-order_function)&amp;oldid=998078750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3). Higher-order function.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70" w:history="1">
        <w:r>
          <w:rPr>
            <w:rStyle w:val="Hypertextovodkaz"/>
          </w:rPr>
          <w:t>https://en.wikipedia.org/w/index.php?title=Higher-order_function&amp;oldid=1004633268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18). Named parameter.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1" w:history="1">
        <w:r>
          <w:rPr>
            <w:rStyle w:val="Hypertextovodkaz"/>
          </w:rPr>
          <w:t>https://en.wikipedia.org/w/index.php?title=Named_parameter&amp;oldid=1001119037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29). Free-software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2" w:history="1">
        <w:r>
          <w:rPr>
            <w:rStyle w:val="Hypertextovodkaz"/>
          </w:rPr>
          <w:t>https://en.wikipedia.org/w/index.php?title=Free-software_license&amp;oldid=1003615687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20). GNU General Public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3" w:history="1">
        <w:r>
          <w:rPr>
            <w:rStyle w:val="Hypertextovodkaz"/>
          </w:rPr>
          <w:t>https://en.wikipedia.org/w/index.php?title=GNU_General_Public_License&amp;oldid=1007872034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4). Python syntax and semantics. In </w:t>
      </w:r>
      <w:r>
        <w:rPr>
          <w:i/>
          <w:iCs/>
        </w:rPr>
        <w:t>Wikipedia, The Free Encyclopedia</w:t>
      </w:r>
      <w:r>
        <w:t xml:space="preserve">. Retrieved 13:56, February 21, 2021, from </w:t>
      </w:r>
      <w:hyperlink r:id="rId74" w:history="1">
        <w:r>
          <w:rPr>
            <w:rStyle w:val="Hypertextovodkaz"/>
          </w:rPr>
          <w:t>https://en.wikipedia.org/w/index.php?title=Python_syntax_and_semantics&amp;oldid=1004753236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7). Freeze (software engineering). In </w:t>
      </w:r>
      <w:r>
        <w:rPr>
          <w:i/>
          <w:iCs/>
        </w:rPr>
        <w:t>Wikipedia, The Free Encyclopedia</w:t>
      </w:r>
      <w:r>
        <w:t xml:space="preserve">. Retrieved 13:57, February 21, 2021, from </w:t>
      </w:r>
      <w:hyperlink r:id="rId75" w:history="1">
        <w:r>
          <w:rPr>
            <w:rStyle w:val="Hypertextovodkaz"/>
          </w:rPr>
          <w:t>https://en.wikipedia.org/w/index.php?title=Freeze_(software_engineering)&amp;oldid=1005313942</w:t>
        </w:r>
      </w:hyperlink>
      <w:r>
        <w:t xml:space="preserve"> </w:t>
      </w:r>
    </w:p>
    <w:p w:rsidR="0087417A" w:rsidRDefault="0087417A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>Python t</w:t>
      </w:r>
      <w:r w:rsidR="005B4E21">
        <w:t>ea</w:t>
      </w:r>
      <w:r>
        <w:t xml:space="preserve">m contributors. (2021, February </w:t>
      </w:r>
      <w:r w:rsidR="005465DF">
        <w:t>21</w:t>
      </w:r>
      <w:r>
        <w:t xml:space="preserve">). 2to3 - Automated Python 2 to 3 code translation. In  </w:t>
      </w:r>
      <w:r w:rsidRPr="0087417A">
        <w:rPr>
          <w:i/>
        </w:rPr>
        <w:t>Python tm</w:t>
      </w:r>
      <w:r>
        <w:t xml:space="preserve">. Retrieved 15:02, February 21, 2021, from </w:t>
      </w:r>
      <w:hyperlink r:id="rId76" w:history="1">
        <w:r w:rsidRPr="003F2A96">
          <w:rPr>
            <w:rStyle w:val="Hypertextovodkaz"/>
          </w:rPr>
          <w:t>https://docs.python.org/3/library/2to3.html</w:t>
        </w:r>
      </w:hyperlink>
    </w:p>
    <w:p w:rsidR="005465DF" w:rsidRDefault="005465DF" w:rsidP="005465DF">
      <w:pPr>
        <w:pStyle w:val="Normlnweb"/>
        <w:numPr>
          <w:ilvl w:val="0"/>
          <w:numId w:val="10"/>
        </w:numPr>
      </w:pPr>
      <w:r>
        <w:t xml:space="preserve">Wikipedia contributors. (2021, February 18). WxPython. In </w:t>
      </w:r>
      <w:r>
        <w:rPr>
          <w:i/>
          <w:iCs/>
        </w:rPr>
        <w:t>Wikipedia, The Free Encyclopedia</w:t>
      </w:r>
      <w:r>
        <w:t xml:space="preserve">. Retrieved 14:05, February 21, 2021, from </w:t>
      </w:r>
      <w:hyperlink r:id="rId77" w:history="1">
        <w:r>
          <w:rPr>
            <w:rStyle w:val="Hypertextovodkaz"/>
          </w:rPr>
          <w:t>https://en.wikipedia.org/w/index.php?title=WxPython&amp;oldid=1007527885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lastRenderedPageBreak/>
        <w:t xml:space="preserve">Wikipedia contributors. (2020, October 29). SWIG.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8" w:history="1">
        <w:r>
          <w:rPr>
            <w:rStyle w:val="Hypertextovodkaz"/>
          </w:rPr>
          <w:t>https://en.wikipedia.org/w/index.php?title=SWIG&amp;oldid=985974151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t xml:space="preserve">Wikipedia contributors. (2021, February 11). WxWidgets.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9" w:history="1">
        <w:r>
          <w:rPr>
            <w:rStyle w:val="Hypertextovodkaz"/>
          </w:rPr>
          <w:t>https://en.wikipedia.org/w/index.php?title=WxWidgets&amp;oldid=1006116530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20). Markdown. In </w:t>
      </w:r>
      <w:r>
        <w:rPr>
          <w:i/>
          <w:iCs/>
        </w:rPr>
        <w:t>Wikipedia, The Free Encyclopedia</w:t>
      </w:r>
      <w:r>
        <w:t xml:space="preserve">. Retrieved 14:09, February 21, 2021, from </w:t>
      </w:r>
      <w:hyperlink r:id="rId80" w:history="1">
        <w:r>
          <w:rPr>
            <w:rStyle w:val="Hypertextovodkaz"/>
          </w:rPr>
          <w:t>https://en.wikipedia.org/w/index.php?title=Markdown&amp;oldid=1007872031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5). JSON. In </w:t>
      </w:r>
      <w:r>
        <w:rPr>
          <w:i/>
          <w:iCs/>
        </w:rPr>
        <w:t>Wikipedia, The Free Encyclopedia</w:t>
      </w:r>
      <w:r>
        <w:t xml:space="preserve">. Retrieved 14:10, February 21, 2021, from </w:t>
      </w:r>
      <w:hyperlink r:id="rId81" w:history="1">
        <w:r>
          <w:rPr>
            <w:rStyle w:val="Hypertextovodkaz"/>
          </w:rPr>
          <w:t>https://en.wikipedia.org/w/index.php?title=JSON&amp;oldid=1005074494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20). Project Jupyter. In </w:t>
      </w:r>
      <w:r>
        <w:rPr>
          <w:i/>
          <w:iCs/>
        </w:rPr>
        <w:t>Wikipedia, The Free Encyclopedia</w:t>
      </w:r>
      <w:r>
        <w:t xml:space="preserve">. Retrieved 14:11, February 21, 2021, from </w:t>
      </w:r>
      <w:hyperlink r:id="rId82" w:history="1">
        <w:r>
          <w:rPr>
            <w:rStyle w:val="Hypertextovodkaz"/>
          </w:rPr>
          <w:t>https://en.wikipedia.org/w/index.php?title=Project_Jupyter&amp;oldid=1007949968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18). IPython.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3" w:history="1">
        <w:r>
          <w:rPr>
            <w:rStyle w:val="Hypertextovodkaz"/>
          </w:rPr>
          <w:t>https://en.wikipedia.org/w/index.php?title=IPython&amp;oldid=1007521229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11). Shell (computing).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4" w:history="1">
        <w:r>
          <w:rPr>
            <w:rStyle w:val="Hypertextovodkaz"/>
          </w:rPr>
          <w:t>https://en.wikipedia.org/w/index.php?title=Shell_(computing)&amp;oldid=999685044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22). Interactive media.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5" w:history="1">
        <w:r>
          <w:rPr>
            <w:rStyle w:val="Hypertextovodkaz"/>
          </w:rPr>
          <w:t>https://en.wikipedia.org/w/index.php?title=Interactive_media&amp;oldid=995757547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31). Type introspection.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6" w:history="1">
        <w:r>
          <w:rPr>
            <w:rStyle w:val="Hypertextovodkaz"/>
          </w:rPr>
          <w:t>https://en.wikipedia.org/w/index.php?title=Type_introspection&amp;oldid=997445542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16). Parallel computing.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7" w:history="1">
        <w:r>
          <w:rPr>
            <w:rStyle w:val="Hypertextovodkaz"/>
          </w:rPr>
          <w:t>https://en.wikipedia.org/w/index.php?title=Parallel_computing&amp;oldid=1000667608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17). URL.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8" w:history="1">
        <w:r>
          <w:rPr>
            <w:rStyle w:val="Hypertextovodkaz"/>
          </w:rPr>
          <w:t>https://en.wikipedia.org/w/index.php?title=URL&amp;oldid=1007276500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lastRenderedPageBreak/>
        <w:t xml:space="preserve">Wikipedia contributors. (2021, February 11). HTML.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9" w:history="1">
        <w:r>
          <w:rPr>
            <w:rStyle w:val="Hypertextovodkaz"/>
          </w:rPr>
          <w:t>https://en.wikipedia.org/w/index.php?title=HTML&amp;oldid=1006099685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20). Internet hosting service.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90" w:history="1">
        <w:r>
          <w:rPr>
            <w:rStyle w:val="Hypertextovodkaz"/>
          </w:rPr>
          <w:t>https://en.wikipedia.org/w/index.php?title=Internet_hosting_service&amp;oldid=1007898126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4). Open source. In </w:t>
      </w:r>
      <w:r>
        <w:rPr>
          <w:i/>
          <w:iCs/>
        </w:rPr>
        <w:t>Wikipedia, The Free Encyclopedia</w:t>
      </w:r>
      <w:r>
        <w:t xml:space="preserve">. Retrieved 14:15, February 21, 2021, from </w:t>
      </w:r>
      <w:hyperlink r:id="rId91" w:history="1">
        <w:r>
          <w:rPr>
            <w:rStyle w:val="Hypertextovodkaz"/>
          </w:rPr>
          <w:t>https://en.wikipedia.org/w/index.php?title=Open_source&amp;oldid=1004805511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19). Git.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2" w:history="1">
        <w:r>
          <w:rPr>
            <w:rStyle w:val="Hypertextovodkaz"/>
          </w:rPr>
          <w:t>https://en.wikipedia.org/w/index.php?title=Git&amp;oldid=1007689366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15). Data integrity.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3" w:history="1">
        <w:r>
          <w:rPr>
            <w:rStyle w:val="Hypertextovodkaz"/>
          </w:rPr>
          <w:t>https://en.wikipedia.org/w/index.php?title=Data_integrity&amp;oldid=1006834899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Programming paradigm.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4" w:history="1">
        <w:r>
          <w:rPr>
            <w:rStyle w:val="Hypertextovodkaz"/>
          </w:rPr>
          <w:t>https://en.wikipedia.org/w/index.php?title=Programming_paradigm&amp;oldid=1007324887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20). Object-oriented programming.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5" w:history="1">
        <w:r>
          <w:rPr>
            <w:rStyle w:val="Hypertextovodkaz"/>
          </w:rPr>
          <w:t>https://en.wikipedia.org/w/index.php?title=Object-oriented_programming&amp;oldid=1007940260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Class (computer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6" w:history="1">
        <w:r>
          <w:rPr>
            <w:rStyle w:val="Hypertextovodkaz"/>
          </w:rPr>
          <w:t>https://en.wikipedia.org/w/index.php?title=Class_(computer_programming)&amp;oldid=1007287664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(2020, December 31). Instance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7" w:history="1">
        <w:r>
          <w:rPr>
            <w:rStyle w:val="Hypertextovodkaz"/>
          </w:rPr>
          <w:t>https://en.wikipedia.org/w/index.php?title=Instance_(computer_science)&amp;oldid=997342925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11). Inheritance (object-oriented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8" w:history="1">
        <w:r>
          <w:rPr>
            <w:rStyle w:val="Hypertextovodkaz"/>
          </w:rPr>
          <w:t>https://en.wikipedia.org/w/index.php?title=Inheritance_(object-oriented_programming)&amp;oldid=1006197330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16). Field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9" w:history="1">
        <w:r>
          <w:rPr>
            <w:rStyle w:val="Hypertextovodkaz"/>
          </w:rPr>
          <w:t>https://en.wikipedia.org/w/index.php?title=Field_(computer_science)&amp;oldid=1000806287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19). Member variable.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0" w:history="1">
        <w:r>
          <w:rPr>
            <w:rStyle w:val="Hypertextovodkaz"/>
          </w:rPr>
          <w:t>https://en.wikipedia.org/w/index.php?title=Member_variable&amp;oldid=1001393302</w:t>
        </w:r>
      </w:hyperlink>
      <w:r>
        <w:t xml:space="preserve"> </w:t>
      </w:r>
    </w:p>
    <w:p w:rsidR="00E57C91" w:rsidRDefault="00E57C91" w:rsidP="00E57C91">
      <w:pPr>
        <w:pStyle w:val="Normlnweb"/>
        <w:numPr>
          <w:ilvl w:val="0"/>
          <w:numId w:val="11"/>
        </w:numPr>
      </w:pPr>
      <w:r>
        <w:t xml:space="preserve">Wikipedia contributors. (2021, February 5). Web colors.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1" w:history="1">
        <w:r>
          <w:rPr>
            <w:rStyle w:val="Hypertextovodkaz"/>
          </w:rPr>
          <w:t>https://en.wikipedia.org/w/index.php?title=Web_colors&amp;oldid=1005014083</w:t>
        </w:r>
      </w:hyperlink>
      <w:r>
        <w:t xml:space="preserve"> </w:t>
      </w:r>
    </w:p>
    <w:p w:rsidR="0087417A" w:rsidRDefault="0087417A" w:rsidP="00E57C91">
      <w:pPr>
        <w:pStyle w:val="Odstavecseseznamem"/>
        <w:tabs>
          <w:tab w:val="left" w:pos="426"/>
        </w:tabs>
        <w:ind w:left="360" w:firstLine="0"/>
      </w:pPr>
    </w:p>
    <w:p w:rsidR="008603AE" w:rsidRDefault="008603AE" w:rsidP="008603AE">
      <w:pPr>
        <w:pStyle w:val="Normlnweb"/>
        <w:ind w:firstLine="0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24796F">
      <w:pPr>
        <w:pStyle w:val="Textpoznpodarou"/>
        <w:ind w:firstLine="0"/>
      </w:pPr>
    </w:p>
    <w:p w:rsidR="009F2ED3" w:rsidRPr="00FA5AF4" w:rsidRDefault="009F2ED3" w:rsidP="001A5E22">
      <w:pPr>
        <w:tabs>
          <w:tab w:val="left" w:pos="426"/>
        </w:tabs>
        <w:ind w:firstLine="0"/>
        <w:rPr>
          <w:rFonts w:eastAsia="LMRoman12-Regular-Identity-H"/>
        </w:rPr>
      </w:pPr>
    </w:p>
    <w:p w:rsidR="007672FF" w:rsidRPr="007672FF" w:rsidRDefault="007672FF" w:rsidP="001A5E22">
      <w:pPr>
        <w:pStyle w:val="Nadpis2"/>
        <w:numPr>
          <w:ilvl w:val="0"/>
          <w:numId w:val="0"/>
        </w:numPr>
      </w:pP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69" w:name="_Toc64810597"/>
      <w:r>
        <w:rPr>
          <w:rFonts w:eastAsia="LMRoman12-Regular-Identity-H"/>
        </w:rPr>
        <w:lastRenderedPageBreak/>
        <w:t>Seznam obrázků a tabulek</w:t>
      </w:r>
      <w:bookmarkEnd w:id="69"/>
    </w:p>
    <w:p w:rsidR="00B566F9" w:rsidRDefault="00807332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805E2">
        <w:instrText xml:space="preserve"> TOC \h \z \c "Obrázek" </w:instrText>
      </w:r>
      <w:r>
        <w:fldChar w:fldCharType="separate"/>
      </w:r>
      <w:hyperlink r:id="rId102" w:anchor="_Toc64810520" w:history="1">
        <w:r w:rsidR="00B566F9" w:rsidRPr="00A047F3">
          <w:rPr>
            <w:rStyle w:val="Hypertextovodkaz"/>
            <w:noProof/>
          </w:rPr>
          <w:t>Obrázek č. 1 - Zobrazení souborů .ipynb na GitHubu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566F9" w:rsidRDefault="00807332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3" w:anchor="_Toc64810521" w:history="1">
        <w:r w:rsidR="00B566F9" w:rsidRPr="00A047F3">
          <w:rPr>
            <w:rStyle w:val="Hypertextovodkaz"/>
            <w:noProof/>
          </w:rPr>
          <w:t>Obrázek č. 2 - webové rozhraní NbViewer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566F9" w:rsidRDefault="00807332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4" w:anchor="_Toc64810522" w:history="1">
        <w:r w:rsidR="00B566F9" w:rsidRPr="00A047F3">
          <w:rPr>
            <w:rStyle w:val="Hypertextovodkaz"/>
            <w:noProof/>
          </w:rPr>
          <w:t>Obrázek č. 3 - Příklad logického programování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566F9" w:rsidRDefault="00807332">
      <w:pPr>
        <w:pStyle w:val="Seznamobrzk"/>
        <w:tabs>
          <w:tab w:val="right" w:leader="dot" w:pos="8495"/>
        </w:tabs>
        <w:rPr>
          <w:rStyle w:val="Hypertextovodkaz"/>
          <w:noProof/>
        </w:rPr>
      </w:pPr>
      <w:hyperlink r:id="rId105" w:anchor="_Toc64810523" w:history="1">
        <w:r w:rsidR="00B566F9" w:rsidRPr="00A047F3">
          <w:rPr>
            <w:rStyle w:val="Hypertextovodkaz"/>
            <w:noProof/>
          </w:rPr>
          <w:t>Obrázek č. 4 - Rozdíl mezi procedurálním a objektově orientovaným programováním.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6F9" w:rsidRPr="00B566F9" w:rsidRDefault="00807332" w:rsidP="00B566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6" w:anchor="_Toc64810525" w:history="1">
        <w:r w:rsidR="00B566F9" w:rsidRPr="00A047F3">
          <w:rPr>
            <w:rStyle w:val="Hypertextovodkaz"/>
            <w:noProof/>
          </w:rPr>
          <w:t>Obrázek č. 5 - Spustitelné buňky v rozhraní Jupyter Notebooku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807332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7" w:anchor="_Toc64810524" w:history="1">
        <w:r w:rsidR="00B566F9" w:rsidRPr="00A047F3">
          <w:rPr>
            <w:rStyle w:val="Hypertextovodkaz"/>
            <w:noProof/>
          </w:rPr>
          <w:t>Obrázek č. 6 - Zobrazení v NBVieweru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807332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8" w:anchor="_Toc64810526" w:history="1">
        <w:r w:rsidR="00B566F9" w:rsidRPr="00A047F3">
          <w:rPr>
            <w:rStyle w:val="Hypertextovodkaz"/>
            <w:noProof/>
          </w:rPr>
          <w:t>Obrázek č. 7 - Mixér barev - náhled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807332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9" w:anchor="_Toc64810527" w:history="1">
        <w:r w:rsidR="00B566F9" w:rsidRPr="00A047F3">
          <w:rPr>
            <w:rStyle w:val="Hypertextovodkaz"/>
            <w:noProof/>
          </w:rPr>
          <w:t>Obrázek č. 8 - Náhled kalkulačky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807332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10" w:anchor="_Toc64810528" w:history="1">
        <w:r w:rsidR="00B566F9" w:rsidRPr="00A047F3">
          <w:rPr>
            <w:rStyle w:val="Hypertextovodkaz"/>
            <w:noProof/>
          </w:rPr>
          <w:t>Obrázek č. 9 - příklad ze seznamu widgetů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96E64" w:rsidRDefault="00807332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807332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807332" w:rsidP="00E80C50">
      <w:r>
        <w:fldChar w:fldCharType="end"/>
      </w:r>
    </w:p>
    <w:p w:rsidR="00E80C50" w:rsidRDefault="00E80C50" w:rsidP="00E80C50"/>
    <w:p w:rsidR="002A5D5C" w:rsidRDefault="002A5D5C" w:rsidP="002A5D5C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70" w:name="_Toc64810598"/>
      <w:r>
        <w:rPr>
          <w:rFonts w:eastAsia="LMRoman12-Regular-Identity-H"/>
        </w:rPr>
        <w:lastRenderedPageBreak/>
        <w:t>Přílohy</w:t>
      </w:r>
      <w:bookmarkEnd w:id="70"/>
    </w:p>
    <w:p w:rsidR="002A5D5C" w:rsidRDefault="002A5D5C" w:rsidP="002A5D5C">
      <w:r>
        <w:t>V přílohách se uvádějí složitější obrázky, grafy, schémata zapojení, schémata desek plošných spojů, výpisy programů, fotografie a podobně, které není vhodné dávat do 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pPr>
        <w:ind w:firstLine="0"/>
      </w:pPr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</w:t>
      </w:r>
      <w:bookmarkStart w:id="71" w:name="_GoBack"/>
      <w:bookmarkEnd w:id="71"/>
    </w:p>
    <w:sectPr w:rsidR="002A5D5C" w:rsidRPr="002A5D5C" w:rsidSect="00D552B4">
      <w:headerReference w:type="default" r:id="rId111"/>
      <w:footerReference w:type="default" r:id="rId112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1471E" w:rsidRDefault="00A1471E">
      <w:r>
        <w:separator/>
      </w:r>
    </w:p>
  </w:endnote>
  <w:endnote w:type="continuationSeparator" w:id="1">
    <w:p w:rsidR="00A1471E" w:rsidRDefault="00A147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EE2" w:rsidRDefault="00807332">
    <w:pPr>
      <w:pStyle w:val="Zpat"/>
      <w:jc w:val="right"/>
    </w:pPr>
    <w:fldSimple w:instr=" PAGE   \* MERGEFORMAT ">
      <w:r w:rsidR="00644348">
        <w:rPr>
          <w:noProof/>
        </w:rPr>
        <w:t>31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1471E" w:rsidRDefault="00A1471E">
      <w:r>
        <w:separator/>
      </w:r>
    </w:p>
  </w:footnote>
  <w:footnote w:type="continuationSeparator" w:id="1">
    <w:p w:rsidR="00A1471E" w:rsidRDefault="00A1471E">
      <w:r>
        <w:continuationSeparator/>
      </w:r>
    </w:p>
  </w:footnote>
  <w:footnote w:id="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EA4EE2" w:rsidRDefault="00EA4EE2" w:rsidP="007C263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Prostředek pro zápis algoritmů, které provádí počítač: </w:t>
      </w:r>
      <w:hyperlink r:id="rId2" w:history="1">
        <w:r w:rsidRPr="003F2A96">
          <w:rPr>
            <w:rStyle w:val="Hypertextovodkaz"/>
          </w:rPr>
          <w:t>https://en.wikipedia.org/wiki/Programming_language</w:t>
        </w:r>
      </w:hyperlink>
    </w:p>
  </w:footnote>
  <w:footnote w:id="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Formát textu - </w:t>
      </w:r>
      <w:hyperlink r:id="rId3" w:history="1">
        <w:r w:rsidRPr="003F2A96">
          <w:rPr>
            <w:rStyle w:val="Hypertextovodkaz"/>
          </w:rPr>
          <w:t>https://en.wikipedia.org/wiki/String_(computer_science)</w:t>
        </w:r>
      </w:hyperlink>
    </w:p>
  </w:footnote>
  <w:footnote w:id="5">
    <w:p w:rsidR="00EA4EE2" w:rsidRDefault="00EA4EE2" w:rsidP="008E098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Datový typ, který obsahuje položky různých typů v jedné proměnné - </w:t>
      </w:r>
      <w:hyperlink r:id="rId4" w:history="1">
        <w:r w:rsidRPr="00864AAE">
          <w:rPr>
            <w:rStyle w:val="Hypertextovodkaz"/>
          </w:rPr>
          <w:t>https://en.wikipedia.org/wiki/List_comprehension</w:t>
        </w:r>
      </w:hyperlink>
    </w:p>
  </w:footnote>
  <w:footnote w:id="6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Slovníky obsahují uložená data ve formátu </w:t>
      </w:r>
      <w:r w:rsidRPr="0049356E">
        <w:rPr>
          <w:i/>
        </w:rPr>
        <w:t>key : value</w:t>
      </w:r>
      <w:r>
        <w:t xml:space="preserve">, kdy daný klíč obsahuje jednu nebo více položek - </w:t>
      </w:r>
      <w:hyperlink r:id="rId5" w:history="1">
        <w:r w:rsidRPr="003F2A96">
          <w:rPr>
            <w:rStyle w:val="Hypertextovodkaz"/>
          </w:rPr>
          <w:t>https://en.wikipedia.org/wiki/Associative_array</w:t>
        </w:r>
      </w:hyperlink>
    </w:p>
  </w:footnote>
  <w:footnote w:id="7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https://en.wikipedia.org/wiki/Modular_programming</w:t>
        </w:r>
      </w:hyperlink>
    </w:p>
  </w:footnote>
  <w:footnote w:id="8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Komplexní (tzv. „anonymní“) funkce, která je se často využívá pro zkracování kódu pomocí zápisu na jeden řádek - </w:t>
      </w:r>
      <w:hyperlink r:id="rId7" w:history="1">
        <w:r w:rsidRPr="003F2A96">
          <w:rPr>
            <w:rStyle w:val="Hypertextovodkaz"/>
          </w:rPr>
          <w:t>https://en.wikipedia.org/wiki/Anonymous_function</w:t>
        </w:r>
      </w:hyperlink>
    </w:p>
  </w:footnote>
  <w:footnote w:id="9">
    <w:p w:rsidR="00EA4EE2" w:rsidRDefault="00EA4EE2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- </w:t>
      </w:r>
      <w:hyperlink r:id="rId8" w:history="1">
        <w:r w:rsidRPr="00864AAE">
          <w:rPr>
            <w:rStyle w:val="Hypertextovodkaz"/>
          </w:rPr>
          <w:t>https://en.wikipedia.org/wiki/Map_%28higher-order_function%29</w:t>
        </w:r>
      </w:hyperlink>
    </w:p>
  </w:footnote>
  <w:footnote w:id="10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https://en.wikipedia.org/wiki/Filter_%28higher-order_function%29</w:t>
        </w:r>
      </w:hyperlink>
    </w:p>
  </w:footnote>
  <w:footnote w:id="11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analýze dat - </w:t>
      </w:r>
      <w:hyperlink r:id="rId10" w:history="1">
        <w:r w:rsidRPr="00864AAE">
          <w:rPr>
            <w:rStyle w:val="Hypertextovodkaz"/>
          </w:rPr>
          <w:t>https://en.wikipedia.org/wiki/Fold_%28higher-order_function%29</w:t>
        </w:r>
      </w:hyperlink>
    </w:p>
  </w:footnote>
  <w:footnote w:id="1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Jedná se o funkce, které berou při vstupu jednu nebo více funkcí jako argumenty a vrací je jako jednu funkci - </w:t>
      </w:r>
      <w:hyperlink r:id="rId11" w:history="1">
        <w:r w:rsidRPr="00864AAE">
          <w:rPr>
            <w:rStyle w:val="Hypertextovodkaz"/>
          </w:rPr>
          <w:t>https://en.wikipedia.org/wiki/Higher-order_function</w:t>
        </w:r>
      </w:hyperlink>
    </w:p>
  </w:footnote>
  <w:footnote w:id="1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Funkce je schopna zkrátit kód tím, že uživatel si „zkrátí“ parametry do jedné proměnné, se kterou dále pracuje - </w:t>
      </w:r>
      <w:hyperlink r:id="rId12" w:history="1">
        <w:r w:rsidRPr="00864AAE">
          <w:rPr>
            <w:rStyle w:val="Hypertextovodkaz"/>
          </w:rPr>
          <w:t>https://en.wikipedia.org/wiki/Named_parameter</w:t>
        </w:r>
      </w:hyperlink>
    </w:p>
  </w:footnote>
  <w:footnote w:id="1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Licence svobodného softwaru - </w:t>
      </w:r>
      <w:hyperlink r:id="rId13" w:history="1">
        <w:r w:rsidRPr="00864AAE">
          <w:rPr>
            <w:rStyle w:val="Hypertextovodkaz"/>
          </w:rPr>
          <w:t>https://en.wikipedia.org/wiki/Free-software_license</w:t>
        </w:r>
      </w:hyperlink>
    </w:p>
  </w:footnote>
  <w:footnote w:id="15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Obecná veřejná licence GNU - </w:t>
      </w:r>
      <w:hyperlink r:id="rId14" w:history="1">
        <w:r w:rsidRPr="00864AAE">
          <w:rPr>
            <w:rStyle w:val="Hypertextovodkaz"/>
          </w:rPr>
          <w:t>https://en.wikipedia.org/wiki/GNU_General_Public_License</w:t>
        </w:r>
      </w:hyperlink>
    </w:p>
  </w:footnote>
  <w:footnote w:id="16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Handler with, který se využívá pro práci se čtením a zápisem do souborů (např. txt, json atd.) - </w:t>
      </w:r>
      <w:hyperlink r:id="rId15" w:anchor="With_statements" w:history="1">
        <w:r w:rsidRPr="00864AAE">
          <w:rPr>
            <w:rStyle w:val="Hypertextovodkaz"/>
          </w:rPr>
          <w:t>https://en.wikipedia.org/wiki/Python_syntax_and_semantics#With_statements</w:t>
        </w:r>
      </w:hyperlink>
    </w:p>
  </w:footnote>
  <w:footnote w:id="17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Oficiální ukončení kódu - </w:t>
      </w:r>
      <w:hyperlink r:id="rId16" w:history="1">
        <w:r w:rsidRPr="00864AAE">
          <w:rPr>
            <w:rStyle w:val="Hypertextovodkaz"/>
          </w:rPr>
          <w:t>https://en.wikipedia.org/wiki/Freeze_%28software_engineering%29</w:t>
        </w:r>
      </w:hyperlink>
    </w:p>
  </w:footnote>
  <w:footnote w:id="18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7" w:history="1">
        <w:r w:rsidRPr="00864AAE">
          <w:rPr>
            <w:rStyle w:val="Hypertextovodkaz"/>
          </w:rPr>
          <w:t>https://docs.python.org/3/library/2to3.html</w:t>
        </w:r>
      </w:hyperlink>
    </w:p>
  </w:footnote>
  <w:footnote w:id="19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WxPython - </w:t>
      </w:r>
      <w:hyperlink r:id="rId18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0">
    <w:p w:rsidR="00EA4EE2" w:rsidRDefault="00EA4EE2" w:rsidP="00B420F5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Nástroj pro propojení knihoven jazyku C se skriptovacími jazyky - </w:t>
      </w:r>
      <w:hyperlink r:id="rId19" w:history="1">
        <w:r w:rsidRPr="003F2A96">
          <w:rPr>
            <w:rStyle w:val="Hypertextovodkaz"/>
          </w:rPr>
          <w:t>https://en.wikipedia.org/wiki/SWIG</w:t>
        </w:r>
      </w:hyperlink>
    </w:p>
  </w:footnote>
  <w:footnote w:id="21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WxWidgets - </w:t>
      </w:r>
      <w:hyperlink r:id="rId20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2">
    <w:p w:rsidR="00EA4EE2" w:rsidRDefault="00EA4EE2" w:rsidP="0091452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Typ souboru podobný poznámkového bloku - </w:t>
      </w:r>
      <w:hyperlink r:id="rId21" w:history="1">
        <w:r w:rsidRPr="00864AAE">
          <w:rPr>
            <w:rStyle w:val="Hypertextovodkaz"/>
          </w:rPr>
          <w:t>https://en.wikipedia.org/wiki/Markdown</w:t>
        </w:r>
      </w:hyperlink>
    </w:p>
  </w:footnote>
  <w:footnote w:id="2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Typ souboru slovníku - </w:t>
      </w:r>
      <w:hyperlink r:id="rId22" w:history="1">
        <w:r w:rsidRPr="00864AAE">
          <w:rPr>
            <w:rStyle w:val="Hypertextovodkaz"/>
          </w:rPr>
          <w:t>https://en.wikipedia.org/wiki/JSON</w:t>
        </w:r>
      </w:hyperlink>
    </w:p>
  </w:footnote>
  <w:footnote w:id="2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Projektu Jupyter - </w:t>
      </w:r>
      <w:hyperlink r:id="rId23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2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IPythonu - </w:t>
      </w:r>
      <w:hyperlink r:id="rId24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26">
    <w:p w:rsidR="00EA4EE2" w:rsidRDefault="00EA4EE2" w:rsidP="0083737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</w:t>
      </w:r>
      <w:r w:rsidRPr="00C96E02">
        <w:t>říkazový řádek pro práci s počítačem</w:t>
      </w:r>
      <w:r>
        <w:t xml:space="preserve"> - </w:t>
      </w:r>
      <w:hyperlink r:id="rId25" w:history="1">
        <w:r w:rsidRPr="00864AAE">
          <w:rPr>
            <w:rStyle w:val="Hypertextovodkaz"/>
          </w:rPr>
          <w:t>https://en.wikipedia.org/wiki/Shell_%28computing%29</w:t>
        </w:r>
      </w:hyperlink>
    </w:p>
  </w:footnote>
  <w:footnote w:id="27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Multimédia zahrnují typy souborů, které jsou určeny pro uživatele (obrázky, videa, animace, audio atd.)  - </w:t>
      </w:r>
      <w:hyperlink r:id="rId26" w:history="1">
        <w:r w:rsidRPr="00864AAE">
          <w:rPr>
            <w:rStyle w:val="Hypertextovodkaz"/>
          </w:rPr>
          <w:t>https://en.wikipedia.org/wiki/Interactive_media</w:t>
        </w:r>
      </w:hyperlink>
    </w:p>
  </w:footnote>
  <w:footnote w:id="28">
    <w:p w:rsidR="00EA4EE2" w:rsidRDefault="00EA4EE2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Prozkoumávání typu nebo vlastností objektu v reálném čase při běhu programu- </w:t>
      </w:r>
      <w:hyperlink r:id="rId27" w:history="1">
        <w:r w:rsidRPr="00864AAE">
          <w:rPr>
            <w:rStyle w:val="Hypertextovodkaz"/>
          </w:rPr>
          <w:t>https://en.wikipedia.org/wiki/Type_introspection</w:t>
        </w:r>
      </w:hyperlink>
    </w:p>
  </w:footnote>
  <w:footnote w:id="29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V</w:t>
      </w:r>
      <w:r w:rsidRPr="00C96E02">
        <w:t xml:space="preserve">ýpočet komplikovaných příkladů pomocí rozdělení na menší díly, které se vyřeší </w:t>
      </w:r>
      <w:r>
        <w:t xml:space="preserve">rychleji a jednodušeji - </w:t>
      </w:r>
      <w:hyperlink r:id="rId28" w:history="1">
        <w:r w:rsidRPr="00864AAE">
          <w:rPr>
            <w:rStyle w:val="Hypertextovodkaz"/>
          </w:rPr>
          <w:t>https://en.wikipedia.org/wiki/Parallel_computing</w:t>
        </w:r>
      </w:hyperlink>
    </w:p>
  </w:footnote>
  <w:footnote w:id="30">
    <w:p w:rsidR="00EA4EE2" w:rsidRDefault="00EA4EE2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Jednotná adresa zdroje (Uniform Resource Locator) pro orientaci v síti - </w:t>
      </w:r>
      <w:hyperlink r:id="rId29" w:history="1">
        <w:r w:rsidRPr="00864AAE">
          <w:rPr>
            <w:rStyle w:val="Hypertextovodkaz"/>
          </w:rPr>
          <w:t>https://en.wikipedia.org/wiki/URL</w:t>
        </w:r>
      </w:hyperlink>
    </w:p>
  </w:footnote>
  <w:footnote w:id="31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Jazyk pro tvorbu webových stránek - </w:t>
      </w:r>
      <w:hyperlink r:id="rId30" w:history="1">
        <w:r w:rsidRPr="00864AAE">
          <w:rPr>
            <w:rStyle w:val="Hypertextovodkaz"/>
          </w:rPr>
          <w:t>https://en.wikipedia.org/wiki/HTML</w:t>
        </w:r>
      </w:hyperlink>
    </w:p>
  </w:footnote>
  <w:footnote w:id="32">
    <w:p w:rsidR="00EA4EE2" w:rsidRDefault="00EA4EE2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Pronájem prostoru na cizím serveru - </w:t>
      </w:r>
      <w:hyperlink r:id="rId31" w:history="1">
        <w:r w:rsidRPr="00864AAE">
          <w:rPr>
            <w:rStyle w:val="Hypertextovodkaz"/>
          </w:rPr>
          <w:t>https://en.wikipedia.org/wiki/Internet_hosting_service</w:t>
        </w:r>
      </w:hyperlink>
    </w:p>
  </w:footnote>
  <w:footnote w:id="33">
    <w:p w:rsidR="00EA4EE2" w:rsidRDefault="00EA4EE2" w:rsidP="009C7AEC">
      <w:pPr>
        <w:pStyle w:val="Textpoznpodarou"/>
      </w:pPr>
      <w:r>
        <w:rPr>
          <w:rStyle w:val="Znakapoznpodarou"/>
        </w:rPr>
        <w:footnoteRef/>
      </w:r>
      <w:r>
        <w:t xml:space="preserve"> Veřejně dostupný kód - </w:t>
      </w:r>
      <w:hyperlink r:id="rId32" w:history="1">
        <w:r w:rsidRPr="00864AAE">
          <w:rPr>
            <w:rStyle w:val="Hypertextovodkaz"/>
          </w:rPr>
          <w:t>https://en.wikipedia.org/wiki/Open_source</w:t>
        </w:r>
      </w:hyperlink>
    </w:p>
  </w:footnote>
  <w:footnote w:id="34">
    <w:p w:rsidR="00EA4EE2" w:rsidRDefault="00EA4EE2" w:rsidP="009C7AEC">
      <w:pPr>
        <w:pStyle w:val="Textpoznpodarou"/>
      </w:pPr>
      <w:r>
        <w:rPr>
          <w:rStyle w:val="Znakapoznpodarou"/>
        </w:rPr>
        <w:footnoteRef/>
      </w:r>
      <w:r>
        <w:t xml:space="preserve"> Hlavní zdroj Gitu - </w:t>
      </w:r>
      <w:hyperlink r:id="rId33" w:history="1">
        <w:r w:rsidRPr="00864AAE">
          <w:rPr>
            <w:rStyle w:val="Hypertextovodkaz"/>
          </w:rPr>
          <w:t>https://en.wikipedia.org/wiki/Git</w:t>
        </w:r>
      </w:hyperlink>
    </w:p>
  </w:footnote>
  <w:footnote w:id="3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Neboli jednotvárnost dat, která se snaží o aktualitu dat a zamezuje duplikace či zastaralá data - </w:t>
      </w:r>
      <w:hyperlink r:id="rId34" w:history="1">
        <w:r w:rsidRPr="00864AAE">
          <w:rPr>
            <w:rStyle w:val="Hypertextovodkaz"/>
          </w:rPr>
          <w:t>https://en.wikipedia.org/wiki/Data_integrity</w:t>
        </w:r>
      </w:hyperlink>
    </w:p>
  </w:footnote>
  <w:footnote w:id="36">
    <w:p w:rsidR="00EA4EE2" w:rsidRDefault="00EA4EE2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35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37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OOP - </w:t>
      </w:r>
      <w:hyperlink r:id="rId36" w:history="1">
        <w:r w:rsidRPr="00864AAE">
          <w:rPr>
            <w:rStyle w:val="Hypertextovodkaz"/>
          </w:rPr>
          <w:t>https://en.wikipedia.org/wiki/Object-oriented_programming</w:t>
        </w:r>
      </w:hyperlink>
    </w:p>
  </w:footnote>
  <w:footnote w:id="38">
    <w:p w:rsidR="00EA4EE2" w:rsidRDefault="00EA4EE2" w:rsidP="007B541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Jedná se o konstrukční prvek, který udává „předpis“ objektům, které jsou v ní - </w:t>
      </w:r>
      <w:hyperlink r:id="rId37" w:history="1">
        <w:r w:rsidRPr="00864AAE">
          <w:rPr>
            <w:rStyle w:val="Hypertextovodkaz"/>
          </w:rPr>
          <w:t>https://en.wikipedia.org/wiki/Class_%28computer_programming%29</w:t>
        </w:r>
      </w:hyperlink>
    </w:p>
  </w:footnote>
  <w:footnote w:id="39">
    <w:p w:rsidR="00EA4EE2" w:rsidRDefault="00EA4EE2" w:rsidP="00A95A6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Jestliže se objekt nachází v dané třídě, stává se její instancí - </w:t>
      </w:r>
      <w:hyperlink r:id="rId38" w:history="1">
        <w:r w:rsidRPr="00864AAE">
          <w:rPr>
            <w:rStyle w:val="Hypertextovodkaz"/>
          </w:rPr>
          <w:t>https://en.wikipedia.org/wiki/Instance_%28computer_science%29</w:t>
        </w:r>
      </w:hyperlink>
    </w:p>
  </w:footnote>
  <w:footnote w:id="40">
    <w:p w:rsidR="00EA4EE2" w:rsidRDefault="00EA4EE2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Dědění/přejímání funkcí a dat mezi třídami (nebo objekty) - </w:t>
      </w:r>
      <w:hyperlink r:id="rId39" w:history="1">
        <w:r w:rsidRPr="00864AAE">
          <w:rPr>
            <w:rStyle w:val="Hypertextovodkaz"/>
          </w:rPr>
          <w:t>https://en.wikipedia.org/wiki/Inheritance_%28object-oriented_programming%29</w:t>
        </w:r>
      </w:hyperlink>
    </w:p>
  </w:footnote>
  <w:footnote w:id="41">
    <w:p w:rsidR="00EA4EE2" w:rsidRDefault="00EA4EE2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Záznamy v tabulce zorganizovány do řádků - </w:t>
      </w:r>
      <w:hyperlink r:id="rId40" w:history="1">
        <w:r w:rsidRPr="00864AAE">
          <w:rPr>
            <w:rStyle w:val="Hypertextovodkaz"/>
          </w:rPr>
          <w:t>https://en.wikipedia.org/wiki/Field_%28computer_science%29</w:t>
        </w:r>
      </w:hyperlink>
    </w:p>
  </w:footnote>
  <w:footnote w:id="4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Proměnná spojená čistě s objektem - </w:t>
      </w:r>
      <w:hyperlink r:id="rId41" w:history="1">
        <w:r w:rsidRPr="00864AAE">
          <w:rPr>
            <w:rStyle w:val="Hypertextovodkaz"/>
          </w:rPr>
          <w:t>https://en.wikipedia.org/wiki/Member_variable</w:t>
        </w:r>
      </w:hyperlink>
    </w:p>
  </w:footnote>
  <w:footnote w:id="4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Atom IDE - </w:t>
      </w:r>
      <w:hyperlink r:id="rId42" w:history="1">
        <w:r w:rsidRPr="00304DC2">
          <w:rPr>
            <w:rStyle w:val="Hypertextovodkaz"/>
          </w:rPr>
          <w:t>https://atom.io/</w:t>
        </w:r>
      </w:hyperlink>
    </w:p>
  </w:footnote>
  <w:footnote w:id="4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VSCodu - </w:t>
      </w:r>
      <w:hyperlink r:id="rId43" w:history="1">
        <w:r w:rsidRPr="00304DC2">
          <w:rPr>
            <w:rStyle w:val="Hypertextovodkaz"/>
          </w:rPr>
          <w:t>https://code.visualstudio.com/</w:t>
        </w:r>
      </w:hyperlink>
    </w:p>
  </w:footnote>
  <w:footnote w:id="4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webová stránka GitHub Desktopu- </w:t>
      </w:r>
      <w:hyperlink r:id="rId44" w:history="1">
        <w:r w:rsidRPr="00304DC2">
          <w:rPr>
            <w:rStyle w:val="Hypertextovodkaz"/>
          </w:rPr>
          <w:t>https://desktop.github.com/</w:t>
        </w:r>
      </w:hyperlink>
    </w:p>
  </w:footnote>
  <w:footnote w:id="46">
    <w:p w:rsidR="00EA4EE2" w:rsidRDefault="00EA4EE2" w:rsidP="00870AEE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Typ zápisu barvy v hexadecimální soustavě - </w:t>
      </w:r>
      <w:hyperlink r:id="rId45" w:anchor="Hex_triplet" w:history="1">
        <w:r w:rsidRPr="003F2A96">
          <w:rPr>
            <w:rStyle w:val="Hypertextovodkaz"/>
          </w:rPr>
          <w:t>https://en.wikipedia.org/wiki/Web_colors#Hex_triplet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EE2" w:rsidRDefault="00EA4EE2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23C69A9"/>
    <w:multiLevelType w:val="hybridMultilevel"/>
    <w:tmpl w:val="770C805A"/>
    <w:lvl w:ilvl="0" w:tplc="0405000F">
      <w:start w:val="1"/>
      <w:numFmt w:val="decimal"/>
      <w:lvlText w:val="%1."/>
      <w:lvlJc w:val="left"/>
      <w:pPr>
        <w:ind w:left="1342" w:hanging="360"/>
      </w:pPr>
    </w:lvl>
    <w:lvl w:ilvl="1" w:tplc="04050019" w:tentative="1">
      <w:start w:val="1"/>
      <w:numFmt w:val="lowerLetter"/>
      <w:lvlText w:val="%2."/>
      <w:lvlJc w:val="left"/>
      <w:pPr>
        <w:ind w:left="2062" w:hanging="360"/>
      </w:pPr>
    </w:lvl>
    <w:lvl w:ilvl="2" w:tplc="0405001B" w:tentative="1">
      <w:start w:val="1"/>
      <w:numFmt w:val="lowerRoman"/>
      <w:lvlText w:val="%3."/>
      <w:lvlJc w:val="right"/>
      <w:pPr>
        <w:ind w:left="2782" w:hanging="180"/>
      </w:pPr>
    </w:lvl>
    <w:lvl w:ilvl="3" w:tplc="0405000F" w:tentative="1">
      <w:start w:val="1"/>
      <w:numFmt w:val="decimal"/>
      <w:lvlText w:val="%4."/>
      <w:lvlJc w:val="left"/>
      <w:pPr>
        <w:ind w:left="3502" w:hanging="360"/>
      </w:pPr>
    </w:lvl>
    <w:lvl w:ilvl="4" w:tplc="04050019" w:tentative="1">
      <w:start w:val="1"/>
      <w:numFmt w:val="lowerLetter"/>
      <w:lvlText w:val="%5."/>
      <w:lvlJc w:val="left"/>
      <w:pPr>
        <w:ind w:left="4222" w:hanging="360"/>
      </w:pPr>
    </w:lvl>
    <w:lvl w:ilvl="5" w:tplc="0405001B" w:tentative="1">
      <w:start w:val="1"/>
      <w:numFmt w:val="lowerRoman"/>
      <w:lvlText w:val="%6."/>
      <w:lvlJc w:val="right"/>
      <w:pPr>
        <w:ind w:left="4942" w:hanging="180"/>
      </w:pPr>
    </w:lvl>
    <w:lvl w:ilvl="6" w:tplc="0405000F" w:tentative="1">
      <w:start w:val="1"/>
      <w:numFmt w:val="decimal"/>
      <w:lvlText w:val="%7."/>
      <w:lvlJc w:val="left"/>
      <w:pPr>
        <w:ind w:left="5662" w:hanging="360"/>
      </w:pPr>
    </w:lvl>
    <w:lvl w:ilvl="7" w:tplc="04050019" w:tentative="1">
      <w:start w:val="1"/>
      <w:numFmt w:val="lowerLetter"/>
      <w:lvlText w:val="%8."/>
      <w:lvlJc w:val="left"/>
      <w:pPr>
        <w:ind w:left="6382" w:hanging="360"/>
      </w:pPr>
    </w:lvl>
    <w:lvl w:ilvl="8" w:tplc="0405001B" w:tentative="1">
      <w:start w:val="1"/>
      <w:numFmt w:val="lowerRoman"/>
      <w:lvlText w:val="%9."/>
      <w:lvlJc w:val="right"/>
      <w:pPr>
        <w:ind w:left="7102" w:hanging="180"/>
      </w:pPr>
    </w:lvl>
  </w:abstractNum>
  <w:abstractNum w:abstractNumId="2">
    <w:nsid w:val="03673A30"/>
    <w:multiLevelType w:val="hybridMultilevel"/>
    <w:tmpl w:val="EB04A996"/>
    <w:lvl w:ilvl="0" w:tplc="DC2039C0">
      <w:start w:val="45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E66A5A"/>
    <w:multiLevelType w:val="hybridMultilevel"/>
    <w:tmpl w:val="BD002374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516B46B1"/>
    <w:multiLevelType w:val="hybridMultilevel"/>
    <w:tmpl w:val="49D01BCA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655E16A3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75D5356A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76FB4D1F"/>
    <w:multiLevelType w:val="hybridMultilevel"/>
    <w:tmpl w:val="107A692E"/>
    <w:lvl w:ilvl="0" w:tplc="091A893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9"/>
  </w:num>
  <w:num w:numId="10">
    <w:abstractNumId w:val="10"/>
  </w:num>
  <w:num w:numId="11">
    <w:abstractNumId w:val="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12642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3881"/>
    <w:rsid w:val="00004D85"/>
    <w:rsid w:val="000054FC"/>
    <w:rsid w:val="00005943"/>
    <w:rsid w:val="000071AB"/>
    <w:rsid w:val="00007C31"/>
    <w:rsid w:val="00007C7D"/>
    <w:rsid w:val="000108BD"/>
    <w:rsid w:val="00011815"/>
    <w:rsid w:val="00012A7C"/>
    <w:rsid w:val="00012AAB"/>
    <w:rsid w:val="000220E8"/>
    <w:rsid w:val="00025BFF"/>
    <w:rsid w:val="00034A22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96D83"/>
    <w:rsid w:val="000A13F2"/>
    <w:rsid w:val="000A1882"/>
    <w:rsid w:val="000A2ED4"/>
    <w:rsid w:val="000A3F0C"/>
    <w:rsid w:val="000A66AC"/>
    <w:rsid w:val="000A7AB7"/>
    <w:rsid w:val="000B0175"/>
    <w:rsid w:val="000B0B08"/>
    <w:rsid w:val="000B32AC"/>
    <w:rsid w:val="000B57C3"/>
    <w:rsid w:val="000B58E9"/>
    <w:rsid w:val="000B5C59"/>
    <w:rsid w:val="000B60BB"/>
    <w:rsid w:val="000C0043"/>
    <w:rsid w:val="000C2728"/>
    <w:rsid w:val="000C2CBF"/>
    <w:rsid w:val="000C53F1"/>
    <w:rsid w:val="000C6E19"/>
    <w:rsid w:val="000C714C"/>
    <w:rsid w:val="000C7469"/>
    <w:rsid w:val="000D1471"/>
    <w:rsid w:val="000D18DC"/>
    <w:rsid w:val="000D2A42"/>
    <w:rsid w:val="000D36B2"/>
    <w:rsid w:val="000E09BB"/>
    <w:rsid w:val="000E0A36"/>
    <w:rsid w:val="000E0A5D"/>
    <w:rsid w:val="000E4677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0F6961"/>
    <w:rsid w:val="001019E8"/>
    <w:rsid w:val="001039B4"/>
    <w:rsid w:val="0010551A"/>
    <w:rsid w:val="00110430"/>
    <w:rsid w:val="001119B5"/>
    <w:rsid w:val="001123EB"/>
    <w:rsid w:val="00113263"/>
    <w:rsid w:val="00114408"/>
    <w:rsid w:val="00114E78"/>
    <w:rsid w:val="00121084"/>
    <w:rsid w:val="00124CE0"/>
    <w:rsid w:val="00131C49"/>
    <w:rsid w:val="0013222D"/>
    <w:rsid w:val="00134CD9"/>
    <w:rsid w:val="00135833"/>
    <w:rsid w:val="0013777E"/>
    <w:rsid w:val="00140DB7"/>
    <w:rsid w:val="00140E62"/>
    <w:rsid w:val="00143189"/>
    <w:rsid w:val="00143F61"/>
    <w:rsid w:val="00152BCE"/>
    <w:rsid w:val="00152C32"/>
    <w:rsid w:val="00152F74"/>
    <w:rsid w:val="00155F76"/>
    <w:rsid w:val="0016198B"/>
    <w:rsid w:val="001670BE"/>
    <w:rsid w:val="00167996"/>
    <w:rsid w:val="0017018B"/>
    <w:rsid w:val="0017334C"/>
    <w:rsid w:val="00173DF1"/>
    <w:rsid w:val="001747F9"/>
    <w:rsid w:val="00175A63"/>
    <w:rsid w:val="001760D8"/>
    <w:rsid w:val="00176AD9"/>
    <w:rsid w:val="001774AC"/>
    <w:rsid w:val="00181FD2"/>
    <w:rsid w:val="00184352"/>
    <w:rsid w:val="001901B0"/>
    <w:rsid w:val="00193619"/>
    <w:rsid w:val="00194F27"/>
    <w:rsid w:val="00196D48"/>
    <w:rsid w:val="00196E64"/>
    <w:rsid w:val="001A2176"/>
    <w:rsid w:val="001A3E78"/>
    <w:rsid w:val="001A424F"/>
    <w:rsid w:val="001A488E"/>
    <w:rsid w:val="001A5B3D"/>
    <w:rsid w:val="001A5E22"/>
    <w:rsid w:val="001A6614"/>
    <w:rsid w:val="001B25E7"/>
    <w:rsid w:val="001B3072"/>
    <w:rsid w:val="001B77AC"/>
    <w:rsid w:val="001C06FD"/>
    <w:rsid w:val="001C130B"/>
    <w:rsid w:val="001C1D94"/>
    <w:rsid w:val="001C4E93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47905"/>
    <w:rsid w:val="0024796F"/>
    <w:rsid w:val="00251815"/>
    <w:rsid w:val="00251BDD"/>
    <w:rsid w:val="0025246C"/>
    <w:rsid w:val="002562DE"/>
    <w:rsid w:val="00257120"/>
    <w:rsid w:val="002611D5"/>
    <w:rsid w:val="002623EE"/>
    <w:rsid w:val="00265E53"/>
    <w:rsid w:val="0027481B"/>
    <w:rsid w:val="002762F9"/>
    <w:rsid w:val="0028470E"/>
    <w:rsid w:val="00292DFD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2937"/>
    <w:rsid w:val="002C4072"/>
    <w:rsid w:val="002C47D9"/>
    <w:rsid w:val="002C5386"/>
    <w:rsid w:val="002C5B85"/>
    <w:rsid w:val="002D3141"/>
    <w:rsid w:val="002D31B6"/>
    <w:rsid w:val="002D3DFE"/>
    <w:rsid w:val="002D4D77"/>
    <w:rsid w:val="002E0816"/>
    <w:rsid w:val="002E0E1D"/>
    <w:rsid w:val="002E3678"/>
    <w:rsid w:val="002E541A"/>
    <w:rsid w:val="002E5486"/>
    <w:rsid w:val="002E746D"/>
    <w:rsid w:val="002E796A"/>
    <w:rsid w:val="002F06C3"/>
    <w:rsid w:val="002F382F"/>
    <w:rsid w:val="002F3FAB"/>
    <w:rsid w:val="002F4E0E"/>
    <w:rsid w:val="002F7A07"/>
    <w:rsid w:val="00302320"/>
    <w:rsid w:val="003023CB"/>
    <w:rsid w:val="0030392C"/>
    <w:rsid w:val="0030453C"/>
    <w:rsid w:val="003058D2"/>
    <w:rsid w:val="00306438"/>
    <w:rsid w:val="00306E56"/>
    <w:rsid w:val="0031066A"/>
    <w:rsid w:val="003117CE"/>
    <w:rsid w:val="00314890"/>
    <w:rsid w:val="00316951"/>
    <w:rsid w:val="00320130"/>
    <w:rsid w:val="003211ED"/>
    <w:rsid w:val="00321968"/>
    <w:rsid w:val="00324B13"/>
    <w:rsid w:val="00325F4C"/>
    <w:rsid w:val="00330D2C"/>
    <w:rsid w:val="0033499A"/>
    <w:rsid w:val="00335A7C"/>
    <w:rsid w:val="003443E2"/>
    <w:rsid w:val="00347B1B"/>
    <w:rsid w:val="00360887"/>
    <w:rsid w:val="003622A0"/>
    <w:rsid w:val="00362CD1"/>
    <w:rsid w:val="0036389C"/>
    <w:rsid w:val="003704B0"/>
    <w:rsid w:val="00377C91"/>
    <w:rsid w:val="003805E2"/>
    <w:rsid w:val="00380B09"/>
    <w:rsid w:val="0038511D"/>
    <w:rsid w:val="0038686E"/>
    <w:rsid w:val="00390713"/>
    <w:rsid w:val="00391954"/>
    <w:rsid w:val="00392EDD"/>
    <w:rsid w:val="00392EE6"/>
    <w:rsid w:val="003941BC"/>
    <w:rsid w:val="00394397"/>
    <w:rsid w:val="003968C0"/>
    <w:rsid w:val="003A1D13"/>
    <w:rsid w:val="003A373E"/>
    <w:rsid w:val="003A3870"/>
    <w:rsid w:val="003A38D8"/>
    <w:rsid w:val="003A7F2B"/>
    <w:rsid w:val="003B4FFA"/>
    <w:rsid w:val="003B534B"/>
    <w:rsid w:val="003B66BB"/>
    <w:rsid w:val="003D04A1"/>
    <w:rsid w:val="003D0622"/>
    <w:rsid w:val="003D1791"/>
    <w:rsid w:val="003D190C"/>
    <w:rsid w:val="003D2EF2"/>
    <w:rsid w:val="003D3ABB"/>
    <w:rsid w:val="003D4ADB"/>
    <w:rsid w:val="003D7350"/>
    <w:rsid w:val="003E146A"/>
    <w:rsid w:val="003E2630"/>
    <w:rsid w:val="003E596A"/>
    <w:rsid w:val="003F0287"/>
    <w:rsid w:val="003F2A7A"/>
    <w:rsid w:val="003F5100"/>
    <w:rsid w:val="003F605D"/>
    <w:rsid w:val="00404BB1"/>
    <w:rsid w:val="004050C8"/>
    <w:rsid w:val="00405594"/>
    <w:rsid w:val="004107DA"/>
    <w:rsid w:val="00412E3A"/>
    <w:rsid w:val="00420A9F"/>
    <w:rsid w:val="00421420"/>
    <w:rsid w:val="00426040"/>
    <w:rsid w:val="00427976"/>
    <w:rsid w:val="00427BCF"/>
    <w:rsid w:val="0044374D"/>
    <w:rsid w:val="00443D2C"/>
    <w:rsid w:val="0044536D"/>
    <w:rsid w:val="00446F24"/>
    <w:rsid w:val="00450A90"/>
    <w:rsid w:val="004517D0"/>
    <w:rsid w:val="00462661"/>
    <w:rsid w:val="00463133"/>
    <w:rsid w:val="00464229"/>
    <w:rsid w:val="00473766"/>
    <w:rsid w:val="004737F5"/>
    <w:rsid w:val="00473AFD"/>
    <w:rsid w:val="00474360"/>
    <w:rsid w:val="00475572"/>
    <w:rsid w:val="00475573"/>
    <w:rsid w:val="00476EA0"/>
    <w:rsid w:val="00483052"/>
    <w:rsid w:val="00483361"/>
    <w:rsid w:val="004854C2"/>
    <w:rsid w:val="00486C60"/>
    <w:rsid w:val="00491A08"/>
    <w:rsid w:val="004920C5"/>
    <w:rsid w:val="00492BAD"/>
    <w:rsid w:val="0049356E"/>
    <w:rsid w:val="00497A88"/>
    <w:rsid w:val="00497DD7"/>
    <w:rsid w:val="00497FA2"/>
    <w:rsid w:val="004A5D17"/>
    <w:rsid w:val="004B097A"/>
    <w:rsid w:val="004B771B"/>
    <w:rsid w:val="004C31E3"/>
    <w:rsid w:val="004D0BE2"/>
    <w:rsid w:val="004D1DB6"/>
    <w:rsid w:val="004D76EE"/>
    <w:rsid w:val="004E0195"/>
    <w:rsid w:val="004E1401"/>
    <w:rsid w:val="004F0F9B"/>
    <w:rsid w:val="004F1B17"/>
    <w:rsid w:val="004F7297"/>
    <w:rsid w:val="004F7A93"/>
    <w:rsid w:val="004F7B58"/>
    <w:rsid w:val="005016E8"/>
    <w:rsid w:val="005049C8"/>
    <w:rsid w:val="00505740"/>
    <w:rsid w:val="00511DA7"/>
    <w:rsid w:val="0051517D"/>
    <w:rsid w:val="00524F58"/>
    <w:rsid w:val="00526F4D"/>
    <w:rsid w:val="00527936"/>
    <w:rsid w:val="005339EC"/>
    <w:rsid w:val="0053492D"/>
    <w:rsid w:val="00536DDE"/>
    <w:rsid w:val="00537EFD"/>
    <w:rsid w:val="005421F1"/>
    <w:rsid w:val="005447BB"/>
    <w:rsid w:val="005465DF"/>
    <w:rsid w:val="00547492"/>
    <w:rsid w:val="005539F2"/>
    <w:rsid w:val="00561011"/>
    <w:rsid w:val="0056322B"/>
    <w:rsid w:val="00563F3B"/>
    <w:rsid w:val="005661E9"/>
    <w:rsid w:val="00571F59"/>
    <w:rsid w:val="005742D7"/>
    <w:rsid w:val="00576808"/>
    <w:rsid w:val="00576CC1"/>
    <w:rsid w:val="005771B5"/>
    <w:rsid w:val="00577A6B"/>
    <w:rsid w:val="00577B7C"/>
    <w:rsid w:val="00591D47"/>
    <w:rsid w:val="005935E7"/>
    <w:rsid w:val="00593696"/>
    <w:rsid w:val="00593BCA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414B"/>
    <w:rsid w:val="005B4B7C"/>
    <w:rsid w:val="005B4E21"/>
    <w:rsid w:val="005B67BB"/>
    <w:rsid w:val="005B6886"/>
    <w:rsid w:val="005B7A91"/>
    <w:rsid w:val="005C299F"/>
    <w:rsid w:val="005C5F68"/>
    <w:rsid w:val="005C686F"/>
    <w:rsid w:val="005C7189"/>
    <w:rsid w:val="005D6324"/>
    <w:rsid w:val="005D787E"/>
    <w:rsid w:val="005D7E9E"/>
    <w:rsid w:val="005E5102"/>
    <w:rsid w:val="005E5558"/>
    <w:rsid w:val="005F255A"/>
    <w:rsid w:val="005F315A"/>
    <w:rsid w:val="005F4B8B"/>
    <w:rsid w:val="005F65D6"/>
    <w:rsid w:val="00603488"/>
    <w:rsid w:val="0060403A"/>
    <w:rsid w:val="00604775"/>
    <w:rsid w:val="00606E84"/>
    <w:rsid w:val="00607138"/>
    <w:rsid w:val="0060780E"/>
    <w:rsid w:val="00607E20"/>
    <w:rsid w:val="006105DB"/>
    <w:rsid w:val="0061062C"/>
    <w:rsid w:val="00620FB3"/>
    <w:rsid w:val="00621A8A"/>
    <w:rsid w:val="00622169"/>
    <w:rsid w:val="00623262"/>
    <w:rsid w:val="006300C6"/>
    <w:rsid w:val="00630771"/>
    <w:rsid w:val="00631B35"/>
    <w:rsid w:val="00635C3B"/>
    <w:rsid w:val="0063676E"/>
    <w:rsid w:val="00636AD4"/>
    <w:rsid w:val="0064208E"/>
    <w:rsid w:val="00644348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3040"/>
    <w:rsid w:val="00673E34"/>
    <w:rsid w:val="00675204"/>
    <w:rsid w:val="006757C4"/>
    <w:rsid w:val="00676C15"/>
    <w:rsid w:val="00677322"/>
    <w:rsid w:val="0068412E"/>
    <w:rsid w:val="00684D0B"/>
    <w:rsid w:val="00687275"/>
    <w:rsid w:val="006902C7"/>
    <w:rsid w:val="00693D4D"/>
    <w:rsid w:val="00694DAB"/>
    <w:rsid w:val="00697998"/>
    <w:rsid w:val="006B19AE"/>
    <w:rsid w:val="006B2B6F"/>
    <w:rsid w:val="006B42B5"/>
    <w:rsid w:val="006B704D"/>
    <w:rsid w:val="006C09EE"/>
    <w:rsid w:val="006C1A65"/>
    <w:rsid w:val="006C1E15"/>
    <w:rsid w:val="006C26BB"/>
    <w:rsid w:val="006C3351"/>
    <w:rsid w:val="006D1DE5"/>
    <w:rsid w:val="006D5618"/>
    <w:rsid w:val="006D5DDE"/>
    <w:rsid w:val="006E18DD"/>
    <w:rsid w:val="006E3CFA"/>
    <w:rsid w:val="006E46E5"/>
    <w:rsid w:val="006F1688"/>
    <w:rsid w:val="006F47E3"/>
    <w:rsid w:val="006F59F9"/>
    <w:rsid w:val="006F6853"/>
    <w:rsid w:val="00700052"/>
    <w:rsid w:val="007008F6"/>
    <w:rsid w:val="00701F04"/>
    <w:rsid w:val="00705057"/>
    <w:rsid w:val="0070525C"/>
    <w:rsid w:val="00706F03"/>
    <w:rsid w:val="0070754C"/>
    <w:rsid w:val="00707DAA"/>
    <w:rsid w:val="00713984"/>
    <w:rsid w:val="00714FB5"/>
    <w:rsid w:val="00715223"/>
    <w:rsid w:val="007163FE"/>
    <w:rsid w:val="00720FB5"/>
    <w:rsid w:val="00721B6C"/>
    <w:rsid w:val="0072268A"/>
    <w:rsid w:val="00723655"/>
    <w:rsid w:val="00726438"/>
    <w:rsid w:val="0072773F"/>
    <w:rsid w:val="00732174"/>
    <w:rsid w:val="00742341"/>
    <w:rsid w:val="00746CA2"/>
    <w:rsid w:val="00754456"/>
    <w:rsid w:val="00754CD6"/>
    <w:rsid w:val="007574D1"/>
    <w:rsid w:val="00757A9E"/>
    <w:rsid w:val="007605B1"/>
    <w:rsid w:val="00763578"/>
    <w:rsid w:val="00763AC4"/>
    <w:rsid w:val="00764806"/>
    <w:rsid w:val="00764DD3"/>
    <w:rsid w:val="00765B89"/>
    <w:rsid w:val="00766D59"/>
    <w:rsid w:val="007672FF"/>
    <w:rsid w:val="007674D8"/>
    <w:rsid w:val="00767E1C"/>
    <w:rsid w:val="00770F65"/>
    <w:rsid w:val="00771B4A"/>
    <w:rsid w:val="0077523C"/>
    <w:rsid w:val="00776824"/>
    <w:rsid w:val="0078020A"/>
    <w:rsid w:val="00783148"/>
    <w:rsid w:val="00786133"/>
    <w:rsid w:val="00787955"/>
    <w:rsid w:val="00787BDD"/>
    <w:rsid w:val="00790F38"/>
    <w:rsid w:val="007914E8"/>
    <w:rsid w:val="00796183"/>
    <w:rsid w:val="00797829"/>
    <w:rsid w:val="007A2098"/>
    <w:rsid w:val="007A5ABF"/>
    <w:rsid w:val="007A6B2A"/>
    <w:rsid w:val="007B06AE"/>
    <w:rsid w:val="007B4B5C"/>
    <w:rsid w:val="007B5413"/>
    <w:rsid w:val="007B5F8E"/>
    <w:rsid w:val="007B6589"/>
    <w:rsid w:val="007B695D"/>
    <w:rsid w:val="007C07F9"/>
    <w:rsid w:val="007C2633"/>
    <w:rsid w:val="007C5A6F"/>
    <w:rsid w:val="007C5F05"/>
    <w:rsid w:val="007C615A"/>
    <w:rsid w:val="007D0049"/>
    <w:rsid w:val="007D1BF2"/>
    <w:rsid w:val="007D408F"/>
    <w:rsid w:val="007D4538"/>
    <w:rsid w:val="007D60D4"/>
    <w:rsid w:val="007D76AD"/>
    <w:rsid w:val="007D7DD9"/>
    <w:rsid w:val="007E0699"/>
    <w:rsid w:val="007E0D6B"/>
    <w:rsid w:val="007E0E94"/>
    <w:rsid w:val="007E312A"/>
    <w:rsid w:val="007E3355"/>
    <w:rsid w:val="007F3122"/>
    <w:rsid w:val="00802943"/>
    <w:rsid w:val="00804147"/>
    <w:rsid w:val="00807332"/>
    <w:rsid w:val="0081170F"/>
    <w:rsid w:val="00812F7D"/>
    <w:rsid w:val="00814723"/>
    <w:rsid w:val="00815D45"/>
    <w:rsid w:val="00822D19"/>
    <w:rsid w:val="00824FC3"/>
    <w:rsid w:val="008253F8"/>
    <w:rsid w:val="0082658F"/>
    <w:rsid w:val="00830828"/>
    <w:rsid w:val="008333EC"/>
    <w:rsid w:val="00834312"/>
    <w:rsid w:val="008363EC"/>
    <w:rsid w:val="008369AA"/>
    <w:rsid w:val="00837147"/>
    <w:rsid w:val="0083737D"/>
    <w:rsid w:val="0084096B"/>
    <w:rsid w:val="00841009"/>
    <w:rsid w:val="00842B7E"/>
    <w:rsid w:val="008459E0"/>
    <w:rsid w:val="0084784C"/>
    <w:rsid w:val="00851731"/>
    <w:rsid w:val="00855DE2"/>
    <w:rsid w:val="008603AE"/>
    <w:rsid w:val="00860780"/>
    <w:rsid w:val="00862B32"/>
    <w:rsid w:val="00864FF9"/>
    <w:rsid w:val="00867062"/>
    <w:rsid w:val="00870AEE"/>
    <w:rsid w:val="0087417A"/>
    <w:rsid w:val="00874E64"/>
    <w:rsid w:val="00875324"/>
    <w:rsid w:val="00877C4E"/>
    <w:rsid w:val="0088177C"/>
    <w:rsid w:val="00884B3D"/>
    <w:rsid w:val="008875A9"/>
    <w:rsid w:val="0089357E"/>
    <w:rsid w:val="008952C6"/>
    <w:rsid w:val="00895B7C"/>
    <w:rsid w:val="00897507"/>
    <w:rsid w:val="008A48A1"/>
    <w:rsid w:val="008A6906"/>
    <w:rsid w:val="008A6989"/>
    <w:rsid w:val="008A6BA3"/>
    <w:rsid w:val="008B2C4E"/>
    <w:rsid w:val="008B33B1"/>
    <w:rsid w:val="008B54F7"/>
    <w:rsid w:val="008B77C8"/>
    <w:rsid w:val="008C3A0F"/>
    <w:rsid w:val="008C53F9"/>
    <w:rsid w:val="008C6C46"/>
    <w:rsid w:val="008C6F13"/>
    <w:rsid w:val="008C75E2"/>
    <w:rsid w:val="008D13C3"/>
    <w:rsid w:val="008D480B"/>
    <w:rsid w:val="008D4957"/>
    <w:rsid w:val="008D790A"/>
    <w:rsid w:val="008E021F"/>
    <w:rsid w:val="008E0465"/>
    <w:rsid w:val="008E0980"/>
    <w:rsid w:val="008E54CE"/>
    <w:rsid w:val="008E5559"/>
    <w:rsid w:val="008E55E9"/>
    <w:rsid w:val="008E677C"/>
    <w:rsid w:val="008E76BE"/>
    <w:rsid w:val="008F03ED"/>
    <w:rsid w:val="008F4541"/>
    <w:rsid w:val="008F61FB"/>
    <w:rsid w:val="008F73B1"/>
    <w:rsid w:val="008F7A09"/>
    <w:rsid w:val="008F7E1F"/>
    <w:rsid w:val="0090269E"/>
    <w:rsid w:val="009028C1"/>
    <w:rsid w:val="009051D8"/>
    <w:rsid w:val="00905F86"/>
    <w:rsid w:val="00906B1E"/>
    <w:rsid w:val="00911B9B"/>
    <w:rsid w:val="00913277"/>
    <w:rsid w:val="00914520"/>
    <w:rsid w:val="00914DCD"/>
    <w:rsid w:val="00914E77"/>
    <w:rsid w:val="009161F4"/>
    <w:rsid w:val="009209E4"/>
    <w:rsid w:val="00921896"/>
    <w:rsid w:val="0092281D"/>
    <w:rsid w:val="0092378A"/>
    <w:rsid w:val="00924727"/>
    <w:rsid w:val="009249E3"/>
    <w:rsid w:val="00930CDA"/>
    <w:rsid w:val="0093314A"/>
    <w:rsid w:val="0093591A"/>
    <w:rsid w:val="0093768D"/>
    <w:rsid w:val="009453A5"/>
    <w:rsid w:val="009512BF"/>
    <w:rsid w:val="009540DB"/>
    <w:rsid w:val="00954E7D"/>
    <w:rsid w:val="009613DE"/>
    <w:rsid w:val="00963140"/>
    <w:rsid w:val="00966925"/>
    <w:rsid w:val="00967D55"/>
    <w:rsid w:val="009747B5"/>
    <w:rsid w:val="0097541A"/>
    <w:rsid w:val="009819BB"/>
    <w:rsid w:val="00981AA2"/>
    <w:rsid w:val="0098651B"/>
    <w:rsid w:val="00987827"/>
    <w:rsid w:val="00987FBD"/>
    <w:rsid w:val="00990AF1"/>
    <w:rsid w:val="00991205"/>
    <w:rsid w:val="009927B5"/>
    <w:rsid w:val="009934B1"/>
    <w:rsid w:val="009935D7"/>
    <w:rsid w:val="009A0C28"/>
    <w:rsid w:val="009A1143"/>
    <w:rsid w:val="009A2C00"/>
    <w:rsid w:val="009A3447"/>
    <w:rsid w:val="009A63E3"/>
    <w:rsid w:val="009B7206"/>
    <w:rsid w:val="009C08F4"/>
    <w:rsid w:val="009C3DC4"/>
    <w:rsid w:val="009C55BF"/>
    <w:rsid w:val="009C7AEC"/>
    <w:rsid w:val="009D1BDA"/>
    <w:rsid w:val="009D5D93"/>
    <w:rsid w:val="009E1330"/>
    <w:rsid w:val="009E2D60"/>
    <w:rsid w:val="009E5AD1"/>
    <w:rsid w:val="009E6E00"/>
    <w:rsid w:val="009E7389"/>
    <w:rsid w:val="009F2A78"/>
    <w:rsid w:val="009F2ED3"/>
    <w:rsid w:val="009F3DBE"/>
    <w:rsid w:val="009F4E75"/>
    <w:rsid w:val="009F560E"/>
    <w:rsid w:val="009F563D"/>
    <w:rsid w:val="009F6EF2"/>
    <w:rsid w:val="009F73EE"/>
    <w:rsid w:val="00A03091"/>
    <w:rsid w:val="00A036F3"/>
    <w:rsid w:val="00A06388"/>
    <w:rsid w:val="00A14012"/>
    <w:rsid w:val="00A1471E"/>
    <w:rsid w:val="00A22090"/>
    <w:rsid w:val="00A265DF"/>
    <w:rsid w:val="00A27CD2"/>
    <w:rsid w:val="00A30EAE"/>
    <w:rsid w:val="00A4003B"/>
    <w:rsid w:val="00A42646"/>
    <w:rsid w:val="00A430AE"/>
    <w:rsid w:val="00A4494F"/>
    <w:rsid w:val="00A50227"/>
    <w:rsid w:val="00A51A46"/>
    <w:rsid w:val="00A54158"/>
    <w:rsid w:val="00A5461D"/>
    <w:rsid w:val="00A54D62"/>
    <w:rsid w:val="00A54D8D"/>
    <w:rsid w:val="00A565E9"/>
    <w:rsid w:val="00A56AB0"/>
    <w:rsid w:val="00A613C6"/>
    <w:rsid w:val="00A66CF0"/>
    <w:rsid w:val="00A67207"/>
    <w:rsid w:val="00A679DD"/>
    <w:rsid w:val="00A70F3D"/>
    <w:rsid w:val="00A73841"/>
    <w:rsid w:val="00A74869"/>
    <w:rsid w:val="00A76197"/>
    <w:rsid w:val="00A76DAD"/>
    <w:rsid w:val="00A80E5B"/>
    <w:rsid w:val="00A81066"/>
    <w:rsid w:val="00A8206B"/>
    <w:rsid w:val="00A853C9"/>
    <w:rsid w:val="00A910D3"/>
    <w:rsid w:val="00A95A6A"/>
    <w:rsid w:val="00A971A4"/>
    <w:rsid w:val="00AA2157"/>
    <w:rsid w:val="00AA2AC4"/>
    <w:rsid w:val="00AA42D9"/>
    <w:rsid w:val="00AB0F00"/>
    <w:rsid w:val="00AB111B"/>
    <w:rsid w:val="00AB4F50"/>
    <w:rsid w:val="00AC27A8"/>
    <w:rsid w:val="00AC2A5F"/>
    <w:rsid w:val="00AC5696"/>
    <w:rsid w:val="00AC6F86"/>
    <w:rsid w:val="00AD75A5"/>
    <w:rsid w:val="00AD7609"/>
    <w:rsid w:val="00AE04E5"/>
    <w:rsid w:val="00AE1EF4"/>
    <w:rsid w:val="00AE73B1"/>
    <w:rsid w:val="00AF0EE9"/>
    <w:rsid w:val="00AF389F"/>
    <w:rsid w:val="00AF6BAD"/>
    <w:rsid w:val="00B03C44"/>
    <w:rsid w:val="00B06FCA"/>
    <w:rsid w:val="00B07BD5"/>
    <w:rsid w:val="00B17D84"/>
    <w:rsid w:val="00B21517"/>
    <w:rsid w:val="00B23C08"/>
    <w:rsid w:val="00B248D7"/>
    <w:rsid w:val="00B25471"/>
    <w:rsid w:val="00B25E5E"/>
    <w:rsid w:val="00B26D77"/>
    <w:rsid w:val="00B27D1E"/>
    <w:rsid w:val="00B330BC"/>
    <w:rsid w:val="00B34918"/>
    <w:rsid w:val="00B420F5"/>
    <w:rsid w:val="00B4254C"/>
    <w:rsid w:val="00B45A8B"/>
    <w:rsid w:val="00B45DD1"/>
    <w:rsid w:val="00B529B0"/>
    <w:rsid w:val="00B53DB7"/>
    <w:rsid w:val="00B566F9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77A3A"/>
    <w:rsid w:val="00B8080E"/>
    <w:rsid w:val="00B816CE"/>
    <w:rsid w:val="00B820CD"/>
    <w:rsid w:val="00B854F9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E43D3"/>
    <w:rsid w:val="00BF38E2"/>
    <w:rsid w:val="00BF3EB7"/>
    <w:rsid w:val="00BF574F"/>
    <w:rsid w:val="00C0085F"/>
    <w:rsid w:val="00C011EA"/>
    <w:rsid w:val="00C02A60"/>
    <w:rsid w:val="00C06622"/>
    <w:rsid w:val="00C16E9B"/>
    <w:rsid w:val="00C20A23"/>
    <w:rsid w:val="00C2143E"/>
    <w:rsid w:val="00C22DA8"/>
    <w:rsid w:val="00C267EA"/>
    <w:rsid w:val="00C27B6C"/>
    <w:rsid w:val="00C34040"/>
    <w:rsid w:val="00C421D7"/>
    <w:rsid w:val="00C472D2"/>
    <w:rsid w:val="00C5226E"/>
    <w:rsid w:val="00C53425"/>
    <w:rsid w:val="00C55CCC"/>
    <w:rsid w:val="00C56920"/>
    <w:rsid w:val="00C640B5"/>
    <w:rsid w:val="00C66EA1"/>
    <w:rsid w:val="00C67FEC"/>
    <w:rsid w:val="00C72143"/>
    <w:rsid w:val="00C74323"/>
    <w:rsid w:val="00C754E6"/>
    <w:rsid w:val="00C779FB"/>
    <w:rsid w:val="00C87D3A"/>
    <w:rsid w:val="00C96E02"/>
    <w:rsid w:val="00C979BB"/>
    <w:rsid w:val="00CA18A7"/>
    <w:rsid w:val="00CA7623"/>
    <w:rsid w:val="00CC15AD"/>
    <w:rsid w:val="00CC3392"/>
    <w:rsid w:val="00CC3DF5"/>
    <w:rsid w:val="00CC715D"/>
    <w:rsid w:val="00CD052F"/>
    <w:rsid w:val="00CD4282"/>
    <w:rsid w:val="00CD75CC"/>
    <w:rsid w:val="00CD7844"/>
    <w:rsid w:val="00CE166B"/>
    <w:rsid w:val="00CE2802"/>
    <w:rsid w:val="00CE2AAE"/>
    <w:rsid w:val="00CE410F"/>
    <w:rsid w:val="00CE498C"/>
    <w:rsid w:val="00CF0D9A"/>
    <w:rsid w:val="00CF106C"/>
    <w:rsid w:val="00CF185A"/>
    <w:rsid w:val="00CF3132"/>
    <w:rsid w:val="00CF381C"/>
    <w:rsid w:val="00CF3B42"/>
    <w:rsid w:val="00D018DC"/>
    <w:rsid w:val="00D024A8"/>
    <w:rsid w:val="00D05077"/>
    <w:rsid w:val="00D07BD2"/>
    <w:rsid w:val="00D117B1"/>
    <w:rsid w:val="00D11E43"/>
    <w:rsid w:val="00D153D9"/>
    <w:rsid w:val="00D15C5F"/>
    <w:rsid w:val="00D16692"/>
    <w:rsid w:val="00D170F8"/>
    <w:rsid w:val="00D2061B"/>
    <w:rsid w:val="00D21BC2"/>
    <w:rsid w:val="00D23ECA"/>
    <w:rsid w:val="00D2731E"/>
    <w:rsid w:val="00D31301"/>
    <w:rsid w:val="00D323E4"/>
    <w:rsid w:val="00D32F72"/>
    <w:rsid w:val="00D34ECD"/>
    <w:rsid w:val="00D404F2"/>
    <w:rsid w:val="00D40E6B"/>
    <w:rsid w:val="00D42CD1"/>
    <w:rsid w:val="00D43D64"/>
    <w:rsid w:val="00D442B2"/>
    <w:rsid w:val="00D459FE"/>
    <w:rsid w:val="00D45F06"/>
    <w:rsid w:val="00D502EC"/>
    <w:rsid w:val="00D53CC0"/>
    <w:rsid w:val="00D54579"/>
    <w:rsid w:val="00D54850"/>
    <w:rsid w:val="00D549CD"/>
    <w:rsid w:val="00D55018"/>
    <w:rsid w:val="00D552B4"/>
    <w:rsid w:val="00D556F7"/>
    <w:rsid w:val="00D61DCE"/>
    <w:rsid w:val="00D63B8C"/>
    <w:rsid w:val="00D63E86"/>
    <w:rsid w:val="00D65FBB"/>
    <w:rsid w:val="00D73988"/>
    <w:rsid w:val="00D75DAF"/>
    <w:rsid w:val="00D77AF5"/>
    <w:rsid w:val="00D806DC"/>
    <w:rsid w:val="00D813DB"/>
    <w:rsid w:val="00D83589"/>
    <w:rsid w:val="00D8422A"/>
    <w:rsid w:val="00D8573F"/>
    <w:rsid w:val="00D9102A"/>
    <w:rsid w:val="00D924A0"/>
    <w:rsid w:val="00D92CF4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4A4A"/>
    <w:rsid w:val="00DC5D6F"/>
    <w:rsid w:val="00DC7FF5"/>
    <w:rsid w:val="00DD1A0B"/>
    <w:rsid w:val="00DD1BE4"/>
    <w:rsid w:val="00DD33B9"/>
    <w:rsid w:val="00DD3E00"/>
    <w:rsid w:val="00DD64DE"/>
    <w:rsid w:val="00DD7CFC"/>
    <w:rsid w:val="00DE0920"/>
    <w:rsid w:val="00DE2F8B"/>
    <w:rsid w:val="00DE3A30"/>
    <w:rsid w:val="00DE5EEC"/>
    <w:rsid w:val="00DF2E04"/>
    <w:rsid w:val="00DF579E"/>
    <w:rsid w:val="00DF67C0"/>
    <w:rsid w:val="00E022CF"/>
    <w:rsid w:val="00E0423D"/>
    <w:rsid w:val="00E05AEF"/>
    <w:rsid w:val="00E06FB6"/>
    <w:rsid w:val="00E0760C"/>
    <w:rsid w:val="00E138BC"/>
    <w:rsid w:val="00E1674D"/>
    <w:rsid w:val="00E177B8"/>
    <w:rsid w:val="00E248ED"/>
    <w:rsid w:val="00E24A6C"/>
    <w:rsid w:val="00E26BF9"/>
    <w:rsid w:val="00E2706A"/>
    <w:rsid w:val="00E34750"/>
    <w:rsid w:val="00E35B22"/>
    <w:rsid w:val="00E361FE"/>
    <w:rsid w:val="00E36278"/>
    <w:rsid w:val="00E378BA"/>
    <w:rsid w:val="00E37E3F"/>
    <w:rsid w:val="00E4233B"/>
    <w:rsid w:val="00E426DD"/>
    <w:rsid w:val="00E43C71"/>
    <w:rsid w:val="00E45768"/>
    <w:rsid w:val="00E45EE1"/>
    <w:rsid w:val="00E51B7A"/>
    <w:rsid w:val="00E52D36"/>
    <w:rsid w:val="00E53B74"/>
    <w:rsid w:val="00E57C91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A3D52"/>
    <w:rsid w:val="00EA4EE2"/>
    <w:rsid w:val="00EB43B1"/>
    <w:rsid w:val="00EB5CCF"/>
    <w:rsid w:val="00EC01CC"/>
    <w:rsid w:val="00EC51BF"/>
    <w:rsid w:val="00ED0B26"/>
    <w:rsid w:val="00ED1390"/>
    <w:rsid w:val="00ED1754"/>
    <w:rsid w:val="00ED1D9F"/>
    <w:rsid w:val="00EE0485"/>
    <w:rsid w:val="00EE1549"/>
    <w:rsid w:val="00EE2223"/>
    <w:rsid w:val="00EE50F5"/>
    <w:rsid w:val="00EE78E5"/>
    <w:rsid w:val="00EE7CF2"/>
    <w:rsid w:val="00EF0038"/>
    <w:rsid w:val="00EF0505"/>
    <w:rsid w:val="00EF07F3"/>
    <w:rsid w:val="00EF2158"/>
    <w:rsid w:val="00EF4E56"/>
    <w:rsid w:val="00EF54CB"/>
    <w:rsid w:val="00EF78C8"/>
    <w:rsid w:val="00F0026D"/>
    <w:rsid w:val="00F027FA"/>
    <w:rsid w:val="00F05614"/>
    <w:rsid w:val="00F056C8"/>
    <w:rsid w:val="00F079D7"/>
    <w:rsid w:val="00F11508"/>
    <w:rsid w:val="00F124ED"/>
    <w:rsid w:val="00F12856"/>
    <w:rsid w:val="00F13A2C"/>
    <w:rsid w:val="00F13C1D"/>
    <w:rsid w:val="00F14429"/>
    <w:rsid w:val="00F153B8"/>
    <w:rsid w:val="00F15D12"/>
    <w:rsid w:val="00F16525"/>
    <w:rsid w:val="00F17301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5304E"/>
    <w:rsid w:val="00F54DC1"/>
    <w:rsid w:val="00F55770"/>
    <w:rsid w:val="00F561DB"/>
    <w:rsid w:val="00F620AC"/>
    <w:rsid w:val="00F627D2"/>
    <w:rsid w:val="00F64280"/>
    <w:rsid w:val="00F67716"/>
    <w:rsid w:val="00F70C43"/>
    <w:rsid w:val="00F75C7B"/>
    <w:rsid w:val="00F765A4"/>
    <w:rsid w:val="00F7796F"/>
    <w:rsid w:val="00F80740"/>
    <w:rsid w:val="00F93664"/>
    <w:rsid w:val="00F95E61"/>
    <w:rsid w:val="00FA3D52"/>
    <w:rsid w:val="00FA406B"/>
    <w:rsid w:val="00FA51D1"/>
    <w:rsid w:val="00FA5BC4"/>
    <w:rsid w:val="00FA746A"/>
    <w:rsid w:val="00FA7CE8"/>
    <w:rsid w:val="00FB2FF5"/>
    <w:rsid w:val="00FB44CB"/>
    <w:rsid w:val="00FB4DD2"/>
    <w:rsid w:val="00FB512F"/>
    <w:rsid w:val="00FB607D"/>
    <w:rsid w:val="00FB74DF"/>
    <w:rsid w:val="00FB772A"/>
    <w:rsid w:val="00FB7FE1"/>
    <w:rsid w:val="00FC00AB"/>
    <w:rsid w:val="00FC01B1"/>
    <w:rsid w:val="00FC0F98"/>
    <w:rsid w:val="00FC3E01"/>
    <w:rsid w:val="00FC7958"/>
    <w:rsid w:val="00FD1DF3"/>
    <w:rsid w:val="00FD5144"/>
    <w:rsid w:val="00FE61E4"/>
    <w:rsid w:val="00FE6CB9"/>
    <w:rsid w:val="00FE7E04"/>
    <w:rsid w:val="00FF36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42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C0085F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ind w:firstLine="0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  <w:style w:type="character" w:styleId="Sledovanodkaz">
    <w:name w:val="FollowedHyperlink"/>
    <w:basedOn w:val="Standardnpsmoodstavce"/>
    <w:semiHidden/>
    <w:unhideWhenUsed/>
    <w:rsid w:val="009934B1"/>
    <w:rPr>
      <w:color w:val="800080" w:themeColor="followedHyperlink"/>
      <w:u w:val="single"/>
    </w:rPr>
  </w:style>
  <w:style w:type="character" w:styleId="KdHTML">
    <w:name w:val="HTML Code"/>
    <w:basedOn w:val="Standardnpsmoodstavce"/>
    <w:uiPriority w:val="99"/>
    <w:semiHidden/>
    <w:unhideWhenUsed/>
    <w:rsid w:val="00902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3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0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www.inf.upol.cz/downloads/ruzne/LPproSS.pdf" TargetMode="External"/><Relationship Id="rId42" Type="http://schemas.openxmlformats.org/officeDocument/2006/relationships/image" Target="media/image8.png"/><Relationship Id="rId47" Type="http://schemas.openxmlformats.org/officeDocument/2006/relationships/hyperlink" Target="https://nbviewer.jupyter.org/github/Feeeeeeeeeela/WxTutorial/blob/master/wxGlade%20Instalace%20a%20%C3%BAvod.ipynb" TargetMode="External"/><Relationship Id="rId63" Type="http://schemas.openxmlformats.org/officeDocument/2006/relationships/hyperlink" Target="https://en.wikipedia.org/w/index.php?title=List_comprehension&amp;oldid=1000138931" TargetMode="External"/><Relationship Id="rId68" Type="http://schemas.openxmlformats.org/officeDocument/2006/relationships/hyperlink" Target="https://en.wikipedia.org/w/index.php?title=Filter_(higher-order_function)&amp;oldid=987173509" TargetMode="External"/><Relationship Id="rId84" Type="http://schemas.openxmlformats.org/officeDocument/2006/relationships/hyperlink" Target="https://en.wikipedia.org/w/index.php?title=Shell_(computing)&amp;oldid=999685044" TargetMode="External"/><Relationship Id="rId89" Type="http://schemas.openxmlformats.org/officeDocument/2006/relationships/hyperlink" Target="https://en.wikipedia.org/w/index.php?title=HTML&amp;oldid=1006099685" TargetMode="External"/><Relationship Id="rId1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nbviewer.jupyter.org/" TargetMode="External"/><Relationship Id="rId29" Type="http://schemas.openxmlformats.org/officeDocument/2006/relationships/hyperlink" Target="https://nbviewer.jupyter.org/github/Feeeeeeeeeela/WxTutorial/blob/master/00%20Jupyter%20Notebook.ipynb" TargetMode="External"/><Relationship Id="rId107" Type="http://schemas.openxmlformats.org/officeDocument/2006/relationships/hyperlink" Target="file:///D:\a&#352;KOLA\maturitn&#237;%20pr&#225;ce\Dokumentace\DPM.docx" TargetMode="Externa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nbviewer.jupyter.org/github/Feeeeeeeeeela/WxTutorial/blob/master/00%20Jupyter%20Notebook.ipynb" TargetMode="External"/><Relationship Id="rId32" Type="http://schemas.openxmlformats.org/officeDocument/2006/relationships/hyperlink" Target="https://nbviewer.jupyter.org/github/Feeeeeeeeeela/WxTutorial/blob/master/03%20Prvn%C3%AD%20aplikace.ipynb" TargetMode="External"/><Relationship Id="rId37" Type="http://schemas.openxmlformats.org/officeDocument/2006/relationships/hyperlink" Target="https://nbviewer.jupyter.org/github/Feeeeeeeeeela/WxTutorial/blob/master/08%20Menubar.ipynb" TargetMode="External"/><Relationship Id="rId40" Type="http://schemas.openxmlformats.org/officeDocument/2006/relationships/hyperlink" Target="https://nbviewer.jupyter.org/github/Feeeeeeeeeela/WxTutorial/blob/master/p%C5%99%20Mix%C3%A9r%20barev.ipynb" TargetMode="External"/><Relationship Id="rId45" Type="http://schemas.openxmlformats.org/officeDocument/2006/relationships/hyperlink" Target="https://nbviewer.jupyter.org/github/Feeeeeeeeeela/WxTutorial/blob/master/p%C5%99%20Kalkula%C4%8Dka.ipynb" TargetMode="External"/><Relationship Id="rId53" Type="http://schemas.openxmlformats.org/officeDocument/2006/relationships/hyperlink" Target="https://zetcode.com/wxpython/" TargetMode="External"/><Relationship Id="rId58" Type="http://schemas.openxmlformats.org/officeDocument/2006/relationships/hyperlink" Target="https://www.youtube.com/watch?v=2S4t8-GcGPc" TargetMode="External"/><Relationship Id="rId66" Type="http://schemas.openxmlformats.org/officeDocument/2006/relationships/hyperlink" Target="https://en.wikipedia.org/w/index.php?title=Anonymous_function&amp;oldid=1007587353" TargetMode="External"/><Relationship Id="rId74" Type="http://schemas.openxmlformats.org/officeDocument/2006/relationships/hyperlink" Target="https://en.wikipedia.org/w/index.php?title=Python_syntax_and_semantics&amp;oldid=1004753236" TargetMode="External"/><Relationship Id="rId79" Type="http://schemas.openxmlformats.org/officeDocument/2006/relationships/hyperlink" Target="https://en.wikipedia.org/w/index.php?title=WxWidgets&amp;oldid=1006116530" TargetMode="External"/><Relationship Id="rId87" Type="http://schemas.openxmlformats.org/officeDocument/2006/relationships/hyperlink" Target="https://en.wikipedia.org/w/index.php?title=Parallel_computing&amp;oldid=1000667608" TargetMode="External"/><Relationship Id="rId102" Type="http://schemas.openxmlformats.org/officeDocument/2006/relationships/hyperlink" Target="file:///D:\a&#352;KOLA\maturitn&#237;%20pr&#225;ce\Dokumentace\DPM.docx" TargetMode="External"/><Relationship Id="rId110" Type="http://schemas.openxmlformats.org/officeDocument/2006/relationships/hyperlink" Target="file:///D:\a&#352;KOLA\maturitn&#237;%20pr&#225;ce\Dokumentace\DPM.docx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n.wikipedia.org/w/index.php?title=Programming_language&amp;oldid=1007469992" TargetMode="External"/><Relationship Id="rId82" Type="http://schemas.openxmlformats.org/officeDocument/2006/relationships/hyperlink" Target="https://en.wikipedia.org/w/index.php?title=Project_Jupyter&amp;oldid=1007949968" TargetMode="External"/><Relationship Id="rId90" Type="http://schemas.openxmlformats.org/officeDocument/2006/relationships/hyperlink" Target="https://en.wikipedia.org/w/index.php?title=Internet_hosting_service&amp;oldid=1007898126" TargetMode="External"/><Relationship Id="rId95" Type="http://schemas.openxmlformats.org/officeDocument/2006/relationships/hyperlink" Target="https://en.wikipedia.org/w/index.php?title=Object-oriented_programming&amp;oldid=1007940260" TargetMode="External"/><Relationship Id="rId19" Type="http://schemas.openxmlformats.org/officeDocument/2006/relationships/hyperlink" Target="https://github.com/search" TargetMode="External"/><Relationship Id="rId14" Type="http://schemas.openxmlformats.org/officeDocument/2006/relationships/hyperlink" Target="https://jupyter4edu.github.io/jupyter-edu-book/jupyter.html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nbviewer.jupyter.org/github/Feeeeeeeeeela/WxTutorial/blob/master/Main.ipynb" TargetMode="External"/><Relationship Id="rId30" Type="http://schemas.openxmlformats.org/officeDocument/2006/relationships/hyperlink" Target="https://nbviewer.jupyter.org/github/Feeeeeeeeeela/WxTutorial/blob/master/01%20OOP%20Teorie.ipynb" TargetMode="External"/><Relationship Id="rId35" Type="http://schemas.openxmlformats.org/officeDocument/2006/relationships/hyperlink" Target="https://nbviewer.jupyter.org/github/Feeeeeeeeeela/WxTutorial/blob/master/06%20Tla%C4%8D%C3%ADtko.ipynb" TargetMode="External"/><Relationship Id="rId43" Type="http://schemas.openxmlformats.org/officeDocument/2006/relationships/image" Target="media/image9.png"/><Relationship Id="rId48" Type="http://schemas.openxmlformats.org/officeDocument/2006/relationships/hyperlink" Target="https://nbviewer.jupyter.org/github/Feeeeeeeeeela/WxTutorial/blob/master/wxGlade%20mix%C3%A9r%20barev.ipynb" TargetMode="External"/><Relationship Id="rId56" Type="http://schemas.openxmlformats.org/officeDocument/2006/relationships/hyperlink" Target="https://www.youtube.com/watch?v=cp1ZeMisTNo" TargetMode="External"/><Relationship Id="rId64" Type="http://schemas.openxmlformats.org/officeDocument/2006/relationships/hyperlink" Target="https://en.wikipedia.org/w/index.php?title=Associative_array&amp;oldid=1005355786" TargetMode="External"/><Relationship Id="rId69" Type="http://schemas.openxmlformats.org/officeDocument/2006/relationships/hyperlink" Target="https://en.wikipedia.org/w/index.php?title=Fold_(higher-order_function)&amp;oldid=998078750" TargetMode="External"/><Relationship Id="rId77" Type="http://schemas.openxmlformats.org/officeDocument/2006/relationships/hyperlink" Target="https://en.wikipedia.org/w/index.php?title=WxPython&amp;oldid=1007527885" TargetMode="External"/><Relationship Id="rId100" Type="http://schemas.openxmlformats.org/officeDocument/2006/relationships/hyperlink" Target="https://en.wikipedia.org/w/index.php?title=Member_variable&amp;oldid=1001393302" TargetMode="External"/><Relationship Id="rId105" Type="http://schemas.openxmlformats.org/officeDocument/2006/relationships/hyperlink" Target="file:///D:\a&#352;KOLA\maturitn&#237;%20pr&#225;ce\Dokumentace\DPM.docx" TargetMode="External"/><Relationship Id="rId113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nbviewer.jupyter.org/github/Feeeeeeeeeela/WxTutorial/blob/master/Z%C3%A1kladn%C3%AD%20widgety.ipynb" TargetMode="External"/><Relationship Id="rId72" Type="http://schemas.openxmlformats.org/officeDocument/2006/relationships/hyperlink" Target="https://en.wikipedia.org/w/index.php?title=Free-software_license&amp;oldid=1003615687" TargetMode="External"/><Relationship Id="rId80" Type="http://schemas.openxmlformats.org/officeDocument/2006/relationships/hyperlink" Target="https://en.wikipedia.org/w/index.php?title=Markdown&amp;oldid=1007872031" TargetMode="External"/><Relationship Id="rId85" Type="http://schemas.openxmlformats.org/officeDocument/2006/relationships/hyperlink" Target="https://en.wikipedia.org/w/index.php?title=Interactive_media&amp;oldid=995757547" TargetMode="External"/><Relationship Id="rId93" Type="http://schemas.openxmlformats.org/officeDocument/2006/relationships/hyperlink" Target="https://en.wikipedia.org/w/index.php?title=Data_integrity&amp;oldid=1006834899" TargetMode="External"/><Relationship Id="rId98" Type="http://schemas.openxmlformats.org/officeDocument/2006/relationships/hyperlink" Target="https://en.wikipedia.org/w/index.php?title=Inheritance_(object-oriented_programming)&amp;oldid=1006197330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wxwidgets.org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openxmlformats.org/officeDocument/2006/relationships/hyperlink" Target="https://nbviewer.jupyter.org/github/Feeeeeeeeeela/WxTutorial/blob/master/04%20P%C5%99eps%C3%A1n%C3%AD%20do%20OOP%20a%20StaticText.ipynb" TargetMode="External"/><Relationship Id="rId38" Type="http://schemas.openxmlformats.org/officeDocument/2006/relationships/hyperlink" Target="https://nbviewer.jupyter.org/github/Feeeeeeeeeela/WxTutorial/blob/master/09%20T%C5%99%C3%ADda%20wx.App.ipynb" TargetMode="External"/><Relationship Id="rId46" Type="http://schemas.openxmlformats.org/officeDocument/2006/relationships/hyperlink" Target="https://nbviewer.jupyter.org/github/Feeeeeeeeeela/WxTutorial/blob/master/p%C5%99%20Pr%C3%A1ce%20s%20v%C3%ADce%20panely.ipynb" TargetMode="External"/><Relationship Id="rId59" Type="http://schemas.openxmlformats.org/officeDocument/2006/relationships/hyperlink" Target="https://stackoverflow.com/" TargetMode="External"/><Relationship Id="rId67" Type="http://schemas.openxmlformats.org/officeDocument/2006/relationships/hyperlink" Target="https://en.wikipedia.org/w/index.php?title=Map_(higher-order_function)&amp;oldid=999131400" TargetMode="External"/><Relationship Id="rId103" Type="http://schemas.openxmlformats.org/officeDocument/2006/relationships/hyperlink" Target="file:///D:\a&#352;KOLA\maturitn&#237;%20pr&#225;ce\Dokumentace\DPM.docx" TargetMode="External"/><Relationship Id="rId108" Type="http://schemas.openxmlformats.org/officeDocument/2006/relationships/hyperlink" Target="file:///D:\a&#352;KOLA\maturitn&#237;%20pr&#225;ce\Dokumentace\DPM.docx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nbviewer.jupyter.org/github/Feeeeeeeeeela/WxTutorial/blob/master/p%C5%99%20Mix%C3%A9r%20barev.ipynb" TargetMode="External"/><Relationship Id="rId54" Type="http://schemas.openxmlformats.org/officeDocument/2006/relationships/hyperlink" Target="https://wxpython.org/Phoenix/docs/html/index.html" TargetMode="External"/><Relationship Id="rId62" Type="http://schemas.openxmlformats.org/officeDocument/2006/relationships/hyperlink" Target="https://en.wikipedia.org/w/index.php?title=String_(computer_science)&amp;oldid=1007410250" TargetMode="External"/><Relationship Id="rId70" Type="http://schemas.openxmlformats.org/officeDocument/2006/relationships/hyperlink" Target="https://en.wikipedia.org/w/index.php?title=Higher-order_function&amp;oldid=1004633268" TargetMode="External"/><Relationship Id="rId75" Type="http://schemas.openxmlformats.org/officeDocument/2006/relationships/hyperlink" Target="https://en.wikipedia.org/w/index.php?title=Freeze_(software_engineering)&amp;oldid=1005313942" TargetMode="External"/><Relationship Id="rId83" Type="http://schemas.openxmlformats.org/officeDocument/2006/relationships/hyperlink" Target="https://en.wikipedia.org/w/index.php?title=IPython&amp;oldid=1007521229" TargetMode="External"/><Relationship Id="rId88" Type="http://schemas.openxmlformats.org/officeDocument/2006/relationships/hyperlink" Target="https://en.wikipedia.org/w/index.php?title=URL&amp;oldid=1007276500" TargetMode="External"/><Relationship Id="rId91" Type="http://schemas.openxmlformats.org/officeDocument/2006/relationships/hyperlink" Target="https://en.wikipedia.org/w/index.php?title=Open_source&amp;oldid=1004805511" TargetMode="External"/><Relationship Id="rId96" Type="http://schemas.openxmlformats.org/officeDocument/2006/relationships/hyperlink" Target="https://en.wikipedia.org/w/index.php?title=Class_(computer_programming)&amp;oldid=1007287664" TargetMode="External"/><Relationship Id="rId11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youtube.com/watch?v=Jt13s8RYAVg" TargetMode="External"/><Relationship Id="rId28" Type="http://schemas.openxmlformats.org/officeDocument/2006/relationships/hyperlink" Target="https://nbviewer.jupyter.org/github/Feeeeeeeeeela/WxTutorial/blob/master/00%20WxPython.ipynb" TargetMode="External"/><Relationship Id="rId36" Type="http://schemas.openxmlformats.org/officeDocument/2006/relationships/hyperlink" Target="https://nbviewer.jupyter.org/github/Feeeeeeeeeela/WxTutorial/blob/master/07%20Vstupy%20pro%20u%C5%BEivatele.ipynb" TargetMode="External"/><Relationship Id="rId49" Type="http://schemas.openxmlformats.org/officeDocument/2006/relationships/image" Target="media/image10.png"/><Relationship Id="rId57" Type="http://schemas.openxmlformats.org/officeDocument/2006/relationships/hyperlink" Target="https://www.youtube.com/watch?v=8v52QIP4L9Y" TargetMode="External"/><Relationship Id="rId106" Type="http://schemas.openxmlformats.org/officeDocument/2006/relationships/hyperlink" Target="file:///D:\a&#352;KOLA\maturitn&#237;%20pr&#225;ce\Dokumentace\DPM.docx" TargetMode="External"/><Relationship Id="rId114" Type="http://schemas.openxmlformats.org/officeDocument/2006/relationships/theme" Target="theme/theme1.xml"/><Relationship Id="rId10" Type="http://schemas.openxmlformats.org/officeDocument/2006/relationships/hyperlink" Target="https://www.wxpython.org" TargetMode="External"/><Relationship Id="rId31" Type="http://schemas.openxmlformats.org/officeDocument/2006/relationships/hyperlink" Target="https://nbviewer.jupyter.org/github/Feeeeeeeeeela/WxTutorial/blob/master/02%20OOP%20praxe.ipynb" TargetMode="External"/><Relationship Id="rId44" Type="http://schemas.openxmlformats.org/officeDocument/2006/relationships/hyperlink" Target="https://nbviewer.jupyter.org/github/Feeeeeeeeeela/WxTutorial/blob/master/p%C5%99%20Kalkula%C4%8Dka.ipynb" TargetMode="External"/><Relationship Id="rId52" Type="http://schemas.openxmlformats.org/officeDocument/2006/relationships/hyperlink" Target="https://wxpython.org/Phoenix/docs/html/gallery.html" TargetMode="External"/><Relationship Id="rId60" Type="http://schemas.openxmlformats.org/officeDocument/2006/relationships/hyperlink" Target="https://en.wikipedia.org/w/index.php?title=Python_(programming_language)&amp;oldid=1007718549" TargetMode="External"/><Relationship Id="rId65" Type="http://schemas.openxmlformats.org/officeDocument/2006/relationships/hyperlink" Target="https://en.wikipedia.org/w/index.php?title=Modular_programming&amp;oldid=1007300521" TargetMode="External"/><Relationship Id="rId73" Type="http://schemas.openxmlformats.org/officeDocument/2006/relationships/hyperlink" Target="https://en.wikipedia.org/w/index.php?title=GNU_General_Public_License&amp;oldid=1007872034" TargetMode="External"/><Relationship Id="rId78" Type="http://schemas.openxmlformats.org/officeDocument/2006/relationships/hyperlink" Target="https://en.wikipedia.org/w/index.php?title=SWIG&amp;oldid=985974151" TargetMode="External"/><Relationship Id="rId81" Type="http://schemas.openxmlformats.org/officeDocument/2006/relationships/hyperlink" Target="https://en.wikipedia.org/w/index.php?title=JSON&amp;oldid=1005074494" TargetMode="External"/><Relationship Id="rId86" Type="http://schemas.openxmlformats.org/officeDocument/2006/relationships/hyperlink" Target="https://en.wikipedia.org/w/index.php?title=Type_introspection&amp;oldid=997445542" TargetMode="External"/><Relationship Id="rId94" Type="http://schemas.openxmlformats.org/officeDocument/2006/relationships/hyperlink" Target="https://en.wikipedia.org/w/index.php?title=Programming_paradigm&amp;oldid=1007324887" TargetMode="External"/><Relationship Id="rId99" Type="http://schemas.openxmlformats.org/officeDocument/2006/relationships/hyperlink" Target="https://en.wikipedia.org/w/index.php?title=Field_(computer_science)&amp;oldid=1000806287" TargetMode="External"/><Relationship Id="rId101" Type="http://schemas.openxmlformats.org/officeDocument/2006/relationships/hyperlink" Target="https://en.wikipedia.org/w/index.php?title=Web_colors&amp;oldid=100501408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3" Type="http://schemas.openxmlformats.org/officeDocument/2006/relationships/hyperlink" Target="http://wxglade.sourceforge.net/" TargetMode="External"/><Relationship Id="rId18" Type="http://schemas.openxmlformats.org/officeDocument/2006/relationships/hyperlink" Target="https://github.com/search?q=type:user&amp;type=Users" TargetMode="External"/><Relationship Id="rId39" Type="http://schemas.openxmlformats.org/officeDocument/2006/relationships/hyperlink" Target="https://nbviewer.jupyter.org/github/Feeeeeeeeeela/WxTutorial/blob/master/10%20Sizery.ipynb" TargetMode="External"/><Relationship Id="rId109" Type="http://schemas.openxmlformats.org/officeDocument/2006/relationships/hyperlink" Target="file:///D:\a&#352;KOLA\maturitn&#237;%20pr&#225;ce\Dokumentace\DPM.docx" TargetMode="External"/><Relationship Id="rId34" Type="http://schemas.openxmlformats.org/officeDocument/2006/relationships/hyperlink" Target="https://nbviewer.jupyter.org/github/Feeeeeeeeeela/WxTutorial/blob/master/05%20Velikost%20a%20pozice%20r%C3%A1mu.ipynb" TargetMode="External"/><Relationship Id="rId50" Type="http://schemas.openxmlformats.org/officeDocument/2006/relationships/hyperlink" Target="https://nbviewer.jupyter.org/github/Feeeeeeeeeela/WxTutorial/blob/master/Z%C3%A1kladn%C3%AD%20widgety.ipynb" TargetMode="External"/><Relationship Id="rId55" Type="http://schemas.openxmlformats.org/officeDocument/2006/relationships/hyperlink" Target="https://www.youtube.com/channel/UCJbPGzawDH1njbqV-D5HqKw" TargetMode="External"/><Relationship Id="rId76" Type="http://schemas.openxmlformats.org/officeDocument/2006/relationships/hyperlink" Target="https://docs.python.org/3/library/2to3.html" TargetMode="External"/><Relationship Id="rId97" Type="http://schemas.openxmlformats.org/officeDocument/2006/relationships/hyperlink" Target="https://en.wikipedia.org/w/index.php?title=Instance_(computer_science)&amp;oldid=997342925" TargetMode="External"/><Relationship Id="rId104" Type="http://schemas.openxmlformats.org/officeDocument/2006/relationships/hyperlink" Target="file:///D:\a&#352;KOLA\maturitn&#237;%20pr&#225;ce\Dokumentace\DPM.docx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en.wikipedia.org/w/index.php?title=Named_parameter&amp;oldid=1001119037" TargetMode="External"/><Relationship Id="rId92" Type="http://schemas.openxmlformats.org/officeDocument/2006/relationships/hyperlink" Target="https://en.wikipedia.org/w/index.php?title=Git&amp;oldid=1007689366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ap_%28higher-order_function%29" TargetMode="External"/><Relationship Id="rId13" Type="http://schemas.openxmlformats.org/officeDocument/2006/relationships/hyperlink" Target="https://en.wikipedia.org/wiki/Free-software_license" TargetMode="External"/><Relationship Id="rId18" Type="http://schemas.openxmlformats.org/officeDocument/2006/relationships/hyperlink" Target="https://en.wikipedia.org/wiki/WxPython" TargetMode="External"/><Relationship Id="rId26" Type="http://schemas.openxmlformats.org/officeDocument/2006/relationships/hyperlink" Target="https://en.wikipedia.org/wiki/Interactive_media" TargetMode="External"/><Relationship Id="rId39" Type="http://schemas.openxmlformats.org/officeDocument/2006/relationships/hyperlink" Target="https://en.wikipedia.org/wiki/Inheritance_%28object-oriented_programming%29" TargetMode="External"/><Relationship Id="rId3" Type="http://schemas.openxmlformats.org/officeDocument/2006/relationships/hyperlink" Target="https://en.wikipedia.org/wiki/String_(computer_science)" TargetMode="External"/><Relationship Id="rId21" Type="http://schemas.openxmlformats.org/officeDocument/2006/relationships/hyperlink" Target="https://en.wikipedia.org/wiki/Markdown" TargetMode="External"/><Relationship Id="rId34" Type="http://schemas.openxmlformats.org/officeDocument/2006/relationships/hyperlink" Target="https://en.wikipedia.org/wiki/Data_integrity" TargetMode="External"/><Relationship Id="rId42" Type="http://schemas.openxmlformats.org/officeDocument/2006/relationships/hyperlink" Target="https://atom.io/" TargetMode="External"/><Relationship Id="rId7" Type="http://schemas.openxmlformats.org/officeDocument/2006/relationships/hyperlink" Target="https://en.wikipedia.org/wiki/Anonymous_function" TargetMode="External"/><Relationship Id="rId12" Type="http://schemas.openxmlformats.org/officeDocument/2006/relationships/hyperlink" Target="https://en.wikipedia.org/wiki/Named_parameter" TargetMode="External"/><Relationship Id="rId17" Type="http://schemas.openxmlformats.org/officeDocument/2006/relationships/hyperlink" Target="https://docs.python.org/3/library/2to3.html" TargetMode="External"/><Relationship Id="rId25" Type="http://schemas.openxmlformats.org/officeDocument/2006/relationships/hyperlink" Target="https://en.wikipedia.org/wiki/Shell_%28computing%29" TargetMode="External"/><Relationship Id="rId33" Type="http://schemas.openxmlformats.org/officeDocument/2006/relationships/hyperlink" Target="https://en.wikipedia.org/wiki/Git" TargetMode="External"/><Relationship Id="rId38" Type="http://schemas.openxmlformats.org/officeDocument/2006/relationships/hyperlink" Target="https://en.wikipedia.org/wiki/Instance_%28computer_science%29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Freeze_%28software_engineering%29" TargetMode="External"/><Relationship Id="rId20" Type="http://schemas.openxmlformats.org/officeDocument/2006/relationships/hyperlink" Target="https://en.wikipedia.org/wiki/WxWidgets" TargetMode="External"/><Relationship Id="rId29" Type="http://schemas.openxmlformats.org/officeDocument/2006/relationships/hyperlink" Target="https://en.wikipedia.org/wiki/URL" TargetMode="External"/><Relationship Id="rId41" Type="http://schemas.openxmlformats.org/officeDocument/2006/relationships/hyperlink" Target="https://en.wikipedia.org/wiki/Member_variable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en.wikipedia.org/wiki/IPython" TargetMode="External"/><Relationship Id="rId32" Type="http://schemas.openxmlformats.org/officeDocument/2006/relationships/hyperlink" Target="https://en.wikipedia.org/wiki/Open_source" TargetMode="External"/><Relationship Id="rId37" Type="http://schemas.openxmlformats.org/officeDocument/2006/relationships/hyperlink" Target="https://en.wikipedia.org/wiki/Class_%28computer_programming%29" TargetMode="External"/><Relationship Id="rId40" Type="http://schemas.openxmlformats.org/officeDocument/2006/relationships/hyperlink" Target="https://en.wikipedia.org/wiki/Field_%28computer_science%29" TargetMode="External"/><Relationship Id="rId45" Type="http://schemas.openxmlformats.org/officeDocument/2006/relationships/hyperlink" Target="https://en.wikipedia.org/wiki/Web_colors" TargetMode="External"/><Relationship Id="rId5" Type="http://schemas.openxmlformats.org/officeDocument/2006/relationships/hyperlink" Target="https://en.wikipedia.org/wiki/Associative_array" TargetMode="External"/><Relationship Id="rId15" Type="http://schemas.openxmlformats.org/officeDocument/2006/relationships/hyperlink" Target="https://en.wikipedia.org/wiki/Python_syntax_and_semantics" TargetMode="External"/><Relationship Id="rId23" Type="http://schemas.openxmlformats.org/officeDocument/2006/relationships/hyperlink" Target="https://en.wikipedia.org/wiki/Project_Jupyter" TargetMode="External"/><Relationship Id="rId28" Type="http://schemas.openxmlformats.org/officeDocument/2006/relationships/hyperlink" Target="https://en.wikipedia.org/wiki/Parallel_computing" TargetMode="External"/><Relationship Id="rId36" Type="http://schemas.openxmlformats.org/officeDocument/2006/relationships/hyperlink" Target="https://en.wikipedia.org/wiki/Object-oriented_programming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en.wikipedia.org/wiki/SWIG" TargetMode="External"/><Relationship Id="rId31" Type="http://schemas.openxmlformats.org/officeDocument/2006/relationships/hyperlink" Target="https://en.wikipedia.org/wiki/Internet_hosting_service" TargetMode="External"/><Relationship Id="rId44" Type="http://schemas.openxmlformats.org/officeDocument/2006/relationships/hyperlink" Target="https://desktop.github.com/" TargetMode="External"/><Relationship Id="rId4" Type="http://schemas.openxmlformats.org/officeDocument/2006/relationships/hyperlink" Target="https://en.wikipedia.org/wiki/List_comprehension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GNU_General_Public_License" TargetMode="External"/><Relationship Id="rId22" Type="http://schemas.openxmlformats.org/officeDocument/2006/relationships/hyperlink" Target="https://en.wikipedia.org/wiki/JSON" TargetMode="External"/><Relationship Id="rId27" Type="http://schemas.openxmlformats.org/officeDocument/2006/relationships/hyperlink" Target="https://en.wikipedia.org/wiki/Type_introspection" TargetMode="External"/><Relationship Id="rId30" Type="http://schemas.openxmlformats.org/officeDocument/2006/relationships/hyperlink" Target="https://en.wikipedia.org/wiki/HTML" TargetMode="External"/><Relationship Id="rId35" Type="http://schemas.openxmlformats.org/officeDocument/2006/relationships/hyperlink" Target="https://en.wikipedia.org/wiki/Programming_paradigm" TargetMode="External"/><Relationship Id="rId43" Type="http://schemas.openxmlformats.org/officeDocument/2006/relationships/hyperlink" Target="https://code.visualstudio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B76D0B9-C2E2-4288-8870-940F43F51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2292</TotalTime>
  <Pages>32</Pages>
  <Words>6155</Words>
  <Characters>36318</Characters>
  <Application>Microsoft Office Word</Application>
  <DocSecurity>0</DocSecurity>
  <Lines>302</Lines>
  <Paragraphs>84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42389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212</cp:revision>
  <cp:lastPrinted>2011-08-28T13:45:00Z</cp:lastPrinted>
  <dcterms:created xsi:type="dcterms:W3CDTF">2020-11-16T13:42:00Z</dcterms:created>
  <dcterms:modified xsi:type="dcterms:W3CDTF">2021-03-06T19:15:00Z</dcterms:modified>
</cp:coreProperties>
</file>
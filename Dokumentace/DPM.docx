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8" w:name="_Toc64362799"/>
      <w:r>
        <w:lastRenderedPageBreak/>
        <w:t>Obsah</w:t>
      </w:r>
      <w:bookmarkEnd w:id="7"/>
      <w:bookmarkEnd w:id="8"/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362799" w:history="1">
        <w:r w:rsidR="00981AA2" w:rsidRPr="003335CD">
          <w:rPr>
            <w:rStyle w:val="Hypertextovodkaz"/>
            <w:noProof/>
          </w:rPr>
          <w:t>Obsah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0" w:history="1">
        <w:r w:rsidR="00981AA2" w:rsidRPr="003335CD">
          <w:rPr>
            <w:rStyle w:val="Hypertextovodkaz"/>
            <w:noProof/>
          </w:rPr>
          <w:t>Úvod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1" w:history="1">
        <w:r w:rsidR="00981AA2" w:rsidRPr="003335CD">
          <w:rPr>
            <w:rStyle w:val="Hypertextovodkaz"/>
            <w:noProof/>
          </w:rPr>
          <w:t>1.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Teoretická část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2" w:history="1">
        <w:r w:rsidR="00981AA2" w:rsidRPr="003335CD">
          <w:rPr>
            <w:rStyle w:val="Hypertextovodkaz"/>
            <w:noProof/>
          </w:rPr>
          <w:t>1.1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Python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3" w:history="1">
        <w:r w:rsidR="00981AA2" w:rsidRPr="003335CD">
          <w:rPr>
            <w:rStyle w:val="Hypertextovodkaz"/>
            <w:noProof/>
          </w:rPr>
          <w:t>1.1.1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Úvod do jazyka python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4" w:history="1">
        <w:r w:rsidR="00981AA2" w:rsidRPr="003335CD">
          <w:rPr>
            <w:rStyle w:val="Hypertextovodkaz"/>
            <w:noProof/>
          </w:rPr>
          <w:t>1.1.2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Historie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5" w:history="1">
        <w:r w:rsidR="00981AA2" w:rsidRPr="003335CD">
          <w:rPr>
            <w:rStyle w:val="Hypertextovodkaz"/>
            <w:noProof/>
          </w:rPr>
          <w:t>1.2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wxPython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6" w:history="1">
        <w:r w:rsidR="00981AA2" w:rsidRPr="003335CD">
          <w:rPr>
            <w:rStyle w:val="Hypertextovodkaz"/>
            <w:noProof/>
          </w:rPr>
          <w:t>1.2.1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Historie wxPythonu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7" w:history="1">
        <w:r w:rsidR="00981AA2" w:rsidRPr="003335CD">
          <w:rPr>
            <w:rStyle w:val="Hypertextovodkaz"/>
            <w:noProof/>
          </w:rPr>
          <w:t>1.3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wxWidgets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8" w:history="1">
        <w:r w:rsidR="00981AA2" w:rsidRPr="003335CD">
          <w:rPr>
            <w:rStyle w:val="Hypertextovodkaz"/>
            <w:noProof/>
          </w:rPr>
          <w:t>1.3.1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Historie wxWidgets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09" w:history="1">
        <w:r w:rsidR="00981AA2" w:rsidRPr="003335CD">
          <w:rPr>
            <w:rStyle w:val="Hypertextovodkaz"/>
            <w:noProof/>
          </w:rPr>
          <w:t>1.4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Jupyter Notebook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0" w:history="1">
        <w:r w:rsidR="00981AA2" w:rsidRPr="003335CD">
          <w:rPr>
            <w:rStyle w:val="Hypertextovodkaz"/>
            <w:noProof/>
          </w:rPr>
          <w:t>1.4.1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Historie Jupyter Notebooku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1" w:history="1">
        <w:r w:rsidR="00981AA2" w:rsidRPr="003335CD">
          <w:rPr>
            <w:rStyle w:val="Hypertextovodkaz"/>
            <w:noProof/>
          </w:rPr>
          <w:t>1.5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Project Jupyter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2" w:history="1">
        <w:r w:rsidR="00981AA2" w:rsidRPr="003335CD">
          <w:rPr>
            <w:rStyle w:val="Hypertextovodkaz"/>
            <w:noProof/>
          </w:rPr>
          <w:t>1.6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IPython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3" w:history="1">
        <w:r w:rsidR="00981AA2" w:rsidRPr="003335CD">
          <w:rPr>
            <w:rStyle w:val="Hypertextovodkaz"/>
            <w:noProof/>
          </w:rPr>
          <w:t>1.7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NbViewer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4" w:history="1">
        <w:r w:rsidR="00981AA2" w:rsidRPr="003335CD">
          <w:rPr>
            <w:rStyle w:val="Hypertextovodkaz"/>
            <w:noProof/>
          </w:rPr>
          <w:t>1.8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GitHub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5" w:history="1">
        <w:r w:rsidR="00981AA2" w:rsidRPr="003335CD">
          <w:rPr>
            <w:rStyle w:val="Hypertextovodkaz"/>
            <w:noProof/>
          </w:rPr>
          <w:t>1.8.1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Git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6" w:history="1">
        <w:r w:rsidR="00981AA2" w:rsidRPr="003335CD">
          <w:rPr>
            <w:rStyle w:val="Hypertextovodkaz"/>
            <w:noProof/>
          </w:rPr>
          <w:t>1.9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Objektově orientované programování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7" w:history="1">
        <w:r w:rsidR="00981AA2" w:rsidRPr="003335CD">
          <w:rPr>
            <w:rStyle w:val="Hypertextovodkaz"/>
            <w:noProof/>
          </w:rPr>
          <w:t>1.9.1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Programovací paradigmata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8" w:history="1">
        <w:r w:rsidR="00981AA2" w:rsidRPr="003335CD">
          <w:rPr>
            <w:rStyle w:val="Hypertextovodkaz"/>
            <w:noProof/>
          </w:rPr>
          <w:t>1.9.2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OOP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19" w:history="1">
        <w:r w:rsidR="00981AA2" w:rsidRPr="003335CD">
          <w:rPr>
            <w:rStyle w:val="Hypertextovodkaz"/>
            <w:noProof/>
          </w:rPr>
          <w:t>1.9.3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Funkcionalita OOP v Pythonu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0" w:history="1">
        <w:r w:rsidR="00981AA2" w:rsidRPr="003335CD">
          <w:rPr>
            <w:rStyle w:val="Hypertextovodkaz"/>
            <w:noProof/>
          </w:rPr>
          <w:t>2.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Praktická část - wxTutorial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1" w:history="1">
        <w:r w:rsidR="00981AA2" w:rsidRPr="003335CD">
          <w:rPr>
            <w:rStyle w:val="Hypertextovodkaz"/>
            <w:noProof/>
          </w:rPr>
          <w:t>2.1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Prostředí Pythonu a Git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2" w:history="1">
        <w:r w:rsidR="00981AA2" w:rsidRPr="003335CD">
          <w:rPr>
            <w:rStyle w:val="Hypertextovodkaz"/>
            <w:noProof/>
          </w:rPr>
          <w:t>2.2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Jupyter Notebook a NBViewer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3" w:history="1">
        <w:r w:rsidR="00981AA2" w:rsidRPr="003335CD">
          <w:rPr>
            <w:rStyle w:val="Hypertextovodkaz"/>
            <w:noProof/>
          </w:rPr>
          <w:t>2.3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Struktura Tutoriálů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4" w:history="1">
        <w:r w:rsidR="00981AA2" w:rsidRPr="003335CD">
          <w:rPr>
            <w:rStyle w:val="Hypertextovodkaz"/>
            <w:noProof/>
          </w:rPr>
          <w:t>2.3.1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Instalace a úvod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5" w:history="1">
        <w:r w:rsidR="00981AA2" w:rsidRPr="003335CD">
          <w:rPr>
            <w:rStyle w:val="Hypertextovodkaz"/>
            <w:noProof/>
          </w:rPr>
          <w:t>2.3.2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Sada tutoriálů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6" w:history="1">
        <w:r w:rsidR="00981AA2" w:rsidRPr="003335CD">
          <w:rPr>
            <w:rStyle w:val="Hypertextovodkaz"/>
            <w:noProof/>
          </w:rPr>
          <w:t>2.3.3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Příklady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7" w:history="1">
        <w:r w:rsidR="00981AA2" w:rsidRPr="003335CD">
          <w:rPr>
            <w:rStyle w:val="Hypertextovodkaz"/>
            <w:noProof/>
          </w:rPr>
          <w:t>2.3.4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WxGlade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8" w:history="1">
        <w:r w:rsidR="00981AA2" w:rsidRPr="003335CD">
          <w:rPr>
            <w:rStyle w:val="Hypertextovodkaz"/>
            <w:noProof/>
          </w:rPr>
          <w:t>2.3.5</w:t>
        </w:r>
        <w:r w:rsidR="00981A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81AA2" w:rsidRPr="003335CD">
          <w:rPr>
            <w:rStyle w:val="Hypertextovodkaz"/>
            <w:noProof/>
          </w:rPr>
          <w:t>Základní widgety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29" w:history="1">
        <w:r w:rsidR="00981AA2" w:rsidRPr="003335CD">
          <w:rPr>
            <w:rStyle w:val="Hypertextovodkaz"/>
            <w:noProof/>
          </w:rPr>
          <w:t>Závěr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0" w:history="1">
        <w:r w:rsidR="00981AA2" w:rsidRPr="003335CD">
          <w:rPr>
            <w:rStyle w:val="Hypertextovodkaz"/>
            <w:noProof/>
          </w:rPr>
          <w:t>Seznam použité literatury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1" w:history="1">
        <w:r w:rsidR="00981AA2" w:rsidRPr="003335CD">
          <w:rPr>
            <w:rStyle w:val="Hypertextovodkaz"/>
            <w:rFonts w:eastAsia="LMRoman12-Regular-Identity-H"/>
            <w:noProof/>
          </w:rPr>
          <w:t>Seznam obrázků a tabulek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1AA2" w:rsidRDefault="007C07F9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362832" w:history="1">
        <w:r w:rsidR="00981AA2" w:rsidRPr="003335CD">
          <w:rPr>
            <w:rStyle w:val="Hypertextovodkaz"/>
            <w:rFonts w:eastAsia="LMRoman12-Regular-Identity-H"/>
            <w:noProof/>
          </w:rPr>
          <w:t>Přílohy</w:t>
        </w:r>
        <w:r w:rsidR="00981AA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1AA2">
          <w:rPr>
            <w:noProof/>
            <w:webHidden/>
          </w:rPr>
          <w:instrText xml:space="preserve"> PAGEREF _Toc64362832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1AA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5EF7" w:rsidRDefault="007C07F9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9" w:name="_Toc450838575"/>
      <w:bookmarkStart w:id="10" w:name="_Toc64362800"/>
      <w:r>
        <w:lastRenderedPageBreak/>
        <w:t>Úvod</w:t>
      </w:r>
      <w:bookmarkEnd w:id="9"/>
      <w:bookmarkEnd w:id="10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1" w:name="_Toc64362801"/>
      <w:r>
        <w:lastRenderedPageBreak/>
        <w:t>Teoretická část</w:t>
      </w:r>
      <w:bookmarkEnd w:id="11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2" w:name="_Toc64362802"/>
      <w:r>
        <w:t>Python</w:t>
      </w:r>
      <w:r w:rsidR="001F2027">
        <w:rPr>
          <w:rStyle w:val="Znakapoznpodarou"/>
        </w:rPr>
        <w:footnoteReference w:id="2"/>
      </w:r>
      <w:bookmarkEnd w:id="12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3" w:name="_Toc64362803"/>
      <w:r>
        <w:t>Úvod do jazyka python</w:t>
      </w:r>
      <w:bookmarkEnd w:id="13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4" w:name="_Toc64362804"/>
      <w:r>
        <w:t>Historie</w:t>
      </w:r>
      <w:bookmarkEnd w:id="14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5" w:name="_Toc64362805"/>
      <w:r>
        <w:t>wxPython</w:t>
      </w:r>
      <w:r w:rsidR="001F2027">
        <w:rPr>
          <w:rStyle w:val="Znakapoznpodarou"/>
        </w:rPr>
        <w:footnoteReference w:id="21"/>
      </w:r>
      <w:bookmarkEnd w:id="15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6" w:name="_Toc64362806"/>
      <w:r>
        <w:t>Historie</w:t>
      </w:r>
      <w:r w:rsidR="00576CC1">
        <w:t xml:space="preserve"> wxPythonu</w:t>
      </w:r>
      <w:bookmarkEnd w:id="16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7C07F9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7" w:name="_Toc64362807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7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8" w:name="_Toc64362808"/>
      <w:r>
        <w:t>Historie wxWidgets</w:t>
      </w:r>
      <w:bookmarkEnd w:id="18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9" w:name="_Toc64362809"/>
      <w:r>
        <w:t>Jupyter Notebook</w:t>
      </w:r>
      <w:bookmarkEnd w:id="19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20" w:name="_Toc64362810"/>
      <w:r>
        <w:t>Historie Jupyter Notebooku</w:t>
      </w:r>
      <w:bookmarkEnd w:id="20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07F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16198B" w:rsidRDefault="0016198B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1" w:name="_Toc63710564"/>
                  <w:bookmarkStart w:id="22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1"/>
                  <w:bookmarkEnd w:id="22"/>
                </w:p>
                <w:p w:rsidR="0016198B" w:rsidRPr="00C96E02" w:rsidRDefault="0016198B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3" w:name="_Toc64362811"/>
      <w:r w:rsidR="00C96E02">
        <w:t>Project Jupyter</w:t>
      </w:r>
      <w:r>
        <w:rPr>
          <w:rStyle w:val="Znakapoznpodarou"/>
        </w:rPr>
        <w:footnoteReference w:id="36"/>
      </w:r>
      <w:bookmarkEnd w:id="23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4" w:name="_Toc64362812"/>
      <w:r>
        <w:t>IPython</w:t>
      </w:r>
      <w:r w:rsidR="00804147">
        <w:rPr>
          <w:rStyle w:val="Znakapoznpodarou"/>
        </w:rPr>
        <w:footnoteReference w:id="38"/>
      </w:r>
      <w:bookmarkEnd w:id="24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5" w:name="_Toc64362813"/>
      <w:r>
        <w:t>NbViewer</w:t>
      </w:r>
      <w:bookmarkEnd w:id="25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7C07F9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16198B" w:rsidRPr="0007773F" w:rsidRDefault="0016198B" w:rsidP="0007773F">
                  <w:pPr>
                    <w:pStyle w:val="Titulek"/>
                    <w:rPr>
                      <w:i w:val="0"/>
                    </w:rPr>
                  </w:pPr>
                  <w:bookmarkStart w:id="26" w:name="_Toc63710565"/>
                  <w:bookmarkStart w:id="27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6"/>
                  <w:bookmarkEnd w:id="27"/>
                </w:p>
                <w:p w:rsidR="0016198B" w:rsidRDefault="0016198B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16198B" w:rsidRPr="0007773F" w:rsidRDefault="0016198B" w:rsidP="0007773F"/>
              </w:txbxContent>
            </v:textbox>
            <w10:wrap type="topAndBottom"/>
          </v:shape>
        </w:pict>
      </w:r>
      <w:bookmarkStart w:id="28" w:name="_Toc64362814"/>
      <w:r w:rsidR="00BF3EB7">
        <w:t>GitHub</w:t>
      </w:r>
      <w:bookmarkEnd w:id="28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9" w:name="_Toc64362815"/>
      <w:r>
        <w:t>Git</w:t>
      </w:r>
      <w:r w:rsidR="009C7AEC">
        <w:rPr>
          <w:rStyle w:val="Znakapoznpodarou"/>
        </w:rPr>
        <w:footnoteReference w:id="52"/>
      </w:r>
      <w:bookmarkEnd w:id="29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0" w:name="_Toc64362816"/>
      <w:r>
        <w:t>Objektově orientované programování</w:t>
      </w:r>
      <w:bookmarkEnd w:id="30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1" w:name="_Toc64362817"/>
      <w:r>
        <w:t>Programovací paradigmata</w:t>
      </w:r>
      <w:r w:rsidR="009C7AEC">
        <w:rPr>
          <w:rStyle w:val="Znakapoznpodarou"/>
        </w:rPr>
        <w:footnoteReference w:id="54"/>
      </w:r>
      <w:bookmarkEnd w:id="31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C07F9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16198B" w:rsidRDefault="0016198B" w:rsidP="00D11E43">
                  <w:pPr>
                    <w:pStyle w:val="Titulek"/>
                    <w:rPr>
                      <w:i w:val="0"/>
                    </w:rPr>
                  </w:pPr>
                  <w:bookmarkStart w:id="32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2"/>
                </w:p>
                <w:p w:rsidR="0016198B" w:rsidRDefault="0016198B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3" w:name="_Toc64362818"/>
      <w:r>
        <w:t>OOP</w:t>
      </w:r>
      <w:r w:rsidR="00E05AEF">
        <w:rPr>
          <w:rStyle w:val="Znakapoznpodarou"/>
        </w:rPr>
        <w:footnoteReference w:id="61"/>
      </w:r>
      <w:bookmarkEnd w:id="33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7C07F9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16198B" w:rsidRPr="008C6F13" w:rsidRDefault="0016198B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4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4"/>
                </w:p>
                <w:p w:rsidR="0016198B" w:rsidRDefault="0016198B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16198B" w:rsidRPr="00F16525" w:rsidRDefault="0016198B" w:rsidP="008C6F13">
                  <w:pPr>
                    <w:pStyle w:val="Titulek"/>
                    <w:ind w:firstLine="0"/>
                    <w:jc w:val="left"/>
                    <w:rPr>
                      <w:u w:val="single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16198B" w:rsidRPr="00E05AEF" w:rsidRDefault="0016198B" w:rsidP="00E05AEF"/>
                <w:p w:rsidR="0016198B" w:rsidRPr="008C6F13" w:rsidRDefault="0016198B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5" w:name="_Toc64362819"/>
      <w:r>
        <w:t>Funkcionalita OOP v Pythonu</w:t>
      </w:r>
      <w:bookmarkEnd w:id="35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6" w:name="_Toc64362820"/>
      <w:r>
        <w:lastRenderedPageBreak/>
        <w:t>Praktická část</w:t>
      </w:r>
      <w:r w:rsidR="00B21517">
        <w:t xml:space="preserve"> - wxTutorial</w:t>
      </w:r>
      <w:bookmarkEnd w:id="36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7" w:name="_Toc64362821"/>
      <w:r>
        <w:t>Prostředí Pythonu</w:t>
      </w:r>
      <w:r w:rsidR="00621A8A">
        <w:t xml:space="preserve"> a Git</w:t>
      </w:r>
      <w:bookmarkEnd w:id="37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38" w:name="_Toc64362822"/>
      <w:r>
        <w:t>Jupyter N</w:t>
      </w:r>
      <w:r w:rsidR="007D0049">
        <w:t>otebook</w:t>
      </w:r>
      <w:r>
        <w:t xml:space="preserve"> a NBViewer</w:t>
      </w:r>
      <w:bookmarkEnd w:id="38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6C26BB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-111760</wp:posOffset>
            </wp:positionV>
            <wp:extent cx="5382895" cy="2134870"/>
            <wp:effectExtent l="190500" t="152400" r="179705" b="132080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13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C07F9">
        <w:rPr>
          <w:noProof/>
        </w:rPr>
        <w:pict>
          <v:shape id="_x0000_s1033" type="#_x0000_t202" style="position:absolute;left:0;text-align:left;margin-left:-38.2pt;margin-top:400.25pt;width:435.1pt;height:51pt;z-index:251689984;mso-position-horizontal-relative:text;mso-position-vertical-relative:text" stroked="f">
            <v:textbox style="mso-fit-shape-to-text:t" inset="0,0,0,0">
              <w:txbxContent>
                <w:p w:rsidR="0016198B" w:rsidRPr="006C26BB" w:rsidRDefault="0016198B" w:rsidP="006C26BB">
                  <w:pPr>
                    <w:pStyle w:val="Titulek"/>
                    <w:rPr>
                      <w:i w:val="0"/>
                    </w:rPr>
                  </w:pPr>
                  <w:r w:rsidRPr="006C26BB">
                    <w:rPr>
                      <w:i w:val="0"/>
                    </w:rPr>
                    <w:t xml:space="preserve">Obrázek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5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</w:p>
                <w:p w:rsidR="0016198B" w:rsidRPr="006C26BB" w:rsidRDefault="0016198B" w:rsidP="006C26BB">
                  <w:r>
                    <w:t xml:space="preserve">Zdroj: </w:t>
                  </w:r>
                  <w:hyperlink r:id="rId21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2843530</wp:posOffset>
            </wp:positionV>
            <wp:extent cx="5533390" cy="2131695"/>
            <wp:effectExtent l="190500" t="152400" r="162560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C07F9">
        <w:rPr>
          <w:noProof/>
        </w:rPr>
        <w:pict>
          <v:shape id="_x0000_s1032" type="#_x0000_t202" style="position:absolute;left:0;text-align:left;margin-left:-38.2pt;margin-top:167.55pt;width:479.3pt;height:51pt;z-index:251685888;mso-position-horizontal-relative:text;mso-position-vertical-relative:text" stroked="f">
            <v:textbox style="mso-fit-shape-to-text:t" inset="0,0,0,0">
              <w:txbxContent>
                <w:p w:rsidR="0016198B" w:rsidRDefault="0016198B" w:rsidP="009934B1">
                  <w:pPr>
                    <w:pStyle w:val="Titulek"/>
                    <w:rPr>
                      <w:i w:val="0"/>
                    </w:rPr>
                  </w:pPr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6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</w:p>
                <w:p w:rsidR="0016198B" w:rsidRPr="009934B1" w:rsidRDefault="0016198B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C56920" w:rsidRDefault="00C56920" w:rsidP="00C56920">
      <w:pPr>
        <w:pStyle w:val="Nadpis2"/>
      </w:pPr>
      <w:bookmarkStart w:id="39" w:name="_Toc64362823"/>
      <w:r>
        <w:t>Struktura Tutoriálů</w:t>
      </w:r>
      <w:bookmarkEnd w:id="39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r>
        <w:t>Instalační soubory</w:t>
      </w:r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2F06C3" w:rsidP="002F06C3">
      <w:pPr>
        <w:pStyle w:val="Odstavecseseznamem"/>
        <w:numPr>
          <w:ilvl w:val="0"/>
          <w:numId w:val="8"/>
        </w:numPr>
      </w:pPr>
      <w:hyperlink r:id="rId24" w:history="1">
        <w:r>
          <w:rPr>
            <w:rStyle w:val="Hypertextovodkaz"/>
          </w:rPr>
          <w:t>WxPython</w:t>
        </w:r>
      </w:hyperlink>
    </w:p>
    <w:p w:rsidR="002F06C3" w:rsidRPr="00921896" w:rsidRDefault="002F06C3" w:rsidP="002F06C3">
      <w:pPr>
        <w:pStyle w:val="Odstavecseseznamem"/>
        <w:numPr>
          <w:ilvl w:val="0"/>
          <w:numId w:val="8"/>
        </w:numPr>
      </w:pPr>
      <w:hyperlink r:id="rId25" w:history="1">
        <w:r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40" w:name="_Toc64362825"/>
      <w:r>
        <w:t>Sada tutoriálů</w:t>
      </w:r>
      <w:bookmarkEnd w:id="40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na OOP. 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26" w:history="1">
        <w:r>
          <w:rPr>
            <w:rStyle w:val="Hypertextovodkaz"/>
          </w:rPr>
          <w:t>OOP Teorie</w:t>
        </w:r>
      </w:hyperlink>
      <w:r>
        <w:t xml:space="preserve"> </w:t>
      </w:r>
      <w:r w:rsidR="00483052">
        <w:t>- uvádí uživatele do Objektově Orientovaného programování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27" w:history="1">
        <w:r>
          <w:rPr>
            <w:rStyle w:val="Hypertextovodkaz"/>
          </w:rPr>
          <w:t>OOP Praxe</w:t>
        </w:r>
      </w:hyperlink>
      <w:r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28" w:history="1">
        <w:r>
          <w:rPr>
            <w:rStyle w:val="Hypertextovodkaz"/>
          </w:rPr>
          <w:t>První program</w:t>
        </w:r>
      </w:hyperlink>
      <w:r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29" w:history="1">
        <w:r>
          <w:rPr>
            <w:rStyle w:val="Hypertextovodkaz"/>
          </w:rPr>
          <w:t>Přepsání do OOP a StaticText</w:t>
        </w:r>
      </w:hyperlink>
      <w:r>
        <w:t xml:space="preserve"> </w:t>
      </w:r>
      <w:r w:rsidR="00483052">
        <w:t>- Přepsání prvního programu do OOP s třídou wx.Frame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30" w:history="1">
        <w:r>
          <w:rPr>
            <w:rStyle w:val="Hypertextovodkaz"/>
          </w:rPr>
          <w:t>Velikost a pozice framu</w:t>
        </w:r>
      </w:hyperlink>
      <w:r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31" w:history="1">
        <w:r>
          <w:rPr>
            <w:rStyle w:val="Hypertextovodkaz"/>
          </w:rPr>
          <w:t>Tlačítko</w:t>
        </w:r>
      </w:hyperlink>
      <w:r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2F06C3" w:rsidP="00483052">
      <w:pPr>
        <w:pStyle w:val="Odstavecseseznamem"/>
        <w:numPr>
          <w:ilvl w:val="0"/>
          <w:numId w:val="6"/>
        </w:numPr>
      </w:pPr>
      <w:hyperlink r:id="rId32" w:history="1">
        <w:r>
          <w:rPr>
            <w:rStyle w:val="Hypertextovodkaz"/>
          </w:rPr>
          <w:t>Vstupy pro uživatele</w:t>
        </w:r>
      </w:hyperlink>
      <w:r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2F06C3" w:rsidP="00483052">
      <w:pPr>
        <w:pStyle w:val="Odstavecseseznamem"/>
        <w:numPr>
          <w:ilvl w:val="0"/>
          <w:numId w:val="6"/>
        </w:numPr>
      </w:pPr>
      <w:hyperlink r:id="rId33" w:history="1">
        <w:r>
          <w:rPr>
            <w:rStyle w:val="Hypertextovodkaz"/>
          </w:rPr>
          <w:t>Menubar</w:t>
        </w:r>
      </w:hyperlink>
      <w:r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2F06C3" w:rsidP="00483052">
      <w:pPr>
        <w:pStyle w:val="Odstavecseseznamem"/>
        <w:numPr>
          <w:ilvl w:val="0"/>
          <w:numId w:val="6"/>
        </w:numPr>
      </w:pPr>
      <w:hyperlink r:id="rId34" w:history="1">
        <w:r>
          <w:rPr>
            <w:rStyle w:val="Hypertextovodkaz"/>
          </w:rPr>
          <w:t>Třída wx.App</w:t>
        </w:r>
      </w:hyperlink>
      <w:r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2F06C3" w:rsidP="00483052">
      <w:pPr>
        <w:pStyle w:val="Odstavecseseznamem"/>
        <w:numPr>
          <w:ilvl w:val="0"/>
          <w:numId w:val="6"/>
        </w:numPr>
      </w:pPr>
      <w:hyperlink r:id="rId35" w:history="1">
        <w:r>
          <w:rPr>
            <w:rStyle w:val="Hypertextovodkaz"/>
          </w:rPr>
          <w:t>Sizery</w:t>
        </w:r>
      </w:hyperlink>
      <w:r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responzivitou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41" w:name="_Toc64362826"/>
      <w:r>
        <w:t>Příklady</w:t>
      </w:r>
      <w:bookmarkEnd w:id="41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5049C8" w:rsidP="00D018DC">
      <w:pPr>
        <w:pStyle w:val="Odstavecseseznamem"/>
        <w:numPr>
          <w:ilvl w:val="0"/>
          <w:numId w:val="7"/>
        </w:numPr>
      </w:pPr>
      <w:hyperlink r:id="rId36" w:history="1">
        <w:r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77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FF3615" w:rsidP="00FF3615">
      <w:pPr>
        <w:ind w:firstLine="0"/>
      </w:pPr>
      <w:r>
        <w:rPr>
          <w:noProof/>
        </w:rPr>
        <w:lastRenderedPageBreak/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FF3615" w:rsidRDefault="00FF3615" w:rsidP="00FF3615">
                  <w:pPr>
                    <w:pStyle w:val="Titulek"/>
                    <w:rPr>
                      <w:i w:val="0"/>
                    </w:rPr>
                  </w:pPr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 w:rsidR="00C779FB"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</w:p>
                <w:p w:rsidR="00FF3615" w:rsidRPr="00FF3615" w:rsidRDefault="00FF3615" w:rsidP="00FF3615">
                  <w:r>
                    <w:t xml:space="preserve">Zdroj: </w:t>
                  </w:r>
                  <w:hyperlink r:id="rId37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436245</wp:posOffset>
            </wp:positionV>
            <wp:extent cx="2578735" cy="2824480"/>
            <wp:effectExtent l="190500" t="152400" r="164465" b="128270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0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C779FB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C779FB" w:rsidRDefault="00C779FB" w:rsidP="00C779FB">
                  <w:pPr>
                    <w:pStyle w:val="Titulek"/>
                    <w:rPr>
                      <w:i w:val="0"/>
                    </w:rPr>
                  </w:pPr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 w:rsidRPr="00C779FB"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</w:p>
                <w:p w:rsidR="00C779FB" w:rsidRPr="00C779FB" w:rsidRDefault="00C779FB" w:rsidP="00C779FB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C779FB" w:rsidP="00D018DC">
      <w:pPr>
        <w:pStyle w:val="Odstavecseseznamem"/>
        <w:numPr>
          <w:ilvl w:val="0"/>
          <w:numId w:val="7"/>
        </w:numPr>
      </w:pPr>
      <w:hyperlink r:id="rId42" w:history="1">
        <w:r>
          <w:rPr>
            <w:rStyle w:val="Hypertextovodkaz"/>
          </w:rPr>
          <w:t>Práce s více panely</w:t>
        </w:r>
      </w:hyperlink>
      <w:r>
        <w:t xml:space="preserve"> - propojující program předchozích 2 příkladů skrze lištu</w:t>
      </w:r>
    </w:p>
    <w:p w:rsidR="001747F9" w:rsidRDefault="001747F9" w:rsidP="00CE498C">
      <w:pPr>
        <w:pStyle w:val="Nadpis3"/>
      </w:pPr>
      <w:bookmarkStart w:id="42" w:name="_Toc64362827"/>
      <w:r>
        <w:lastRenderedPageBreak/>
        <w:t>WxGlade</w:t>
      </w:r>
      <w:bookmarkEnd w:id="42"/>
    </w:p>
    <w:p w:rsidR="000C0043" w:rsidRPr="000C0043" w:rsidRDefault="000C0043" w:rsidP="000C0043">
      <w:r>
        <w:t>Část je rozdělena na instalaci/úvod a na názorný příklad mixéru barev.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43" w:name="_Toc64362828"/>
      <w:r>
        <w:t>Základní widgety</w:t>
      </w:r>
      <w:bookmarkEnd w:id="43"/>
    </w:p>
    <w:p w:rsidR="000C0043" w:rsidRDefault="000C0043" w:rsidP="000C0043">
      <w:r>
        <w:t xml:space="preserve">Seznam všech základních widgetů wx s náhledy a parametry. </w:t>
      </w:r>
    </w:p>
    <w:p w:rsidR="0016198B" w:rsidRPr="000C0043" w:rsidRDefault="00B23C08" w:rsidP="00B23C08">
      <w:pPr>
        <w:pStyle w:val="Nadpis2"/>
      </w:pPr>
      <w:r>
        <w:t>Odkazy pro studium wxPythonu</w:t>
      </w:r>
    </w:p>
    <w:p w:rsidR="001747F9" w:rsidRPr="001747F9" w:rsidRDefault="001747F9" w:rsidP="001747F9">
      <w:pPr>
        <w:pStyle w:val="Odstavecseseznamem"/>
        <w:ind w:left="1287" w:firstLine="0"/>
      </w:pP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44" w:name="_Toc443934378"/>
      <w:bookmarkStart w:id="45" w:name="_Toc450838584"/>
      <w:bookmarkStart w:id="46" w:name="_Toc64362829"/>
      <w:r>
        <w:lastRenderedPageBreak/>
        <w:t>Z</w:t>
      </w:r>
      <w:r w:rsidR="000C2CBF" w:rsidRPr="00FA5AF4">
        <w:t>ávěr</w:t>
      </w:r>
      <w:bookmarkEnd w:id="44"/>
      <w:bookmarkEnd w:id="45"/>
      <w:bookmarkEnd w:id="46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47" w:name="_Toc443934379"/>
      <w:bookmarkStart w:id="48" w:name="_Toc450838585"/>
      <w:bookmarkStart w:id="49" w:name="_Toc64362830"/>
      <w:r w:rsidRPr="00FA5AF4">
        <w:lastRenderedPageBreak/>
        <w:t>Seznam použité literatury</w:t>
      </w:r>
      <w:bookmarkEnd w:id="47"/>
      <w:bookmarkEnd w:id="48"/>
      <w:bookmarkEnd w:id="49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7C07F9" w:rsidP="00D442B2">
      <w:pPr>
        <w:tabs>
          <w:tab w:val="left" w:pos="426"/>
        </w:tabs>
        <w:ind w:firstLine="0"/>
      </w:pPr>
      <w:hyperlink r:id="rId43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44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45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46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47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7C07F9" w:rsidP="00D442B2">
      <w:pPr>
        <w:tabs>
          <w:tab w:val="left" w:pos="426"/>
        </w:tabs>
        <w:ind w:firstLine="0"/>
      </w:pPr>
      <w:hyperlink r:id="rId48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7C07F9" w:rsidP="00D442B2">
      <w:pPr>
        <w:tabs>
          <w:tab w:val="left" w:pos="426"/>
        </w:tabs>
        <w:ind w:firstLine="0"/>
      </w:pPr>
      <w:hyperlink r:id="rId49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50" w:name="_Toc64362831"/>
      <w:r>
        <w:rPr>
          <w:rFonts w:eastAsia="LMRoman12-Regular-Identity-H"/>
        </w:rPr>
        <w:lastRenderedPageBreak/>
        <w:t>Seznam obrázků a tabulek</w:t>
      </w:r>
      <w:bookmarkEnd w:id="50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7C07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50" w:anchor="_Toc64061122" w:history="1">
        <w:r w:rsidR="003805E2" w:rsidRPr="00150F19">
          <w:rPr>
            <w:rStyle w:val="Hypertextovodkaz"/>
            <w:noProof/>
          </w:rPr>
          <w:t>Obrázek č. 1 - Zobrazení souborů .ipynb na GitHubu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7C07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1" w:anchor="_Toc64061123" w:history="1">
        <w:r w:rsidR="003805E2" w:rsidRPr="00150F19">
          <w:rPr>
            <w:rStyle w:val="Hypertextovodkaz"/>
            <w:noProof/>
          </w:rPr>
          <w:t>Obrázek č. 2 - webové rozhraní NbViewer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7C07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2" w:anchor="_Toc64061124" w:history="1">
        <w:r w:rsidR="003805E2" w:rsidRPr="00150F19">
          <w:rPr>
            <w:rStyle w:val="Hypertextovodkaz"/>
            <w:noProof/>
          </w:rPr>
          <w:t>Obrázek č. 3 - Příklad logického programování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7C07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3" w:anchor="_Toc64061125" w:history="1">
        <w:r w:rsidR="003805E2" w:rsidRPr="00150F19">
          <w:rPr>
            <w:rStyle w:val="Hypertextovodkaz"/>
            <w:noProof/>
          </w:rPr>
          <w:t>Obrázek č. 4 - Rozdíl mezi procedurálním „klasickým“ a objektově orientovaným.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7C07F9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7C07F9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7C07F9" w:rsidP="00E80C50">
      <w:r>
        <w:fldChar w:fldCharType="end"/>
      </w:r>
    </w:p>
    <w:p w:rsidR="003E596A" w:rsidRDefault="007C07F9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7C07F9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51" w:name="_Toc64362832"/>
      <w:r>
        <w:rPr>
          <w:rFonts w:eastAsia="LMRoman12-Regular-Identity-H"/>
        </w:rPr>
        <w:lastRenderedPageBreak/>
        <w:t>Přílohy</w:t>
      </w:r>
      <w:bookmarkEnd w:id="51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52" w:name="_GoBack"/>
      <w:bookmarkEnd w:id="52"/>
    </w:p>
    <w:sectPr w:rsidR="002A5D5C" w:rsidRPr="002A5D5C" w:rsidSect="00D552B4">
      <w:headerReference w:type="default" r:id="rId54"/>
      <w:footerReference w:type="default" r:id="rId55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2EF2" w:rsidRDefault="003D2EF2">
      <w:r>
        <w:separator/>
      </w:r>
    </w:p>
  </w:endnote>
  <w:endnote w:type="continuationSeparator" w:id="1">
    <w:p w:rsidR="003D2EF2" w:rsidRDefault="003D2E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198B" w:rsidRDefault="0016198B">
    <w:pPr>
      <w:pStyle w:val="Zpat"/>
      <w:jc w:val="right"/>
    </w:pPr>
    <w:fldSimple w:instr=" PAGE   \* MERGEFORMAT ">
      <w:r w:rsidR="00C779FB">
        <w:rPr>
          <w:noProof/>
        </w:rPr>
        <w:t>22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2EF2" w:rsidRDefault="003D2EF2">
      <w:r>
        <w:separator/>
      </w:r>
    </w:p>
  </w:footnote>
  <w:footnote w:type="continuationSeparator" w:id="1">
    <w:p w:rsidR="003D2EF2" w:rsidRDefault="003D2EF2">
      <w:r>
        <w:continuationSeparator/>
      </w:r>
    </w:p>
  </w:footnote>
  <w:footnote w:id="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16198B" w:rsidRDefault="0016198B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16198B" w:rsidRDefault="0016198B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16198B" w:rsidRDefault="0016198B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16198B" w:rsidRDefault="0016198B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16198B" w:rsidRDefault="0016198B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16198B" w:rsidRDefault="0016198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16198B" w:rsidRDefault="0016198B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16198B" w:rsidRDefault="0016198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16198B" w:rsidRDefault="0016198B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16198B" w:rsidRDefault="0016198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16198B" w:rsidRDefault="0016198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16198B" w:rsidRDefault="0016198B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16198B" w:rsidRDefault="0016198B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16198B" w:rsidRDefault="0016198B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16198B" w:rsidRDefault="0016198B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16198B" w:rsidRDefault="0016198B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16198B" w:rsidRDefault="0016198B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16198B" w:rsidRDefault="0016198B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16198B" w:rsidRDefault="0016198B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16198B" w:rsidRDefault="0016198B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16198B" w:rsidRDefault="0016198B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16198B" w:rsidRDefault="0016198B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16198B" w:rsidRDefault="0016198B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16198B" w:rsidRDefault="0016198B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0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2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1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3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2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4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3" w:history="1">
        <w:r w:rsidRPr="00304DC2">
          <w:rPr>
            <w:rStyle w:val="Hypertextovodkaz"/>
          </w:rPr>
          <w:t>https://atom.io/</w:t>
        </w:r>
      </w:hyperlink>
    </w:p>
  </w:footnote>
  <w:footnote w:id="75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4" w:history="1">
        <w:r w:rsidRPr="00304DC2">
          <w:rPr>
            <w:rStyle w:val="Hypertextovodkaz"/>
          </w:rPr>
          <w:t>https://code.visualstudio.com/</w:t>
        </w:r>
      </w:hyperlink>
    </w:p>
  </w:footnote>
  <w:footnote w:id="76">
    <w:p w:rsidR="0016198B" w:rsidRDefault="0016198B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5" w:history="1">
        <w:r w:rsidRPr="00304DC2">
          <w:rPr>
            <w:rStyle w:val="Hypertextovodkaz"/>
          </w:rPr>
          <w:t>https://desktop.github.com/</w:t>
        </w:r>
      </w:hyperlink>
    </w:p>
  </w:footnote>
  <w:footnote w:id="77">
    <w:p w:rsidR="00A54158" w:rsidRDefault="00631B35" w:rsidP="00A5415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54158">
        <w:t xml:space="preserve">Hex barvy - </w:t>
      </w:r>
      <w:hyperlink r:id="rId76" w:history="1">
        <w:r w:rsidR="00A54158" w:rsidRPr="00C07EAD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198B" w:rsidRDefault="0016198B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655E16A3"/>
    <w:multiLevelType w:val="hybridMultilevel"/>
    <w:tmpl w:val="1C205DBE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5778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B0175"/>
    <w:rsid w:val="000B0B08"/>
    <w:rsid w:val="000B32AC"/>
    <w:rsid w:val="000B58E9"/>
    <w:rsid w:val="000B5C59"/>
    <w:rsid w:val="000B60BB"/>
    <w:rsid w:val="000C0043"/>
    <w:rsid w:val="000C2728"/>
    <w:rsid w:val="000C2CBF"/>
    <w:rsid w:val="000C53F1"/>
    <w:rsid w:val="000C6E19"/>
    <w:rsid w:val="000C7469"/>
    <w:rsid w:val="000D1471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198B"/>
    <w:rsid w:val="001670BE"/>
    <w:rsid w:val="00167996"/>
    <w:rsid w:val="0017018B"/>
    <w:rsid w:val="0017334C"/>
    <w:rsid w:val="001747F9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2EF2"/>
    <w:rsid w:val="003D3ABB"/>
    <w:rsid w:val="003D7350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1B17"/>
    <w:rsid w:val="004F7297"/>
    <w:rsid w:val="004F7A93"/>
    <w:rsid w:val="004F7B58"/>
    <w:rsid w:val="005016E8"/>
    <w:rsid w:val="005049C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4D8"/>
    <w:rsid w:val="00767E1C"/>
    <w:rsid w:val="00770F65"/>
    <w:rsid w:val="00771B4A"/>
    <w:rsid w:val="0077523C"/>
    <w:rsid w:val="00776824"/>
    <w:rsid w:val="0078020A"/>
    <w:rsid w:val="00783148"/>
    <w:rsid w:val="00787955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07F9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DCD"/>
    <w:rsid w:val="00914E77"/>
    <w:rsid w:val="009209E4"/>
    <w:rsid w:val="00921896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2D36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577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nbviewer.jupyter.org/github/Feeeeeeeeeela/WxTutorial/blob/master/01%20OOP%20Teorie.ipynb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nbviewer.jupyter.org/github/Feeeeeeeeeela/WxTutorial/blob/master/00%20Jupyter%20Notebook.ipynb" TargetMode="External"/><Relationship Id="rId34" Type="http://schemas.openxmlformats.org/officeDocument/2006/relationships/hyperlink" Target="https://nbviewer.jupyter.org/github/Feeeeeeeeeela/WxTutorial/blob/master/09%20T%C5%99%C3%ADda%20wx.App.ipynb" TargetMode="External"/><Relationship Id="rId42" Type="http://schemas.openxmlformats.org/officeDocument/2006/relationships/hyperlink" Target="https://nbviewer.jupyter.org/github/Feeeeeeeeeela/WxTutorial/blob/master/p%C5%99%20Pr%C3%A1ce%20s%20v%C3%ADce%20panely.ipynb" TargetMode="External"/><Relationship Id="rId47" Type="http://schemas.openxmlformats.org/officeDocument/2006/relationships/hyperlink" Target="https://en.wikipedia.org/wiki/Monty_Python%27s_Flying_Circus" TargetMode="External"/><Relationship Id="rId50" Type="http://schemas.openxmlformats.org/officeDocument/2006/relationships/hyperlink" Target="file:///D:\a&#352;KOLA\maturitn&#237;%20pr&#225;ce\Dokumentace\DPM.docx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nbviewer.jupyter.org/github/Feeeeeeeeeela/WxTutorial/blob/master/00%20Jupyter%20Notebook.ipynb" TargetMode="External"/><Relationship Id="rId33" Type="http://schemas.openxmlformats.org/officeDocument/2006/relationships/hyperlink" Target="https://nbviewer.jupyter.org/github/Feeeeeeeeeela/WxTutorial/blob/master/08%20Menubar.ipynb" TargetMode="External"/><Relationship Id="rId38" Type="http://schemas.openxmlformats.org/officeDocument/2006/relationships/image" Target="media/image8.png"/><Relationship Id="rId46" Type="http://schemas.openxmlformats.org/officeDocument/2006/relationships/hyperlink" Target="https://en.wikipedia.org/wiki/Centrum_Wiskunde_%26_Informati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nbviewer.jupyter.org/github/Feeeeeeeeeela/WxTutorial/blob/master/04%20P%C5%99eps%C3%A1n%C3%AD%20do%20OOP%20a%20StaticText.ipynb" TargetMode="External"/><Relationship Id="rId41" Type="http://schemas.openxmlformats.org/officeDocument/2006/relationships/hyperlink" Target="https://nbviewer.jupyter.org/github/Feeeeeeeeeela/WxTutorial/blob/master/p%C5%99%20Kalkula%C4%8Dka.ipynb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WxPython.ipynb" TargetMode="External"/><Relationship Id="rId32" Type="http://schemas.openxmlformats.org/officeDocument/2006/relationships/hyperlink" Target="https://nbviewer.jupyter.org/github/Feeeeeeeeeela/WxTutorial/blob/master/07%20Vstupy%20pro%20u%C5%BEivatele.ipynb" TargetMode="External"/><Relationship Id="rId37" Type="http://schemas.openxmlformats.org/officeDocument/2006/relationships/hyperlink" Target="https://nbviewer.jupyter.org/github/Feeeeeeeeeela/WxTutorial/blob/master/p%C5%99%20Mix%C3%A9r%20barev.ipynb" TargetMode="External"/><Relationship Id="rId40" Type="http://schemas.openxmlformats.org/officeDocument/2006/relationships/hyperlink" Target="https://nbviewer.jupyter.org/github/Feeeeeeeeeela/WxTutorial/blob/master/p%C5%99%20Kalkula%C4%8Dka.ipynb" TargetMode="External"/><Relationship Id="rId45" Type="http://schemas.openxmlformats.org/officeDocument/2006/relationships/hyperlink" Target="https://en.wikipedia.org/wiki/Guido_van_Rossum" TargetMode="External"/><Relationship Id="rId53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nbviewer.jupyter.org/github/Feeeeeeeeeela/WxTutorial/blob/master/03%20Prvn%C3%AD%20aplikace.ipynb" TargetMode="External"/><Relationship Id="rId36" Type="http://schemas.openxmlformats.org/officeDocument/2006/relationships/hyperlink" Target="https://nbviewer.jupyter.org/github/Feeeeeeeeeela/WxTutorial/blob/master/p%C5%99%20Mix%C3%A9r%20barev.ipynb" TargetMode="External"/><Relationship Id="rId49" Type="http://schemas.openxmlformats.org/officeDocument/2006/relationships/hyperlink" Target="https://cs.wikipedia.org/wiki/Programovac%C3%AD_jazyk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https://nbviewer.jupyter.org/github/Feeeeeeeeeela/WxTutorial/blob/master/06%20Tla%C4%8D%C3%ADtko.ipynb" TargetMode="External"/><Relationship Id="rId44" Type="http://schemas.openxmlformats.org/officeDocument/2006/relationships/hyperlink" Target="https://en.wikipedia.org/wiki/Programming_language" TargetMode="External"/><Relationship Id="rId52" Type="http://schemas.openxmlformats.org/officeDocument/2006/relationships/hyperlink" Target="file:///D:\a&#352;KOLA\maturitn&#237;%20pr&#225;ce\Dokumentace\DPM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nbviewer.jupyter.org/github/Feeeeeeeeeela/WxTutorial/blob/master/02%20OOP%20praxe.ipynb" TargetMode="External"/><Relationship Id="rId30" Type="http://schemas.openxmlformats.org/officeDocument/2006/relationships/hyperlink" Target="https://nbviewer.jupyter.org/github/Feeeeeeeeeela/WxTutorial/blob/master/05%20Velikost%20a%20pozice%20r%C3%A1mu.ipynb" TargetMode="External"/><Relationship Id="rId35" Type="http://schemas.openxmlformats.org/officeDocument/2006/relationships/hyperlink" Target="https://nbviewer.jupyter.org/github/Feeeeeeeeeela/WxTutorial/blob/master/10%20Sizery.ipynb" TargetMode="External"/><Relationship Id="rId43" Type="http://schemas.openxmlformats.org/officeDocument/2006/relationships/hyperlink" Target="https://en.wikipedia.org/wiki/Python_(programming_language)" TargetMode="External"/><Relationship Id="rId48" Type="http://schemas.openxmlformats.org/officeDocument/2006/relationships/hyperlink" Target="https://cs.wikipedia.org/wiki/Python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file:///D:\a&#352;KOLA\maturitn&#237;%20pr&#225;ce\Dokumentace\DPM.docx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6" Type="http://schemas.openxmlformats.org/officeDocument/2006/relationships/hyperlink" Target="https://en.wikipedia.org/wiki/Web_colors#Hex_triplet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79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73" Type="http://schemas.openxmlformats.org/officeDocument/2006/relationships/hyperlink" Target="https://atom.io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72" Type="http://schemas.openxmlformats.org/officeDocument/2006/relationships/hyperlink" Target="https://www.python.org/downloads/release/python-390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Relationship Id="rId70" Type="http://schemas.openxmlformats.org/officeDocument/2006/relationships/hyperlink" Target="https://www.python.org/downloads/release/python-386/" TargetMode="External"/><Relationship Id="rId75" Type="http://schemas.openxmlformats.org/officeDocument/2006/relationships/hyperlink" Target="https://desktop.github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E169DB-8CF2-4EBE-B7B2-BD6AD912D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1724</TotalTime>
  <Pages>27</Pages>
  <Words>3777</Words>
  <Characters>22291</Characters>
  <Application>Microsoft Office Word</Application>
  <DocSecurity>0</DocSecurity>
  <Lines>185</Lines>
  <Paragraphs>52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26016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86</cp:revision>
  <cp:lastPrinted>2011-08-28T13:45:00Z</cp:lastPrinted>
  <dcterms:created xsi:type="dcterms:W3CDTF">2020-11-16T13:42:00Z</dcterms:created>
  <dcterms:modified xsi:type="dcterms:W3CDTF">2021-02-17T09:55:00Z</dcterms:modified>
</cp:coreProperties>
</file>
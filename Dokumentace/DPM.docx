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93D4D" w:rsidRDefault="00715223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5EF7" w:rsidRDefault="00715223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715223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715223">
        <w:fldChar w:fldCharType="begin"/>
      </w:r>
      <w:r w:rsidR="003E146A">
        <w:instrText xml:space="preserve"> PAGEREF _Ref64534700 \h </w:instrText>
      </w:r>
      <w:r w:rsidR="00715223">
        <w:fldChar w:fldCharType="separate"/>
      </w:r>
      <w:r w:rsidR="003E146A">
        <w:rPr>
          <w:noProof/>
        </w:rPr>
        <w:t>24</w:t>
      </w:r>
      <w:r w:rsidR="00715223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715223">
        <w:fldChar w:fldCharType="begin"/>
      </w:r>
      <w:r w:rsidR="00D16692">
        <w:instrText xml:space="preserve"> REF _Ref64809284 \r \h </w:instrText>
      </w:r>
      <w:r w:rsidR="00715223">
        <w:fldChar w:fldCharType="separate"/>
      </w:r>
      <w:r w:rsidR="00D16692">
        <w:t>1.9</w:t>
      </w:r>
      <w:r w:rsidR="00715223">
        <w:fldChar w:fldCharType="end"/>
      </w:r>
      <w:r w:rsidR="00D16692">
        <w:t>)</w:t>
      </w:r>
    </w:p>
    <w:p w:rsidR="00D16692" w:rsidRDefault="00D16692" w:rsidP="00B45A8B"/>
    <w:p w:rsidR="00D806DC" w:rsidRDefault="00715223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715223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715223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715223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715223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715223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715223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715223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715223">
        <w:fldChar w:fldCharType="begin"/>
      </w:r>
      <w:r w:rsidR="00175A63">
        <w:instrText xml:space="preserve"> REF _Ref64809880 \r \h </w:instrText>
      </w:r>
      <w:r w:rsidR="00715223">
        <w:fldChar w:fldCharType="separate"/>
      </w:r>
      <w:r w:rsidR="00175A63">
        <w:t>1.10</w:t>
      </w:r>
      <w:r w:rsidR="00715223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715223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715223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715223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715223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715223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715223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715223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715223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CE2AAE" w:rsidP="004854C2">
      <w:r>
        <w:t>Atom je svobodný</w:t>
      </w:r>
      <w:r w:rsidR="003D3ABB">
        <w:t xml:space="preserve"> IDE navržen týmem GitHubu roku 2014, jehož </w:t>
      </w:r>
      <w:r w:rsidR="007F3122">
        <w:t>esenciální</w:t>
      </w:r>
      <w:r w:rsidR="003D3ABB">
        <w:t xml:space="preserve"> součástí jsou stahovatelné balíčky od komunity</w:t>
      </w:r>
      <w:r w:rsidR="007F3122">
        <w:t xml:space="preserve"> upravující samotný editor</w:t>
      </w:r>
      <w:r w:rsidR="003D3ABB"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 w:rsidR="00CE2AAE">
        <w:t xml:space="preserve"> a NB</w:t>
      </w:r>
      <w:r>
        <w:t>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 xml:space="preserve">jeden z doporučených </w:t>
      </w:r>
      <w:r w:rsidR="00CE2AAE">
        <w:t xml:space="preserve">nástrojů </w:t>
      </w:r>
      <w:r w:rsidR="007D0049">
        <w:t>mým vedoucí</w:t>
      </w:r>
      <w:r w:rsidR="00CD4282">
        <w:t>m</w:t>
      </w:r>
      <w:r w:rsidR="00CE2AAE">
        <w:t xml:space="preserve"> pro prostředí samotných tutoriálů</w:t>
      </w:r>
      <w:r w:rsidR="00CD4282">
        <w:t xml:space="preserve"> během mého učení knihovny wx. Pro tutoriál je ideální díky své kombinaci </w:t>
      </w:r>
      <w:r w:rsidR="00CE2AAE">
        <w:t>markdownu</w:t>
      </w:r>
      <w:r w:rsidR="00CD4282">
        <w:t xml:space="preserve">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 xml:space="preserve">Využití NBVieweru vedlo k úpravě tutoriálů tak, že bylo nutné přidat zobrazení </w:t>
      </w:r>
      <w:r w:rsidR="00CE2AAE">
        <w:t>výstupů</w:t>
      </w:r>
      <w:r>
        <w:t xml:space="preserve">, neboť NBViewer buňky s kódem zobrazuje, avšak </w:t>
      </w:r>
      <w:r w:rsidR="00FB7FE1">
        <w:t>je nedokáže spustit</w:t>
      </w:r>
      <w:r>
        <w:t>.</w:t>
      </w:r>
    </w:p>
    <w:p w:rsidR="00004D85" w:rsidRDefault="00715223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715223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715223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715223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715223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715223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715223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>Dalším šikovn</w:t>
      </w:r>
      <w:r w:rsidR="009C3DC4">
        <w:t>ý</w:t>
      </w:r>
      <w:r>
        <w:t>m využití</w:t>
      </w:r>
      <w:r w:rsidR="009C3DC4">
        <w:t>m</w:t>
      </w:r>
      <w:r>
        <w:t xml:space="preserve">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715223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715223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9C3DC4" w:rsidP="00CE498C">
      <w:pPr>
        <w:pStyle w:val="Nadpis3"/>
      </w:pPr>
      <w:bookmarkStart w:id="52" w:name="_Toc64810590"/>
      <w:r>
        <w:t>Hlavní s</w:t>
      </w:r>
      <w:r w:rsidR="001747F9">
        <w:t>ada tutoriálů</w:t>
      </w:r>
      <w:bookmarkEnd w:id="52"/>
    </w:p>
    <w:p w:rsidR="00483052" w:rsidRDefault="009C3DC4" w:rsidP="00483052">
      <w:r>
        <w:t>S</w:t>
      </w:r>
      <w:r w:rsidR="002F06C3">
        <w:t xml:space="preserve">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dědění</w:t>
      </w:r>
      <w:r w:rsidR="003117CE">
        <w:t xml:space="preserve"> mezi nimi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715223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715223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715223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715223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715223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715223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715223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715223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715223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715223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715223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715223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715223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715223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715223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715223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15223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715223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715223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715223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  <w:r w:rsidR="002C5386">
        <w:t>.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>Pro studium tlač</w:t>
      </w:r>
      <w:r w:rsidR="003117CE">
        <w:t>ítka a lišty jsem využil tutoriálovou</w:t>
      </w:r>
      <w:r>
        <w:t xml:space="preserve">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>Pro pochopení a práci se sizery mi nejvíce pomohla vizualizace</w:t>
      </w:r>
      <w:r w:rsidR="009B7206">
        <w:t xml:space="preserve"> skrze</w:t>
      </w:r>
      <w:r>
        <w:t xml:space="preserve"> aplikace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</w:t>
      </w:r>
      <w:r w:rsidR="00924727">
        <w:t>ásledek přes 250 tzv. „commitů“</w:t>
      </w:r>
      <w:r w:rsidR="00593696">
        <w:t xml:space="preserve">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samotné odborné výrazy, samotná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715223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715223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4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715223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715223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715223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4360" w:rsidRDefault="00474360">
      <w:r>
        <w:separator/>
      </w:r>
    </w:p>
  </w:endnote>
  <w:endnote w:type="continuationSeparator" w:id="1">
    <w:p w:rsidR="00474360" w:rsidRDefault="004743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715223">
    <w:pPr>
      <w:pStyle w:val="Zpat"/>
      <w:jc w:val="right"/>
    </w:pPr>
    <w:fldSimple w:instr=" PAGE   \* MERGEFORMAT ">
      <w:r w:rsidR="00A4494F">
        <w:rPr>
          <w:noProof/>
        </w:rPr>
        <w:t>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4360" w:rsidRDefault="00474360">
      <w:r>
        <w:separator/>
      </w:r>
    </w:p>
  </w:footnote>
  <w:footnote w:type="continuationSeparator" w:id="1">
    <w:p w:rsidR="00474360" w:rsidRDefault="00474360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957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4F27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386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17CE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4360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6886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5223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3ED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727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B7206"/>
    <w:rsid w:val="009C08F4"/>
    <w:rsid w:val="009C3DC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4494F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2AAE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3A30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5C7B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4CB"/>
    <w:rsid w:val="00FB4DD2"/>
    <w:rsid w:val="00FB512F"/>
    <w:rsid w:val="00FB607D"/>
    <w:rsid w:val="00FB74DF"/>
    <w:rsid w:val="00FB772A"/>
    <w:rsid w:val="00FB7FE1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957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2280</TotalTime>
  <Pages>32</Pages>
  <Words>6184</Words>
  <Characters>36491</Characters>
  <Application>Microsoft Office Word</Application>
  <DocSecurity>0</DocSecurity>
  <Lines>304</Lines>
  <Paragraphs>85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42590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210</cp:revision>
  <cp:lastPrinted>2011-08-28T13:45:00Z</cp:lastPrinted>
  <dcterms:created xsi:type="dcterms:W3CDTF">2020-11-16T13:42:00Z</dcterms:created>
  <dcterms:modified xsi:type="dcterms:W3CDTF">2021-03-01T08:10:00Z</dcterms:modified>
</cp:coreProperties>
</file>